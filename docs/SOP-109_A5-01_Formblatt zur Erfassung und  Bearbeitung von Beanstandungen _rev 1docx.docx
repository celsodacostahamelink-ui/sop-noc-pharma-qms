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877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74"/>
        <w:gridCol w:w="144"/>
        <w:gridCol w:w="251"/>
        <w:gridCol w:w="141"/>
        <w:gridCol w:w="644"/>
        <w:gridCol w:w="237"/>
        <w:gridCol w:w="882"/>
        <w:gridCol w:w="421"/>
        <w:gridCol w:w="91"/>
        <w:gridCol w:w="136"/>
        <w:gridCol w:w="257"/>
        <w:gridCol w:w="104"/>
        <w:gridCol w:w="534"/>
        <w:gridCol w:w="241"/>
        <w:gridCol w:w="75"/>
        <w:gridCol w:w="429"/>
        <w:gridCol w:w="136"/>
        <w:gridCol w:w="542"/>
        <w:gridCol w:w="111"/>
        <w:gridCol w:w="1214"/>
        <w:gridCol w:w="821"/>
      </w:tblGrid>
      <w:tr w:rsidR="0097501F" w:rsidRPr="0097501F" w14:paraId="2A222653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bottom w:val="single" w:sz="4" w:space="0" w:color="auto"/>
            </w:tcBorders>
            <w:shd w:val="clear" w:color="auto" w:fill="95B3D7"/>
            <w:vAlign w:val="center"/>
          </w:tcPr>
          <w:p w14:paraId="221C136E" w14:textId="77777777" w:rsidR="0019731F" w:rsidRPr="0097501F" w:rsidRDefault="0019731F" w:rsidP="0097501F">
            <w:pPr>
              <w:pStyle w:val="MuPTabelleHead1Anhang"/>
              <w:rPr>
                <w:rStyle w:val="hervorhebung"/>
                <w:color w:val="000000" w:themeColor="text1"/>
              </w:rPr>
            </w:pPr>
            <w:r w:rsidRPr="0097501F">
              <w:rPr>
                <w:color w:val="000000" w:themeColor="text1"/>
              </w:rPr>
              <w:t>Vom Stufenplanbeauftragten auszufüllen:</w:t>
            </w:r>
          </w:p>
        </w:tc>
      </w:tr>
      <w:tr w:rsidR="0097501F" w:rsidRPr="0097501F" w14:paraId="55088BA2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7B24FCF0" w14:textId="77777777" w:rsidR="0019731F" w:rsidRPr="0097501F" w:rsidRDefault="0019731F" w:rsidP="0097501F">
            <w:pPr>
              <w:pStyle w:val="MuPTextTabelleAnhang"/>
              <w:rPr>
                <w:rStyle w:val="hervorhebung"/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Name, Vorname des Stufenplanbeauftragten: </w:t>
            </w:r>
            <w:r w:rsidRPr="0097501F">
              <w:rPr>
                <w:rStyle w:val="hervorhebung"/>
                <w:color w:val="000000" w:themeColor="text1"/>
              </w:rPr>
              <w:t xml:space="preserve">&lt; Name, Vorname des Stufenplanbeauftragten&gt; </w:t>
            </w:r>
          </w:p>
        </w:tc>
      </w:tr>
      <w:tr w:rsidR="0097501F" w:rsidRPr="0097501F" w14:paraId="4064EA3C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bottom w:val="single" w:sz="4" w:space="0" w:color="auto"/>
            </w:tcBorders>
            <w:shd w:val="clear" w:color="auto" w:fill="95B3D7"/>
            <w:vAlign w:val="center"/>
          </w:tcPr>
          <w:p w14:paraId="43E196D9" w14:textId="77777777" w:rsidR="0019731F" w:rsidRPr="0097501F" w:rsidRDefault="0019731F" w:rsidP="0097501F">
            <w:pPr>
              <w:pStyle w:val="MuPTabelleHead1Anhang"/>
              <w:rPr>
                <w:rStyle w:val="hervorhebung"/>
                <w:color w:val="000000" w:themeColor="text1"/>
              </w:rPr>
            </w:pPr>
            <w:r w:rsidRPr="0097501F">
              <w:rPr>
                <w:color w:val="000000" w:themeColor="text1"/>
              </w:rPr>
              <w:t>1. Eingang</w:t>
            </w:r>
          </w:p>
        </w:tc>
      </w:tr>
      <w:tr w:rsidR="0097501F" w:rsidRPr="0097501F" w14:paraId="02ADF0E9" w14:textId="77777777" w:rsidTr="00807A05">
        <w:trPr>
          <w:cantSplit/>
          <w:trHeight w:val="227"/>
        </w:trPr>
        <w:tc>
          <w:tcPr>
            <w:tcW w:w="2346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ACCBF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Datum des Eingangs:</w:t>
            </w:r>
          </w:p>
        </w:tc>
        <w:tc>
          <w:tcPr>
            <w:tcW w:w="2486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DAA21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Uhrzeit des Eingangs:</w:t>
            </w:r>
          </w:p>
        </w:tc>
        <w:tc>
          <w:tcPr>
            <w:tcW w:w="367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449FA9" w14:textId="77777777" w:rsidR="0019731F" w:rsidRPr="0097501F" w:rsidRDefault="0019731F" w:rsidP="0097501F">
            <w:pPr>
              <w:pStyle w:val="MuPTextTabelleAnhang"/>
              <w:rPr>
                <w:rStyle w:val="hervorhebung"/>
                <w:color w:val="000000" w:themeColor="text1"/>
              </w:rPr>
            </w:pPr>
            <w:r w:rsidRPr="0097501F">
              <w:rPr>
                <w:rStyle w:val="hervorhebung"/>
                <w:color w:val="000000" w:themeColor="text1"/>
              </w:rPr>
              <w:t>Bearbeitungsnummer:</w:t>
            </w:r>
          </w:p>
        </w:tc>
      </w:tr>
      <w:tr w:rsidR="0097501F" w:rsidRPr="0097501F" w14:paraId="50979E4D" w14:textId="77777777" w:rsidTr="00807A05">
        <w:trPr>
          <w:cantSplit/>
          <w:trHeight w:val="227"/>
        </w:trPr>
        <w:tc>
          <w:tcPr>
            <w:tcW w:w="2346" w:type="dxa"/>
            <w:gridSpan w:val="6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5FFDE4E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rStyle w:val="hervorhebung"/>
                <w:color w:val="000000" w:themeColor="text1"/>
              </w:rPr>
              <w:t>&lt; Datum&gt;</w:t>
            </w:r>
          </w:p>
        </w:tc>
        <w:tc>
          <w:tcPr>
            <w:tcW w:w="2486" w:type="dxa"/>
            <w:gridSpan w:val="7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4003101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rStyle w:val="hervorhebung"/>
                <w:color w:val="000000" w:themeColor="text1"/>
              </w:rPr>
              <w:t>(…. : …)</w:t>
            </w:r>
          </w:p>
        </w:tc>
        <w:tc>
          <w:tcPr>
            <w:tcW w:w="367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14:paraId="3664B59A" w14:textId="77777777" w:rsidR="0019731F" w:rsidRPr="0097501F" w:rsidRDefault="0019731F" w:rsidP="0097501F">
            <w:pPr>
              <w:pStyle w:val="MuPTextTabelleAnhang"/>
              <w:rPr>
                <w:rStyle w:val="hervorhebung"/>
                <w:color w:val="000000" w:themeColor="text1"/>
              </w:rPr>
            </w:pPr>
            <w:r w:rsidRPr="0097501F">
              <w:rPr>
                <w:rStyle w:val="hervorhebung"/>
                <w:color w:val="000000" w:themeColor="text1"/>
              </w:rPr>
              <w:t>&lt; generiert in QMS-Software&gt;</w:t>
            </w:r>
          </w:p>
        </w:tc>
      </w:tr>
      <w:tr w:rsidR="0097501F" w:rsidRPr="0097501F" w14:paraId="296B2DBF" w14:textId="77777777" w:rsidTr="00807A05">
        <w:trPr>
          <w:cantSplit/>
          <w:trHeight w:val="227"/>
        </w:trPr>
        <w:tc>
          <w:tcPr>
            <w:tcW w:w="8505" w:type="dxa"/>
            <w:gridSpan w:val="21"/>
            <w:tcBorders>
              <w:bottom w:val="single" w:sz="4" w:space="0" w:color="auto"/>
            </w:tcBorders>
            <w:shd w:val="clear" w:color="auto" w:fill="C6D9F1"/>
            <w:vAlign w:val="center"/>
          </w:tcPr>
          <w:p w14:paraId="63A0C324" w14:textId="77777777" w:rsidR="0019731F" w:rsidRPr="0097501F" w:rsidRDefault="0019731F" w:rsidP="0097501F">
            <w:pPr>
              <w:pStyle w:val="MuPTabelleHead2Anhang"/>
              <w:rPr>
                <w:rStyle w:val="hervorhebung"/>
                <w:color w:val="000000" w:themeColor="text1"/>
              </w:rPr>
            </w:pPr>
            <w:r w:rsidRPr="0097501F">
              <w:rPr>
                <w:color w:val="000000" w:themeColor="text1"/>
              </w:rPr>
              <w:t>1.1 Informationen zum Beschwerdeführer</w:t>
            </w:r>
          </w:p>
        </w:tc>
      </w:tr>
      <w:tr w:rsidR="0097501F" w:rsidRPr="0097501F" w14:paraId="56E3CA9E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FC6C0EC" w14:textId="77777777" w:rsidR="0019731F" w:rsidRPr="0097501F" w:rsidRDefault="0019731F" w:rsidP="0097501F">
            <w:pPr>
              <w:pStyle w:val="MuPTextTabelleAnhang"/>
              <w:rPr>
                <w:rStyle w:val="hervorhebung"/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Institution: </w:t>
            </w:r>
            <w:r w:rsidRPr="0097501F">
              <w:rPr>
                <w:rStyle w:val="hervorhebung"/>
                <w:color w:val="000000" w:themeColor="text1"/>
              </w:rPr>
              <w:t xml:space="preserve">&lt; z.B. Firma, Apotheke, Privatperson &gt; </w:t>
            </w:r>
          </w:p>
        </w:tc>
      </w:tr>
      <w:tr w:rsidR="0097501F" w:rsidRPr="0097501F" w14:paraId="7D3E47E4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7BE0E1AB" w14:textId="77777777" w:rsidR="0019731F" w:rsidRPr="0097501F" w:rsidRDefault="0019731F" w:rsidP="0097501F">
            <w:pPr>
              <w:pStyle w:val="MuPTextTabelleAnhang"/>
              <w:rPr>
                <w:rStyle w:val="hervorhebung"/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Funktion des Beschwerdeführers: </w:t>
            </w:r>
            <w:r w:rsidRPr="0097501F">
              <w:rPr>
                <w:rStyle w:val="hervorhebung"/>
                <w:color w:val="000000" w:themeColor="text1"/>
              </w:rPr>
              <w:t xml:space="preserve">&lt; z.B. Apotheker, Arzt, Patient&gt; </w:t>
            </w:r>
          </w:p>
        </w:tc>
      </w:tr>
      <w:tr w:rsidR="0097501F" w:rsidRPr="0097501F" w14:paraId="0FBE95FF" w14:textId="77777777" w:rsidTr="00807A05">
        <w:trPr>
          <w:cantSplit/>
          <w:trHeight w:val="227"/>
        </w:trPr>
        <w:tc>
          <w:tcPr>
            <w:tcW w:w="4832" w:type="dxa"/>
            <w:gridSpan w:val="1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8EFE3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Straße, Haus-Nr.: </w:t>
            </w:r>
            <w:r w:rsidRPr="0097501F">
              <w:rPr>
                <w:rStyle w:val="hervorhebung"/>
                <w:color w:val="000000" w:themeColor="text1"/>
              </w:rPr>
              <w:t xml:space="preserve">&lt; Straße, Haus-Nr., </w:t>
            </w:r>
            <w:proofErr w:type="spellStart"/>
            <w:r w:rsidRPr="0097501F">
              <w:rPr>
                <w:rStyle w:val="hervorhebung"/>
                <w:color w:val="000000" w:themeColor="text1"/>
              </w:rPr>
              <w:t>P.O.Box</w:t>
            </w:r>
            <w:proofErr w:type="spellEnd"/>
            <w:r w:rsidRPr="0097501F">
              <w:rPr>
                <w:rStyle w:val="hervorhebung"/>
                <w:color w:val="000000" w:themeColor="text1"/>
              </w:rPr>
              <w:t xml:space="preserve"> &gt;</w:t>
            </w:r>
          </w:p>
        </w:tc>
        <w:tc>
          <w:tcPr>
            <w:tcW w:w="3673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F7AD42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PLZ, Ort: </w:t>
            </w:r>
            <w:r w:rsidRPr="0097501F">
              <w:rPr>
                <w:rStyle w:val="hervorhebung"/>
                <w:color w:val="000000" w:themeColor="text1"/>
              </w:rPr>
              <w:t>&lt; PLZ, &gt; &lt; Ort &gt;</w:t>
            </w:r>
          </w:p>
        </w:tc>
      </w:tr>
      <w:tr w:rsidR="0097501F" w:rsidRPr="0097501F" w14:paraId="45B9B72D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1D8D0306" w14:textId="77777777" w:rsidR="0019731F" w:rsidRPr="0097501F" w:rsidRDefault="0019731F" w:rsidP="0097501F">
            <w:pPr>
              <w:pStyle w:val="MuPTextTabelleAnhang"/>
              <w:rPr>
                <w:rStyle w:val="hervorhebung"/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Erreichbarkeit für Rückfragen: </w:t>
            </w:r>
            <w:r w:rsidRPr="0097501F">
              <w:rPr>
                <w:rStyle w:val="hervorhebung"/>
                <w:color w:val="000000" w:themeColor="text1"/>
              </w:rPr>
              <w:t>&lt; Festnetz, Mobil &gt; &lt; E-Mail Adresse &gt;</w:t>
            </w:r>
          </w:p>
        </w:tc>
      </w:tr>
      <w:tr w:rsidR="0097501F" w:rsidRPr="0097501F" w14:paraId="3B524545" w14:textId="77777777" w:rsidTr="00807A05">
        <w:trPr>
          <w:cantSplit/>
          <w:trHeight w:val="227"/>
        </w:trPr>
        <w:tc>
          <w:tcPr>
            <w:tcW w:w="8505" w:type="dxa"/>
            <w:gridSpan w:val="21"/>
            <w:tcBorders>
              <w:top w:val="single" w:sz="4" w:space="0" w:color="auto"/>
              <w:bottom w:val="single" w:sz="4" w:space="0" w:color="auto"/>
            </w:tcBorders>
            <w:shd w:val="clear" w:color="auto" w:fill="C6D9F1"/>
            <w:vAlign w:val="center"/>
          </w:tcPr>
          <w:p w14:paraId="00B50375" w14:textId="77777777" w:rsidR="0019731F" w:rsidRPr="0097501F" w:rsidRDefault="0019731F" w:rsidP="0097501F">
            <w:pPr>
              <w:pStyle w:val="MuPTabelleHead2Anhang"/>
              <w:rPr>
                <w:rStyle w:val="hervorhebung"/>
                <w:color w:val="000000" w:themeColor="text1"/>
              </w:rPr>
            </w:pPr>
            <w:r w:rsidRPr="0097501F">
              <w:rPr>
                <w:color w:val="000000" w:themeColor="text1"/>
              </w:rPr>
              <w:t>1.2 Informationen über die Beschwerde/Beanstandung</w:t>
            </w:r>
          </w:p>
        </w:tc>
      </w:tr>
      <w:tr w:rsidR="0097501F" w:rsidRPr="0097501F" w14:paraId="2CAA5C6C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5E383086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Bezeichnung: </w:t>
            </w:r>
            <w:r w:rsidRPr="0097501F">
              <w:rPr>
                <w:rStyle w:val="hervorhebung"/>
                <w:color w:val="000000" w:themeColor="text1"/>
              </w:rPr>
              <w:t>&lt; Produktname, Markenname, Verkaufsbezeichnung</w:t>
            </w:r>
            <w:r w:rsidR="00B8245F" w:rsidRPr="0097501F">
              <w:rPr>
                <w:rStyle w:val="hervorhebung"/>
                <w:color w:val="000000" w:themeColor="text1"/>
              </w:rPr>
              <w:t xml:space="preserve"> </w:t>
            </w:r>
            <w:r w:rsidRPr="0097501F">
              <w:rPr>
                <w:rStyle w:val="hervorhebung"/>
                <w:color w:val="000000" w:themeColor="text1"/>
              </w:rPr>
              <w:t xml:space="preserve">&gt; </w:t>
            </w:r>
          </w:p>
        </w:tc>
      </w:tr>
      <w:tr w:rsidR="0097501F" w:rsidRPr="0097501F" w14:paraId="3DE85F5D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1EA8699D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Zulassungsnummer: </w:t>
            </w:r>
            <w:r w:rsidRPr="0097501F">
              <w:rPr>
                <w:rStyle w:val="hervorhebung"/>
                <w:color w:val="000000" w:themeColor="text1"/>
              </w:rPr>
              <w:t>&lt; Zul.-Nr., Reg.-Nr.&gt;</w:t>
            </w:r>
          </w:p>
        </w:tc>
      </w:tr>
      <w:tr w:rsidR="0097501F" w:rsidRPr="0097501F" w14:paraId="74FB6DF2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169F3686" w14:textId="77777777" w:rsidR="0019731F" w:rsidRPr="0097501F" w:rsidRDefault="0019731F" w:rsidP="0097501F">
            <w:pPr>
              <w:pStyle w:val="MuPTextTabelleAnhang"/>
              <w:rPr>
                <w:rStyle w:val="hervorhebung"/>
                <w:i w:val="0"/>
                <w:color w:val="000000" w:themeColor="text1"/>
              </w:rPr>
            </w:pPr>
            <w:r w:rsidRPr="0097501F">
              <w:rPr>
                <w:color w:val="000000" w:themeColor="text1"/>
              </w:rPr>
              <w:t>Betroffene Chargenbezeichnung(en):</w:t>
            </w:r>
          </w:p>
        </w:tc>
      </w:tr>
      <w:tr w:rsidR="0097501F" w:rsidRPr="0097501F" w14:paraId="16164EE9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B5D0C0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Packungsgröße(n): </w:t>
            </w:r>
          </w:p>
        </w:tc>
      </w:tr>
      <w:tr w:rsidR="0097501F" w:rsidRPr="0097501F" w14:paraId="12072B9A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DE0F8B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Darreichungsform(en): </w:t>
            </w:r>
          </w:p>
        </w:tc>
      </w:tr>
      <w:tr w:rsidR="0097501F" w:rsidRPr="0097501F" w14:paraId="51E2E26B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208032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Herstellungsdatum:</w:t>
            </w:r>
          </w:p>
        </w:tc>
      </w:tr>
      <w:tr w:rsidR="0097501F" w:rsidRPr="0097501F" w14:paraId="28636177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4FE10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Verfalldatum:</w:t>
            </w:r>
          </w:p>
        </w:tc>
      </w:tr>
      <w:tr w:rsidR="0097501F" w:rsidRPr="0097501F" w:rsidDel="0049316E" w14:paraId="534445E3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9EC7CF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Beschwerde/Beanstandung:</w:t>
            </w:r>
          </w:p>
          <w:p w14:paraId="7163FECD" w14:textId="77777777" w:rsidR="0019731F" w:rsidRDefault="0019731F" w:rsidP="0097501F">
            <w:pPr>
              <w:pStyle w:val="MuPTextTabelleAnhang"/>
              <w:rPr>
                <w:rStyle w:val="hervorhebung"/>
                <w:color w:val="000000" w:themeColor="text1"/>
              </w:rPr>
            </w:pPr>
            <w:r w:rsidRPr="0097501F">
              <w:rPr>
                <w:rStyle w:val="hervorhebung"/>
                <w:color w:val="000000" w:themeColor="text1"/>
              </w:rPr>
              <w:t>&lt; z.B. Qualität, Etikettierung, Beschaffenheit (Mengeninhalt pro Verpackungseinheit, Deklaration pro Verpackung, Stabilität, Beipackzettel etc.)</w:t>
            </w:r>
            <w:r w:rsidR="00B8245F" w:rsidRPr="0097501F">
              <w:rPr>
                <w:rStyle w:val="hervorhebung"/>
                <w:color w:val="000000" w:themeColor="text1"/>
              </w:rPr>
              <w:t xml:space="preserve"> </w:t>
            </w:r>
            <w:r w:rsidRPr="0097501F">
              <w:rPr>
                <w:rStyle w:val="hervorhebung"/>
                <w:color w:val="000000" w:themeColor="text1"/>
              </w:rPr>
              <w:t>&gt;</w:t>
            </w:r>
          </w:p>
          <w:p w14:paraId="2432FDED" w14:textId="77777777" w:rsidR="00914E5E" w:rsidRPr="0097501F" w:rsidDel="0049316E" w:rsidRDefault="00914E5E" w:rsidP="0097501F">
            <w:pPr>
              <w:pStyle w:val="MuPTextTabelleAnhang"/>
              <w:rPr>
                <w:color w:val="000000" w:themeColor="text1"/>
              </w:rPr>
            </w:pPr>
          </w:p>
        </w:tc>
      </w:tr>
      <w:tr w:rsidR="0097501F" w:rsidRPr="0097501F" w14:paraId="5791BB86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7D39F8AB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Detaillierte Beschreibung des Qualitätsmangels:</w:t>
            </w:r>
          </w:p>
          <w:p w14:paraId="3405A4D8" w14:textId="77777777" w:rsidR="0019731F" w:rsidRPr="0097501F" w:rsidRDefault="0019731F" w:rsidP="0097501F">
            <w:pPr>
              <w:pStyle w:val="MuPTextTabelleAnhang"/>
              <w:rPr>
                <w:rStyle w:val="hervorhebung"/>
                <w:color w:val="000000" w:themeColor="text1"/>
              </w:rPr>
            </w:pPr>
            <w:r w:rsidRPr="0097501F">
              <w:rPr>
                <w:rStyle w:val="hervorhebung"/>
                <w:color w:val="000000" w:themeColor="text1"/>
              </w:rPr>
              <w:t xml:space="preserve">&lt; </w:t>
            </w:r>
            <w:r w:rsidR="00B8245F" w:rsidRPr="0097501F">
              <w:rPr>
                <w:rStyle w:val="hervorhebung"/>
                <w:color w:val="000000" w:themeColor="text1"/>
              </w:rPr>
              <w:t>Te</w:t>
            </w:r>
            <w:r w:rsidRPr="0097501F">
              <w:rPr>
                <w:rStyle w:val="hervorhebung"/>
                <w:color w:val="000000" w:themeColor="text1"/>
              </w:rPr>
              <w:t>xt&gt;</w:t>
            </w:r>
          </w:p>
        </w:tc>
      </w:tr>
      <w:tr w:rsidR="0097501F" w:rsidRPr="0097501F" w14:paraId="3778A265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D3E158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Im Zusammenhang stehende Dokumente, Bildmaterial: </w:t>
            </w:r>
          </w:p>
        </w:tc>
      </w:tr>
      <w:tr w:rsidR="0097501F" w:rsidRPr="0097501F" w14:paraId="1433718B" w14:textId="77777777" w:rsidTr="00807A05">
        <w:trPr>
          <w:cantSplit/>
          <w:trHeight w:val="227"/>
        </w:trPr>
        <w:tc>
          <w:tcPr>
            <w:tcW w:w="8505" w:type="dxa"/>
            <w:gridSpan w:val="21"/>
            <w:tcBorders>
              <w:top w:val="single" w:sz="4" w:space="0" w:color="auto"/>
              <w:bottom w:val="single" w:sz="4" w:space="0" w:color="auto"/>
            </w:tcBorders>
            <w:shd w:val="clear" w:color="auto" w:fill="C6D9F1"/>
            <w:vAlign w:val="center"/>
          </w:tcPr>
          <w:p w14:paraId="29FAC3BA" w14:textId="77777777" w:rsidR="0019731F" w:rsidRPr="0097501F" w:rsidRDefault="0019731F" w:rsidP="0097501F">
            <w:pPr>
              <w:pStyle w:val="MuPTabelleHead2Anhang"/>
              <w:rPr>
                <w:rStyle w:val="hervorhebung"/>
                <w:color w:val="000000" w:themeColor="text1"/>
              </w:rPr>
            </w:pPr>
            <w:r w:rsidRPr="0097501F">
              <w:rPr>
                <w:color w:val="000000" w:themeColor="text1"/>
              </w:rPr>
              <w:t>1.3 Informationen zum Beanstandungsmuster</w:t>
            </w:r>
          </w:p>
        </w:tc>
      </w:tr>
      <w:tr w:rsidR="0097501F" w:rsidRPr="0097501F" w14:paraId="27BB021D" w14:textId="77777777" w:rsidTr="00807A05">
        <w:trPr>
          <w:cantSplit/>
          <w:trHeight w:val="227"/>
        </w:trPr>
        <w:tc>
          <w:tcPr>
            <w:tcW w:w="4178" w:type="dxa"/>
            <w:gridSpan w:val="11"/>
            <w:tcBorders>
              <w:right w:val="single" w:sz="4" w:space="0" w:color="auto"/>
            </w:tcBorders>
            <w:vAlign w:val="center"/>
          </w:tcPr>
          <w:p w14:paraId="1497931A" w14:textId="77777777" w:rsidR="0019731F" w:rsidRPr="0097501F" w:rsidRDefault="0019731F" w:rsidP="00807A05">
            <w:pPr>
              <w:pStyle w:val="MuPTextTabelleAnhang"/>
              <w:tabs>
                <w:tab w:val="left" w:pos="2586"/>
              </w:tabs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Beanstandungsmuster </w:t>
            </w:r>
            <w:r w:rsidR="00807A05">
              <w:rPr>
                <w:color w:val="000000" w:themeColor="text1"/>
              </w:rPr>
              <w:t>verfügbar?</w:t>
            </w:r>
            <w:r w:rsidR="00807A05">
              <w:rPr>
                <w:color w:val="000000" w:themeColor="text1"/>
              </w:rPr>
              <w:tab/>
            </w:r>
            <w:r w:rsidRPr="0097501F">
              <w:rPr>
                <w:color w:val="000000" w:themeColor="text1"/>
              </w:rPr>
              <w:t xml:space="preserve">Ja </w:t>
            </w:r>
            <w:r w:rsidRPr="0097501F">
              <w:rPr>
                <w:color w:val="000000" w:themeColor="text1"/>
              </w:rPr>
              <w:sym w:font="Wingdings" w:char="F0A8"/>
            </w:r>
            <w:r w:rsidR="00807A05">
              <w:rPr>
                <w:color w:val="000000" w:themeColor="text1"/>
              </w:rPr>
              <w:t xml:space="preserve">     N</w:t>
            </w:r>
            <w:r w:rsidRPr="0097501F">
              <w:rPr>
                <w:color w:val="000000" w:themeColor="text1"/>
              </w:rPr>
              <w:t xml:space="preserve">ein </w:t>
            </w:r>
            <w:r w:rsidRPr="0097501F">
              <w:rPr>
                <w:color w:val="000000" w:themeColor="text1"/>
              </w:rPr>
              <w:sym w:font="Wingdings" w:char="F0A8"/>
            </w:r>
          </w:p>
        </w:tc>
        <w:tc>
          <w:tcPr>
            <w:tcW w:w="4327" w:type="dxa"/>
            <w:gridSpan w:val="10"/>
            <w:tcBorders>
              <w:left w:val="single" w:sz="4" w:space="0" w:color="auto"/>
            </w:tcBorders>
            <w:vAlign w:val="center"/>
          </w:tcPr>
          <w:p w14:paraId="15F3095D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Datum des Eingangs: </w:t>
            </w:r>
            <w:r w:rsidRPr="0097501F">
              <w:rPr>
                <w:rStyle w:val="hervorhebung"/>
                <w:color w:val="000000" w:themeColor="text1"/>
              </w:rPr>
              <w:t>&lt; Datum, Uhrzeit &gt;</w:t>
            </w:r>
          </w:p>
        </w:tc>
      </w:tr>
      <w:tr w:rsidR="0097501F" w:rsidRPr="0097501F" w14:paraId="3AF014C2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C4CD765" w14:textId="77777777" w:rsidR="0019731F" w:rsidRPr="0097501F" w:rsidRDefault="0019731F" w:rsidP="00807A05">
            <w:pPr>
              <w:pStyle w:val="MuPTextTabelleAnhang"/>
              <w:tabs>
                <w:tab w:val="left" w:pos="2586"/>
              </w:tabs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Bildmaterial vorhanden?</w:t>
            </w:r>
            <w:r w:rsidRPr="0097501F">
              <w:rPr>
                <w:color w:val="000000" w:themeColor="text1"/>
              </w:rPr>
              <w:tab/>
              <w:t xml:space="preserve">Ja </w:t>
            </w:r>
            <w:r w:rsidRPr="0097501F">
              <w:rPr>
                <w:color w:val="000000" w:themeColor="text1"/>
              </w:rPr>
              <w:sym w:font="Wingdings" w:char="F0A8"/>
            </w:r>
            <w:r w:rsidR="00807A05">
              <w:rPr>
                <w:color w:val="000000" w:themeColor="text1"/>
              </w:rPr>
              <w:t xml:space="preserve">     </w:t>
            </w:r>
            <w:r w:rsidRPr="0097501F">
              <w:rPr>
                <w:color w:val="000000" w:themeColor="text1"/>
              </w:rPr>
              <w:t xml:space="preserve">Nein </w:t>
            </w:r>
            <w:r w:rsidRPr="0097501F">
              <w:rPr>
                <w:color w:val="000000" w:themeColor="text1"/>
              </w:rPr>
              <w:sym w:font="Wingdings" w:char="F0A8"/>
            </w:r>
          </w:p>
        </w:tc>
      </w:tr>
      <w:tr w:rsidR="0097501F" w:rsidRPr="0097501F" w14:paraId="240120B4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275932DD" w14:textId="77777777" w:rsidR="0019731F" w:rsidRPr="0097501F" w:rsidRDefault="0019731F" w:rsidP="0097501F">
            <w:pPr>
              <w:pStyle w:val="MuPTextTabelleAnhang"/>
              <w:rPr>
                <w:rStyle w:val="hervorhebung"/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Anforderung von Beanstandungsmustern erforderlich </w:t>
            </w:r>
            <w:r w:rsidRPr="0097501F">
              <w:rPr>
                <w:color w:val="000000" w:themeColor="text1"/>
              </w:rPr>
              <w:tab/>
            </w:r>
            <w:r w:rsidR="00D279A6">
              <w:rPr>
                <w:color w:val="000000" w:themeColor="text1"/>
              </w:rPr>
              <w:t xml:space="preserve">                                                  </w:t>
            </w:r>
            <w:r w:rsidRPr="0097501F">
              <w:rPr>
                <w:color w:val="000000" w:themeColor="text1"/>
              </w:rPr>
              <w:t xml:space="preserve">Ja </w:t>
            </w:r>
            <w:r w:rsidRPr="0097501F">
              <w:rPr>
                <w:color w:val="000000" w:themeColor="text1"/>
              </w:rPr>
              <w:sym w:font="Wingdings" w:char="F0A8"/>
            </w:r>
            <w:r w:rsidRPr="0097501F">
              <w:rPr>
                <w:color w:val="000000" w:themeColor="text1"/>
              </w:rPr>
              <w:tab/>
              <w:t xml:space="preserve">Nein </w:t>
            </w:r>
            <w:r w:rsidRPr="0097501F">
              <w:rPr>
                <w:color w:val="000000" w:themeColor="text1"/>
              </w:rPr>
              <w:sym w:font="Wingdings" w:char="F0A8"/>
            </w:r>
          </w:p>
        </w:tc>
      </w:tr>
      <w:tr w:rsidR="0097501F" w:rsidRPr="0097501F" w14:paraId="57901C13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5A5059C1" w14:textId="77777777" w:rsidR="0019731F" w:rsidRPr="0097501F" w:rsidRDefault="0019731F" w:rsidP="0097501F">
            <w:pPr>
              <w:pStyle w:val="MuPTextTabelleAnhang"/>
              <w:rPr>
                <w:rStyle w:val="hervorhebung"/>
                <w:color w:val="000000" w:themeColor="text1"/>
              </w:rPr>
            </w:pPr>
            <w:r w:rsidRPr="0097501F">
              <w:rPr>
                <w:color w:val="000000" w:themeColor="text1"/>
              </w:rPr>
              <w:t>Auf Beanstandungsmuster kann verzichtet werden</w:t>
            </w:r>
            <w:r w:rsidRPr="0097501F">
              <w:rPr>
                <w:color w:val="000000" w:themeColor="text1"/>
              </w:rPr>
              <w:tab/>
              <w:t xml:space="preserve"> </w:t>
            </w:r>
            <w:r w:rsidRPr="0097501F">
              <w:rPr>
                <w:color w:val="000000" w:themeColor="text1"/>
              </w:rPr>
              <w:tab/>
            </w:r>
            <w:r w:rsidR="00D279A6">
              <w:rPr>
                <w:color w:val="000000" w:themeColor="text1"/>
              </w:rPr>
              <w:t xml:space="preserve">                                  </w:t>
            </w:r>
            <w:r w:rsidRPr="0097501F">
              <w:rPr>
                <w:color w:val="000000" w:themeColor="text1"/>
              </w:rPr>
              <w:t xml:space="preserve">Ja </w:t>
            </w:r>
            <w:r w:rsidRPr="0097501F">
              <w:rPr>
                <w:color w:val="000000" w:themeColor="text1"/>
              </w:rPr>
              <w:sym w:font="Wingdings" w:char="F0A8"/>
            </w:r>
            <w:r w:rsidRPr="0097501F">
              <w:rPr>
                <w:color w:val="000000" w:themeColor="text1"/>
              </w:rPr>
              <w:tab/>
              <w:t xml:space="preserve">Nein </w:t>
            </w:r>
            <w:r w:rsidRPr="0097501F">
              <w:rPr>
                <w:color w:val="000000" w:themeColor="text1"/>
              </w:rPr>
              <w:sym w:font="Wingdings" w:char="F0A8"/>
            </w:r>
            <w:r w:rsidRPr="0097501F">
              <w:rPr>
                <w:color w:val="000000" w:themeColor="text1"/>
              </w:rPr>
              <w:tab/>
            </w:r>
          </w:p>
        </w:tc>
      </w:tr>
      <w:tr w:rsidR="0097501F" w:rsidRPr="0097501F" w14:paraId="500C0ED0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91F25F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Wenn ja, bitte begründen:</w:t>
            </w:r>
          </w:p>
        </w:tc>
      </w:tr>
      <w:tr w:rsidR="0097501F" w:rsidRPr="0097501F" w14:paraId="33BF1A70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A11567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Das (die) Beanstandungsmust</w:t>
            </w:r>
            <w:r w:rsidR="00807A05">
              <w:rPr>
                <w:color w:val="000000" w:themeColor="text1"/>
              </w:rPr>
              <w:t>er wurde(n) an die Qualitätskontr</w:t>
            </w:r>
            <w:r w:rsidRPr="0097501F">
              <w:rPr>
                <w:color w:val="000000" w:themeColor="text1"/>
              </w:rPr>
              <w:t xml:space="preserve">olle weitergeleitet am: </w:t>
            </w:r>
          </w:p>
        </w:tc>
      </w:tr>
      <w:tr w:rsidR="0097501F" w:rsidRPr="0097501F" w14:paraId="75C72C63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566047E" w14:textId="77777777" w:rsidR="0019731F" w:rsidRPr="0097501F" w:rsidRDefault="0019731F" w:rsidP="0097501F">
            <w:pPr>
              <w:pStyle w:val="MuPTextTabelleAnhang"/>
              <w:rPr>
                <w:rStyle w:val="hervorhebung"/>
                <w:color w:val="000000" w:themeColor="text1"/>
              </w:rPr>
            </w:pPr>
            <w:r w:rsidRPr="0097501F">
              <w:rPr>
                <w:color w:val="000000" w:themeColor="text1"/>
              </w:rPr>
              <w:t>Mit der Beanstandung im Zusammenhang stehende Retoure im Lager II eingegangen?</w:t>
            </w:r>
            <w:r w:rsidRPr="0097501F">
              <w:rPr>
                <w:color w:val="000000" w:themeColor="text1"/>
              </w:rPr>
              <w:tab/>
            </w:r>
            <w:r w:rsidR="00D279A6">
              <w:rPr>
                <w:color w:val="000000" w:themeColor="text1"/>
              </w:rPr>
              <w:t xml:space="preserve">  </w:t>
            </w:r>
            <w:r w:rsidRPr="0097501F">
              <w:rPr>
                <w:color w:val="000000" w:themeColor="text1"/>
              </w:rPr>
              <w:t xml:space="preserve">Ja </w:t>
            </w:r>
            <w:r w:rsidRPr="0097501F">
              <w:rPr>
                <w:color w:val="000000" w:themeColor="text1"/>
              </w:rPr>
              <w:sym w:font="Wingdings" w:char="F0A8"/>
            </w:r>
            <w:r w:rsidRPr="0097501F">
              <w:rPr>
                <w:color w:val="000000" w:themeColor="text1"/>
              </w:rPr>
              <w:tab/>
            </w:r>
            <w:r w:rsidR="00807A05">
              <w:rPr>
                <w:color w:val="000000" w:themeColor="text1"/>
              </w:rPr>
              <w:t>N</w:t>
            </w:r>
            <w:r w:rsidRPr="0097501F">
              <w:rPr>
                <w:color w:val="000000" w:themeColor="text1"/>
              </w:rPr>
              <w:t xml:space="preserve">ein </w:t>
            </w:r>
            <w:r w:rsidRPr="0097501F">
              <w:rPr>
                <w:color w:val="000000" w:themeColor="text1"/>
              </w:rPr>
              <w:sym w:font="Wingdings" w:char="F0A8"/>
            </w:r>
          </w:p>
        </w:tc>
      </w:tr>
      <w:tr w:rsidR="0097501F" w:rsidRPr="0097501F" w14:paraId="6EAF0EEB" w14:textId="77777777" w:rsidTr="00807A05">
        <w:trPr>
          <w:cantSplit/>
          <w:trHeight w:val="227"/>
        </w:trPr>
        <w:tc>
          <w:tcPr>
            <w:tcW w:w="8505" w:type="dxa"/>
            <w:gridSpan w:val="21"/>
            <w:tcBorders>
              <w:top w:val="single" w:sz="4" w:space="0" w:color="auto"/>
              <w:bottom w:val="single" w:sz="4" w:space="0" w:color="auto"/>
            </w:tcBorders>
            <w:shd w:val="clear" w:color="auto" w:fill="C6D9F1"/>
            <w:vAlign w:val="center"/>
          </w:tcPr>
          <w:p w14:paraId="74FED144" w14:textId="77777777" w:rsidR="0019731F" w:rsidRPr="0097501F" w:rsidRDefault="0019731F" w:rsidP="0097501F">
            <w:pPr>
              <w:pStyle w:val="MuPTabelleHead2Anhang"/>
              <w:rPr>
                <w:rStyle w:val="hervorhebung"/>
                <w:color w:val="000000" w:themeColor="text1"/>
              </w:rPr>
            </w:pPr>
            <w:r w:rsidRPr="0097501F">
              <w:rPr>
                <w:color w:val="000000" w:themeColor="text1"/>
              </w:rPr>
              <w:t>1.</w:t>
            </w:r>
            <w:r w:rsidR="00B8245F" w:rsidRPr="0097501F">
              <w:rPr>
                <w:color w:val="000000" w:themeColor="text1"/>
              </w:rPr>
              <w:t>4</w:t>
            </w:r>
            <w:r w:rsidRPr="0097501F">
              <w:rPr>
                <w:color w:val="000000" w:themeColor="text1"/>
              </w:rPr>
              <w:t xml:space="preserve"> Sofortmaßnahmen</w:t>
            </w:r>
          </w:p>
        </w:tc>
      </w:tr>
      <w:tr w:rsidR="0097501F" w:rsidRPr="0097501F" w14:paraId="377F75D8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CDC38E5" w14:textId="77777777" w:rsidR="0019731F" w:rsidRPr="0097501F" w:rsidRDefault="0019731F" w:rsidP="0097501F">
            <w:pPr>
              <w:pStyle w:val="MuPTextTabelleAnhang"/>
              <w:rPr>
                <w:rStyle w:val="hervorhebung"/>
                <w:color w:val="000000" w:themeColor="text1"/>
              </w:rPr>
            </w:pPr>
            <w:r w:rsidRPr="0097501F">
              <w:rPr>
                <w:color w:val="000000" w:themeColor="text1"/>
              </w:rPr>
              <w:lastRenderedPageBreak/>
              <w:t>Rückmeldung an den Beschwerdeführer initiiert?</w:t>
            </w:r>
            <w:r w:rsidRPr="0097501F">
              <w:rPr>
                <w:color w:val="000000" w:themeColor="text1"/>
              </w:rPr>
              <w:tab/>
            </w:r>
            <w:r w:rsidRPr="0097501F">
              <w:rPr>
                <w:color w:val="000000" w:themeColor="text1"/>
              </w:rPr>
              <w:tab/>
              <w:t xml:space="preserve">Ja </w:t>
            </w:r>
            <w:r w:rsidRPr="0097501F">
              <w:rPr>
                <w:color w:val="000000" w:themeColor="text1"/>
              </w:rPr>
              <w:sym w:font="Wingdings" w:char="F0A8"/>
            </w:r>
            <w:r w:rsidRPr="0097501F">
              <w:rPr>
                <w:color w:val="000000" w:themeColor="text1"/>
              </w:rPr>
              <w:tab/>
              <w:t xml:space="preserve">Nein </w:t>
            </w:r>
            <w:r w:rsidRPr="0097501F">
              <w:rPr>
                <w:color w:val="000000" w:themeColor="text1"/>
              </w:rPr>
              <w:sym w:font="Wingdings" w:char="F0A8"/>
            </w:r>
          </w:p>
        </w:tc>
      </w:tr>
      <w:tr w:rsidR="0097501F" w:rsidRPr="0097501F" w14:paraId="273E8966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2FD8B257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Zusage von Umtausch, Austauschware etc. erfolgt? </w:t>
            </w:r>
            <w:r w:rsidRPr="0097501F">
              <w:rPr>
                <w:color w:val="000000" w:themeColor="text1"/>
              </w:rPr>
              <w:tab/>
            </w:r>
            <w:r w:rsidRPr="0097501F">
              <w:rPr>
                <w:color w:val="000000" w:themeColor="text1"/>
              </w:rPr>
              <w:tab/>
              <w:t xml:space="preserve">Ja </w:t>
            </w:r>
            <w:r w:rsidRPr="0097501F">
              <w:rPr>
                <w:color w:val="000000" w:themeColor="text1"/>
              </w:rPr>
              <w:sym w:font="Wingdings" w:char="F0A8"/>
            </w:r>
            <w:r w:rsidRPr="0097501F">
              <w:rPr>
                <w:color w:val="000000" w:themeColor="text1"/>
              </w:rPr>
              <w:tab/>
              <w:t xml:space="preserve">Nein </w:t>
            </w:r>
            <w:r w:rsidRPr="0097501F">
              <w:rPr>
                <w:color w:val="000000" w:themeColor="text1"/>
              </w:rPr>
              <w:sym w:font="Wingdings" w:char="F0A8"/>
            </w:r>
          </w:p>
        </w:tc>
      </w:tr>
      <w:tr w:rsidR="0097501F" w:rsidRPr="0097501F" w14:paraId="53926F49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top w:val="single" w:sz="4" w:space="0" w:color="auto"/>
              <w:bottom w:val="single" w:sz="4" w:space="0" w:color="auto"/>
            </w:tcBorders>
            <w:shd w:val="clear" w:color="auto" w:fill="95B3D7"/>
            <w:vAlign w:val="center"/>
          </w:tcPr>
          <w:p w14:paraId="2529E712" w14:textId="77777777" w:rsidR="0019731F" w:rsidRPr="0097501F" w:rsidRDefault="0019731F" w:rsidP="0097501F">
            <w:pPr>
              <w:pStyle w:val="MuPTabelleHead1Anhang"/>
              <w:rPr>
                <w:rStyle w:val="hervorhebung"/>
                <w:color w:val="000000" w:themeColor="text1"/>
              </w:rPr>
            </w:pPr>
            <w:r w:rsidRPr="0097501F">
              <w:rPr>
                <w:color w:val="000000" w:themeColor="text1"/>
              </w:rPr>
              <w:t>2. Erste Bewertung und vorläufige Klassifizierung</w:t>
            </w:r>
          </w:p>
        </w:tc>
      </w:tr>
      <w:tr w:rsidR="0097501F" w:rsidRPr="0097501F" w14:paraId="720E8298" w14:textId="77777777" w:rsidTr="00807A05">
        <w:trPr>
          <w:cantSplit/>
          <w:trHeight w:val="227"/>
        </w:trPr>
        <w:tc>
          <w:tcPr>
            <w:tcW w:w="6412" w:type="dxa"/>
            <w:gridSpan w:val="19"/>
            <w:tcBorders>
              <w:right w:val="single" w:sz="4" w:space="0" w:color="auto"/>
            </w:tcBorders>
            <w:vAlign w:val="center"/>
          </w:tcPr>
          <w:p w14:paraId="33C423E1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Beanstandung in Zusammenhang mit einer unerwarteten Arzneimittelwirkung (UAW)</w:t>
            </w:r>
          </w:p>
        </w:tc>
        <w:tc>
          <w:tcPr>
            <w:tcW w:w="2093" w:type="dxa"/>
            <w:gridSpan w:val="2"/>
            <w:tcBorders>
              <w:left w:val="single" w:sz="4" w:space="0" w:color="auto"/>
            </w:tcBorders>
            <w:vAlign w:val="center"/>
          </w:tcPr>
          <w:p w14:paraId="06A138D9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Ja </w:t>
            </w:r>
            <w:r w:rsidRPr="0097501F">
              <w:rPr>
                <w:color w:val="000000" w:themeColor="text1"/>
              </w:rPr>
              <w:sym w:font="Wingdings" w:char="F0A8"/>
            </w:r>
            <w:r w:rsidR="00807A05">
              <w:rPr>
                <w:color w:val="000000" w:themeColor="text1"/>
              </w:rPr>
              <w:tab/>
              <w:t>N</w:t>
            </w:r>
            <w:r w:rsidRPr="0097501F">
              <w:rPr>
                <w:color w:val="000000" w:themeColor="text1"/>
              </w:rPr>
              <w:t xml:space="preserve">ein </w:t>
            </w:r>
            <w:r w:rsidRPr="0097501F">
              <w:rPr>
                <w:color w:val="000000" w:themeColor="text1"/>
              </w:rPr>
              <w:sym w:font="Wingdings" w:char="F0A8"/>
            </w:r>
          </w:p>
        </w:tc>
      </w:tr>
      <w:tr w:rsidR="0097501F" w:rsidRPr="0097501F" w14:paraId="3AC64FE8" w14:textId="77777777" w:rsidTr="00807A05">
        <w:trPr>
          <w:cantSplit/>
          <w:trHeight w:val="227"/>
        </w:trPr>
        <w:tc>
          <w:tcPr>
            <w:tcW w:w="6412" w:type="dxa"/>
            <w:gridSpan w:val="19"/>
            <w:tcBorders>
              <w:right w:val="single" w:sz="4" w:space="0" w:color="auto"/>
            </w:tcBorders>
            <w:vAlign w:val="center"/>
          </w:tcPr>
          <w:p w14:paraId="31B4F00A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bookmarkStart w:id="0" w:name="_Toc380419377"/>
            <w:r w:rsidRPr="0097501F">
              <w:rPr>
                <w:color w:val="000000" w:themeColor="text1"/>
              </w:rPr>
              <w:t>Medizinische Beanstandung bei mangelnder Wirksamkeit</w:t>
            </w:r>
            <w:bookmarkEnd w:id="0"/>
          </w:p>
        </w:tc>
        <w:tc>
          <w:tcPr>
            <w:tcW w:w="2093" w:type="dxa"/>
            <w:gridSpan w:val="2"/>
            <w:tcBorders>
              <w:left w:val="single" w:sz="4" w:space="0" w:color="auto"/>
            </w:tcBorders>
            <w:vAlign w:val="center"/>
          </w:tcPr>
          <w:p w14:paraId="05697BFD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Ja </w:t>
            </w:r>
            <w:r w:rsidRPr="0097501F">
              <w:rPr>
                <w:color w:val="000000" w:themeColor="text1"/>
              </w:rPr>
              <w:sym w:font="Wingdings" w:char="F0A8"/>
            </w:r>
            <w:r w:rsidR="00807A05">
              <w:rPr>
                <w:color w:val="000000" w:themeColor="text1"/>
              </w:rPr>
              <w:tab/>
              <w:t>N</w:t>
            </w:r>
            <w:r w:rsidRPr="0097501F">
              <w:rPr>
                <w:color w:val="000000" w:themeColor="text1"/>
              </w:rPr>
              <w:t xml:space="preserve">ein </w:t>
            </w:r>
            <w:r w:rsidRPr="0097501F">
              <w:rPr>
                <w:color w:val="000000" w:themeColor="text1"/>
              </w:rPr>
              <w:sym w:font="Wingdings" w:char="F0A8"/>
            </w:r>
          </w:p>
        </w:tc>
      </w:tr>
      <w:tr w:rsidR="0097501F" w:rsidRPr="0097501F" w14:paraId="1C55CB11" w14:textId="77777777" w:rsidTr="00807A05">
        <w:trPr>
          <w:cantSplit/>
          <w:trHeight w:val="227"/>
        </w:trPr>
        <w:tc>
          <w:tcPr>
            <w:tcW w:w="6412" w:type="dxa"/>
            <w:gridSpan w:val="19"/>
            <w:tcBorders>
              <w:right w:val="single" w:sz="4" w:space="0" w:color="auto"/>
            </w:tcBorders>
            <w:vAlign w:val="center"/>
          </w:tcPr>
          <w:p w14:paraId="64F45D8E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Beanstandung mit Verdacht auf Arzneimittelfälschungen</w:t>
            </w:r>
          </w:p>
        </w:tc>
        <w:tc>
          <w:tcPr>
            <w:tcW w:w="2093" w:type="dxa"/>
            <w:gridSpan w:val="2"/>
            <w:tcBorders>
              <w:left w:val="single" w:sz="4" w:space="0" w:color="auto"/>
            </w:tcBorders>
            <w:vAlign w:val="center"/>
          </w:tcPr>
          <w:p w14:paraId="0DB60E78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Ja </w:t>
            </w:r>
            <w:r w:rsidRPr="0097501F">
              <w:rPr>
                <w:color w:val="000000" w:themeColor="text1"/>
              </w:rPr>
              <w:sym w:font="Wingdings" w:char="F0A8"/>
            </w:r>
            <w:r w:rsidR="00807A05">
              <w:rPr>
                <w:color w:val="000000" w:themeColor="text1"/>
              </w:rPr>
              <w:tab/>
              <w:t>N</w:t>
            </w:r>
            <w:r w:rsidRPr="0097501F">
              <w:rPr>
                <w:color w:val="000000" w:themeColor="text1"/>
              </w:rPr>
              <w:t xml:space="preserve">ein </w:t>
            </w:r>
            <w:r w:rsidRPr="0097501F">
              <w:rPr>
                <w:color w:val="000000" w:themeColor="text1"/>
              </w:rPr>
              <w:sym w:font="Wingdings" w:char="F0A8"/>
            </w:r>
          </w:p>
        </w:tc>
      </w:tr>
      <w:tr w:rsidR="0097501F" w:rsidRPr="0097501F" w14:paraId="337F352D" w14:textId="77777777" w:rsidTr="00807A05">
        <w:trPr>
          <w:cantSplit/>
          <w:trHeight w:val="227"/>
        </w:trPr>
        <w:tc>
          <w:tcPr>
            <w:tcW w:w="6412" w:type="dxa"/>
            <w:gridSpan w:val="19"/>
            <w:tcBorders>
              <w:right w:val="single" w:sz="4" w:space="0" w:color="auto"/>
            </w:tcBorders>
            <w:vAlign w:val="center"/>
          </w:tcPr>
          <w:p w14:paraId="225C0ADE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Beanstandung eines Unternehmensfremden Produktes</w:t>
            </w:r>
          </w:p>
        </w:tc>
        <w:tc>
          <w:tcPr>
            <w:tcW w:w="2093" w:type="dxa"/>
            <w:gridSpan w:val="2"/>
            <w:tcBorders>
              <w:left w:val="single" w:sz="4" w:space="0" w:color="auto"/>
            </w:tcBorders>
            <w:vAlign w:val="center"/>
          </w:tcPr>
          <w:p w14:paraId="4019A943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Ja </w:t>
            </w:r>
            <w:r w:rsidRPr="0097501F">
              <w:rPr>
                <w:color w:val="000000" w:themeColor="text1"/>
              </w:rPr>
              <w:sym w:font="Wingdings" w:char="F0A8"/>
            </w:r>
            <w:r w:rsidRPr="0097501F">
              <w:rPr>
                <w:color w:val="000000" w:themeColor="text1"/>
              </w:rPr>
              <w:tab/>
            </w:r>
            <w:r w:rsidR="00807A05">
              <w:rPr>
                <w:color w:val="000000" w:themeColor="text1"/>
              </w:rPr>
              <w:t>N</w:t>
            </w:r>
            <w:r w:rsidRPr="0097501F">
              <w:rPr>
                <w:color w:val="000000" w:themeColor="text1"/>
              </w:rPr>
              <w:t xml:space="preserve">ein </w:t>
            </w:r>
            <w:r w:rsidRPr="0097501F">
              <w:rPr>
                <w:color w:val="000000" w:themeColor="text1"/>
              </w:rPr>
              <w:sym w:font="Wingdings" w:char="F0A8"/>
            </w:r>
          </w:p>
        </w:tc>
      </w:tr>
      <w:tr w:rsidR="00807A05" w:rsidRPr="0097501F" w14:paraId="5127F35C" w14:textId="77777777" w:rsidTr="00807A05">
        <w:trPr>
          <w:cantSplit/>
          <w:trHeight w:val="227"/>
        </w:trPr>
        <w:tc>
          <w:tcPr>
            <w:tcW w:w="6412" w:type="dxa"/>
            <w:gridSpan w:val="19"/>
            <w:tcBorders>
              <w:bottom w:val="single" w:sz="4" w:space="0" w:color="auto"/>
            </w:tcBorders>
            <w:vAlign w:val="center"/>
          </w:tcPr>
          <w:p w14:paraId="3227BDEA" w14:textId="1F69FA2B" w:rsidR="00807A05" w:rsidRPr="0097501F" w:rsidRDefault="00807A05" w:rsidP="00807A05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Herstellung und/oder Vertrieb in Verantwortung d</w:t>
            </w:r>
            <w:r>
              <w:rPr>
                <w:color w:val="000000" w:themeColor="text1"/>
              </w:rPr>
              <w:t xml:space="preserve">er </w:t>
            </w:r>
            <w:r w:rsidR="00E13CB5">
              <w:rPr>
                <w:color w:val="000000" w:themeColor="text1"/>
              </w:rPr>
              <w:t>NOC Pharma</w:t>
            </w:r>
            <w:r>
              <w:rPr>
                <w:color w:val="000000" w:themeColor="text1"/>
              </w:rPr>
              <w:t xml:space="preserve"> GmbH? </w:t>
            </w:r>
          </w:p>
        </w:tc>
        <w:tc>
          <w:tcPr>
            <w:tcW w:w="2093" w:type="dxa"/>
            <w:gridSpan w:val="2"/>
            <w:tcBorders>
              <w:bottom w:val="single" w:sz="4" w:space="0" w:color="auto"/>
            </w:tcBorders>
            <w:vAlign w:val="center"/>
          </w:tcPr>
          <w:p w14:paraId="39AD872F" w14:textId="77777777" w:rsidR="00807A05" w:rsidRPr="0097501F" w:rsidRDefault="00807A05" w:rsidP="00807A05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Ja </w:t>
            </w:r>
            <w:r w:rsidRPr="0097501F">
              <w:rPr>
                <w:color w:val="000000" w:themeColor="text1"/>
              </w:rPr>
              <w:sym w:font="Wingdings" w:char="F0A8"/>
            </w:r>
            <w:r w:rsidRPr="0097501F">
              <w:rPr>
                <w:color w:val="000000" w:themeColor="text1"/>
              </w:rPr>
              <w:tab/>
              <w:t xml:space="preserve">Nein </w:t>
            </w:r>
            <w:r w:rsidRPr="0097501F">
              <w:rPr>
                <w:color w:val="000000" w:themeColor="text1"/>
              </w:rPr>
              <w:sym w:font="Wingdings" w:char="F0A8"/>
            </w:r>
          </w:p>
        </w:tc>
      </w:tr>
      <w:tr w:rsidR="0097501F" w:rsidRPr="0097501F" w14:paraId="6C8CB492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4AFEFBC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Wenn nein, bitte weiter mit </w:t>
            </w:r>
            <w:r w:rsidR="00807A05">
              <w:rPr>
                <w:color w:val="000000" w:themeColor="text1"/>
              </w:rPr>
              <w:t>Punkt</w:t>
            </w:r>
            <w:r w:rsidRPr="0097501F">
              <w:rPr>
                <w:color w:val="000000" w:themeColor="text1"/>
              </w:rPr>
              <w:t xml:space="preserve"> 6. </w:t>
            </w:r>
          </w:p>
        </w:tc>
      </w:tr>
      <w:tr w:rsidR="0097501F" w:rsidRPr="0097501F" w14:paraId="50F0EE68" w14:textId="77777777" w:rsidTr="00807A05">
        <w:trPr>
          <w:cantSplit/>
          <w:trHeight w:val="227"/>
        </w:trPr>
        <w:tc>
          <w:tcPr>
            <w:tcW w:w="6412" w:type="dxa"/>
            <w:gridSpan w:val="19"/>
            <w:tcBorders>
              <w:right w:val="single" w:sz="4" w:space="0" w:color="auto"/>
            </w:tcBorders>
            <w:vAlign w:val="center"/>
          </w:tcPr>
          <w:p w14:paraId="6CF8247F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Beanstandung ohne primär erkennbaren Bezug auf Qualitätsprobleme</w:t>
            </w:r>
          </w:p>
        </w:tc>
        <w:tc>
          <w:tcPr>
            <w:tcW w:w="2093" w:type="dxa"/>
            <w:gridSpan w:val="2"/>
            <w:tcBorders>
              <w:left w:val="single" w:sz="4" w:space="0" w:color="auto"/>
            </w:tcBorders>
            <w:vAlign w:val="center"/>
          </w:tcPr>
          <w:p w14:paraId="069D05B7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Ja </w:t>
            </w:r>
            <w:r w:rsidRPr="0097501F">
              <w:rPr>
                <w:color w:val="000000" w:themeColor="text1"/>
              </w:rPr>
              <w:sym w:font="Wingdings" w:char="F0A8"/>
            </w:r>
            <w:r w:rsidR="00807A05">
              <w:rPr>
                <w:color w:val="000000" w:themeColor="text1"/>
              </w:rPr>
              <w:tab/>
              <w:t>N</w:t>
            </w:r>
            <w:r w:rsidRPr="0097501F">
              <w:rPr>
                <w:color w:val="000000" w:themeColor="text1"/>
              </w:rPr>
              <w:t xml:space="preserve">ein </w:t>
            </w:r>
            <w:r w:rsidRPr="0097501F">
              <w:rPr>
                <w:color w:val="000000" w:themeColor="text1"/>
              </w:rPr>
              <w:sym w:font="Wingdings" w:char="F0A8"/>
            </w:r>
          </w:p>
        </w:tc>
      </w:tr>
      <w:tr w:rsidR="0097501F" w:rsidRPr="0097501F" w14:paraId="2F578DF5" w14:textId="77777777" w:rsidTr="00807A05">
        <w:trPr>
          <w:cantSplit/>
          <w:trHeight w:val="227"/>
        </w:trPr>
        <w:tc>
          <w:tcPr>
            <w:tcW w:w="8505" w:type="dxa"/>
            <w:gridSpan w:val="21"/>
            <w:shd w:val="clear" w:color="auto" w:fill="C6D9F1"/>
            <w:vAlign w:val="center"/>
          </w:tcPr>
          <w:p w14:paraId="45F6FD13" w14:textId="77777777" w:rsidR="0019731F" w:rsidRPr="0097501F" w:rsidRDefault="0019731F" w:rsidP="0097501F">
            <w:pPr>
              <w:pStyle w:val="MuPTabelleHead2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2.1 Vorläufige Klassifizierung nach RAS, Einstufung und Informationspflichten </w:t>
            </w:r>
            <w:r w:rsidR="009B3474" w:rsidRPr="0097501F">
              <w:rPr>
                <w:color w:val="000000" w:themeColor="text1"/>
              </w:rPr>
              <w:br/>
            </w:r>
            <w:r w:rsidRPr="0097501F">
              <w:rPr>
                <w:color w:val="000000" w:themeColor="text1"/>
              </w:rPr>
              <w:t>(innerhalb eines Kalendertages)</w:t>
            </w:r>
          </w:p>
        </w:tc>
      </w:tr>
      <w:tr w:rsidR="0097501F" w:rsidRPr="0097501F" w14:paraId="177A951F" w14:textId="77777777" w:rsidTr="00807A05">
        <w:trPr>
          <w:cantSplit/>
          <w:trHeight w:val="227"/>
        </w:trPr>
        <w:tc>
          <w:tcPr>
            <w:tcW w:w="895" w:type="dxa"/>
            <w:tcBorders>
              <w:right w:val="single" w:sz="4" w:space="0" w:color="auto"/>
            </w:tcBorders>
            <w:vAlign w:val="center"/>
          </w:tcPr>
          <w:p w14:paraId="4CEDB17E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Klasse I</w:t>
            </w:r>
          </w:p>
        </w:tc>
        <w:tc>
          <w:tcPr>
            <w:tcW w:w="39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BEFF2C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sym w:font="Wingdings" w:char="F0A8"/>
            </w:r>
          </w:p>
        </w:tc>
        <w:tc>
          <w:tcPr>
            <w:tcW w:w="5006" w:type="dxa"/>
            <w:gridSpan w:val="1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501101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Von Sachkundiger Person genehmigt am:</w:t>
            </w:r>
          </w:p>
        </w:tc>
        <w:tc>
          <w:tcPr>
            <w:tcW w:w="2207" w:type="dxa"/>
            <w:gridSpan w:val="3"/>
            <w:tcBorders>
              <w:left w:val="single" w:sz="4" w:space="0" w:color="auto"/>
            </w:tcBorders>
            <w:vAlign w:val="center"/>
          </w:tcPr>
          <w:p w14:paraId="69A91AEB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Datum/Unterschrift</w:t>
            </w:r>
          </w:p>
        </w:tc>
      </w:tr>
      <w:tr w:rsidR="0097501F" w:rsidRPr="0097501F" w14:paraId="0E4F8CA4" w14:textId="77777777" w:rsidTr="00807A05">
        <w:trPr>
          <w:cantSplit/>
          <w:trHeight w:val="227"/>
        </w:trPr>
        <w:tc>
          <w:tcPr>
            <w:tcW w:w="895" w:type="dxa"/>
            <w:tcBorders>
              <w:right w:val="single" w:sz="4" w:space="0" w:color="auto"/>
            </w:tcBorders>
            <w:vAlign w:val="center"/>
          </w:tcPr>
          <w:p w14:paraId="54B78161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</w:p>
        </w:tc>
        <w:tc>
          <w:tcPr>
            <w:tcW w:w="39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EB4C25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</w:p>
        </w:tc>
        <w:tc>
          <w:tcPr>
            <w:tcW w:w="5006" w:type="dxa"/>
            <w:gridSpan w:val="1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D4DC1E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Von Leitung Qualitätssicherung genehmigt am:</w:t>
            </w:r>
          </w:p>
        </w:tc>
        <w:tc>
          <w:tcPr>
            <w:tcW w:w="2207" w:type="dxa"/>
            <w:gridSpan w:val="3"/>
            <w:tcBorders>
              <w:left w:val="single" w:sz="4" w:space="0" w:color="auto"/>
            </w:tcBorders>
            <w:vAlign w:val="center"/>
          </w:tcPr>
          <w:p w14:paraId="580D38F9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Datum/Unterschrift</w:t>
            </w:r>
          </w:p>
        </w:tc>
      </w:tr>
      <w:tr w:rsidR="0097501F" w:rsidRPr="0097501F" w14:paraId="636F7687" w14:textId="77777777" w:rsidTr="00807A05">
        <w:trPr>
          <w:cantSplit/>
          <w:trHeight w:val="227"/>
        </w:trPr>
        <w:tc>
          <w:tcPr>
            <w:tcW w:w="895" w:type="dxa"/>
            <w:tcBorders>
              <w:right w:val="single" w:sz="4" w:space="0" w:color="auto"/>
            </w:tcBorders>
            <w:vAlign w:val="center"/>
          </w:tcPr>
          <w:p w14:paraId="1CD31D70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</w:p>
        </w:tc>
        <w:tc>
          <w:tcPr>
            <w:tcW w:w="39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1D0B74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</w:p>
        </w:tc>
        <w:tc>
          <w:tcPr>
            <w:tcW w:w="5006" w:type="dxa"/>
            <w:gridSpan w:val="1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4D6310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Qualitätszirkel informiert am:</w:t>
            </w:r>
          </w:p>
        </w:tc>
        <w:tc>
          <w:tcPr>
            <w:tcW w:w="2207" w:type="dxa"/>
            <w:gridSpan w:val="3"/>
            <w:tcBorders>
              <w:left w:val="single" w:sz="4" w:space="0" w:color="auto"/>
            </w:tcBorders>
            <w:vAlign w:val="center"/>
          </w:tcPr>
          <w:p w14:paraId="6EDE5BAA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</w:p>
        </w:tc>
      </w:tr>
      <w:tr w:rsidR="0097501F" w:rsidRPr="0097501F" w14:paraId="55C2F521" w14:textId="77777777" w:rsidTr="00807A05">
        <w:trPr>
          <w:cantSplit/>
          <w:trHeight w:val="227"/>
        </w:trPr>
        <w:tc>
          <w:tcPr>
            <w:tcW w:w="895" w:type="dxa"/>
            <w:tcBorders>
              <w:right w:val="single" w:sz="4" w:space="0" w:color="auto"/>
            </w:tcBorders>
            <w:vAlign w:val="center"/>
          </w:tcPr>
          <w:p w14:paraId="4622F6EE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Klasse II</w:t>
            </w:r>
          </w:p>
        </w:tc>
        <w:tc>
          <w:tcPr>
            <w:tcW w:w="39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7D2CA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sym w:font="Wingdings" w:char="F0A8"/>
            </w:r>
          </w:p>
        </w:tc>
        <w:tc>
          <w:tcPr>
            <w:tcW w:w="5006" w:type="dxa"/>
            <w:gridSpan w:val="1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0E706B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Von Sachkundiger Person genehmigt am:</w:t>
            </w:r>
          </w:p>
        </w:tc>
        <w:tc>
          <w:tcPr>
            <w:tcW w:w="2207" w:type="dxa"/>
            <w:gridSpan w:val="3"/>
            <w:tcBorders>
              <w:left w:val="single" w:sz="4" w:space="0" w:color="auto"/>
            </w:tcBorders>
            <w:vAlign w:val="center"/>
          </w:tcPr>
          <w:p w14:paraId="7CFB74F6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Datum/Unterschrift</w:t>
            </w:r>
          </w:p>
        </w:tc>
      </w:tr>
      <w:tr w:rsidR="0097501F" w:rsidRPr="0097501F" w14:paraId="2F991612" w14:textId="77777777" w:rsidTr="00807A05">
        <w:trPr>
          <w:cantSplit/>
          <w:trHeight w:val="227"/>
        </w:trPr>
        <w:tc>
          <w:tcPr>
            <w:tcW w:w="895" w:type="dxa"/>
            <w:tcBorders>
              <w:right w:val="single" w:sz="4" w:space="0" w:color="auto"/>
            </w:tcBorders>
            <w:vAlign w:val="center"/>
          </w:tcPr>
          <w:p w14:paraId="3342E541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</w:p>
        </w:tc>
        <w:tc>
          <w:tcPr>
            <w:tcW w:w="39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61C887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</w:p>
        </w:tc>
        <w:tc>
          <w:tcPr>
            <w:tcW w:w="5006" w:type="dxa"/>
            <w:gridSpan w:val="1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56BBAF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Von Leitung Qualitätssicherung genehmigt am:</w:t>
            </w:r>
          </w:p>
        </w:tc>
        <w:tc>
          <w:tcPr>
            <w:tcW w:w="2207" w:type="dxa"/>
            <w:gridSpan w:val="3"/>
            <w:tcBorders>
              <w:left w:val="single" w:sz="4" w:space="0" w:color="auto"/>
            </w:tcBorders>
            <w:vAlign w:val="center"/>
          </w:tcPr>
          <w:p w14:paraId="7C6AFDD7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Datum/Unterschrift</w:t>
            </w:r>
          </w:p>
        </w:tc>
      </w:tr>
      <w:tr w:rsidR="0097501F" w:rsidRPr="0097501F" w14:paraId="292024C6" w14:textId="77777777" w:rsidTr="00807A05">
        <w:trPr>
          <w:cantSplit/>
          <w:trHeight w:val="227"/>
        </w:trPr>
        <w:tc>
          <w:tcPr>
            <w:tcW w:w="895" w:type="dxa"/>
            <w:tcBorders>
              <w:right w:val="single" w:sz="4" w:space="0" w:color="auto"/>
            </w:tcBorders>
            <w:vAlign w:val="center"/>
          </w:tcPr>
          <w:p w14:paraId="1EF078D9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</w:p>
        </w:tc>
        <w:tc>
          <w:tcPr>
            <w:tcW w:w="39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58DB2D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</w:p>
        </w:tc>
        <w:tc>
          <w:tcPr>
            <w:tcW w:w="5006" w:type="dxa"/>
            <w:gridSpan w:val="15"/>
            <w:tcBorders>
              <w:left w:val="single" w:sz="4" w:space="0" w:color="auto"/>
              <w:right w:val="single" w:sz="4" w:space="0" w:color="auto"/>
            </w:tcBorders>
          </w:tcPr>
          <w:p w14:paraId="0DDD059F" w14:textId="77777777" w:rsidR="0019731F" w:rsidRPr="0097501F" w:rsidRDefault="0019731F" w:rsidP="00807A05">
            <w:pPr>
              <w:pStyle w:val="MuPTextTabelleAnhang"/>
              <w:tabs>
                <w:tab w:val="left" w:pos="3549"/>
              </w:tabs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Information des Qualitätszirkels erforderlich?</w:t>
            </w:r>
            <w:r w:rsidR="00807A05">
              <w:rPr>
                <w:color w:val="000000" w:themeColor="text1"/>
              </w:rPr>
              <w:tab/>
            </w:r>
            <w:r w:rsidRPr="0097501F">
              <w:rPr>
                <w:color w:val="000000" w:themeColor="text1"/>
              </w:rPr>
              <w:t xml:space="preserve"> Ja </w:t>
            </w:r>
            <w:r w:rsidRPr="0097501F">
              <w:rPr>
                <w:color w:val="000000" w:themeColor="text1"/>
              </w:rPr>
              <w:sym w:font="Wingdings" w:char="F0A8"/>
            </w:r>
            <w:r w:rsidR="00807A05">
              <w:rPr>
                <w:color w:val="000000" w:themeColor="text1"/>
              </w:rPr>
              <w:t xml:space="preserve">    </w:t>
            </w:r>
            <w:r w:rsidRPr="0097501F">
              <w:rPr>
                <w:color w:val="000000" w:themeColor="text1"/>
              </w:rPr>
              <w:t xml:space="preserve">Nein </w:t>
            </w:r>
            <w:r w:rsidRPr="0097501F">
              <w:rPr>
                <w:color w:val="000000" w:themeColor="text1"/>
              </w:rPr>
              <w:sym w:font="Wingdings" w:char="F0A8"/>
            </w:r>
          </w:p>
        </w:tc>
        <w:tc>
          <w:tcPr>
            <w:tcW w:w="2207" w:type="dxa"/>
            <w:gridSpan w:val="3"/>
            <w:tcBorders>
              <w:left w:val="single" w:sz="4" w:space="0" w:color="auto"/>
            </w:tcBorders>
          </w:tcPr>
          <w:p w14:paraId="732D680B" w14:textId="77777777" w:rsidR="0019731F" w:rsidRDefault="0019731F" w:rsidP="00807A05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wenn ja, informiert am:</w:t>
            </w:r>
          </w:p>
          <w:p w14:paraId="2FFD728C" w14:textId="77777777" w:rsidR="00807A05" w:rsidRPr="0097501F" w:rsidRDefault="00807A05" w:rsidP="00807A05">
            <w:pPr>
              <w:pStyle w:val="MuPTextTabelleAnhang"/>
              <w:rPr>
                <w:color w:val="000000" w:themeColor="text1"/>
              </w:rPr>
            </w:pPr>
          </w:p>
        </w:tc>
      </w:tr>
      <w:tr w:rsidR="0097501F" w:rsidRPr="0097501F" w14:paraId="54B5072A" w14:textId="77777777" w:rsidTr="00807A05">
        <w:trPr>
          <w:cantSplit/>
          <w:trHeight w:val="227"/>
        </w:trPr>
        <w:tc>
          <w:tcPr>
            <w:tcW w:w="895" w:type="dxa"/>
            <w:tcBorders>
              <w:right w:val="single" w:sz="4" w:space="0" w:color="auto"/>
            </w:tcBorders>
            <w:vAlign w:val="center"/>
          </w:tcPr>
          <w:p w14:paraId="512F9772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Klasse III</w:t>
            </w:r>
          </w:p>
        </w:tc>
        <w:tc>
          <w:tcPr>
            <w:tcW w:w="39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D1D040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sym w:font="Wingdings" w:char="F0A8"/>
            </w:r>
          </w:p>
        </w:tc>
        <w:tc>
          <w:tcPr>
            <w:tcW w:w="5006" w:type="dxa"/>
            <w:gridSpan w:val="1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2EE6F0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Von Sachkundiger Person genehmigt</w:t>
            </w:r>
            <w:r w:rsidR="009B3474" w:rsidRPr="0097501F">
              <w:rPr>
                <w:color w:val="000000" w:themeColor="text1"/>
              </w:rPr>
              <w:t xml:space="preserve"> </w:t>
            </w:r>
            <w:r w:rsidRPr="0097501F">
              <w:rPr>
                <w:color w:val="000000" w:themeColor="text1"/>
              </w:rPr>
              <w:t>am:</w:t>
            </w:r>
          </w:p>
        </w:tc>
        <w:tc>
          <w:tcPr>
            <w:tcW w:w="2207" w:type="dxa"/>
            <w:gridSpan w:val="3"/>
            <w:tcBorders>
              <w:left w:val="single" w:sz="4" w:space="0" w:color="auto"/>
            </w:tcBorders>
            <w:vAlign w:val="center"/>
          </w:tcPr>
          <w:p w14:paraId="2F5E6E2A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Datum/Unterschrift</w:t>
            </w:r>
          </w:p>
        </w:tc>
      </w:tr>
      <w:tr w:rsidR="0097501F" w:rsidRPr="0097501F" w14:paraId="52A8E209" w14:textId="77777777" w:rsidTr="00807A05">
        <w:trPr>
          <w:cantSplit/>
          <w:trHeight w:val="227"/>
        </w:trPr>
        <w:tc>
          <w:tcPr>
            <w:tcW w:w="895" w:type="dxa"/>
            <w:tcBorders>
              <w:right w:val="single" w:sz="4" w:space="0" w:color="auto"/>
            </w:tcBorders>
            <w:vAlign w:val="center"/>
          </w:tcPr>
          <w:p w14:paraId="3FE0C228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</w:p>
        </w:tc>
        <w:tc>
          <w:tcPr>
            <w:tcW w:w="39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854196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</w:p>
        </w:tc>
        <w:tc>
          <w:tcPr>
            <w:tcW w:w="5006" w:type="dxa"/>
            <w:gridSpan w:val="1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1F528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Von Leitung Qualitätssicherung genehmigt</w:t>
            </w:r>
            <w:r w:rsidR="009B3474" w:rsidRPr="0097501F">
              <w:rPr>
                <w:color w:val="000000" w:themeColor="text1"/>
              </w:rPr>
              <w:t xml:space="preserve"> </w:t>
            </w:r>
            <w:r w:rsidRPr="0097501F">
              <w:rPr>
                <w:color w:val="000000" w:themeColor="text1"/>
              </w:rPr>
              <w:t>am:</w:t>
            </w:r>
          </w:p>
        </w:tc>
        <w:tc>
          <w:tcPr>
            <w:tcW w:w="2207" w:type="dxa"/>
            <w:gridSpan w:val="3"/>
            <w:tcBorders>
              <w:left w:val="single" w:sz="4" w:space="0" w:color="auto"/>
            </w:tcBorders>
            <w:vAlign w:val="center"/>
          </w:tcPr>
          <w:p w14:paraId="0A96B4F5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Datum/Unterschrift</w:t>
            </w:r>
          </w:p>
        </w:tc>
      </w:tr>
      <w:tr w:rsidR="0097501F" w:rsidRPr="0097501F" w14:paraId="3F5E6FE9" w14:textId="77777777" w:rsidTr="00807A05">
        <w:trPr>
          <w:cantSplit/>
          <w:trHeight w:val="227"/>
        </w:trPr>
        <w:tc>
          <w:tcPr>
            <w:tcW w:w="8505" w:type="dxa"/>
            <w:gridSpan w:val="21"/>
            <w:shd w:val="clear" w:color="auto" w:fill="C6D9F1"/>
            <w:vAlign w:val="center"/>
          </w:tcPr>
          <w:p w14:paraId="33F4549A" w14:textId="77777777" w:rsidR="0019731F" w:rsidRPr="0097501F" w:rsidRDefault="0019731F" w:rsidP="0097501F">
            <w:pPr>
              <w:pStyle w:val="MuPTabelleHead2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2.2 Qualitätskontrolle informieren</w:t>
            </w:r>
          </w:p>
        </w:tc>
      </w:tr>
      <w:tr w:rsidR="0097501F" w:rsidRPr="0097501F" w14:paraId="30FC5F6D" w14:textId="77777777" w:rsidTr="00807A05">
        <w:trPr>
          <w:cantSplit/>
          <w:trHeight w:val="227"/>
        </w:trPr>
        <w:tc>
          <w:tcPr>
            <w:tcW w:w="895" w:type="dxa"/>
            <w:tcBorders>
              <w:right w:val="single" w:sz="4" w:space="0" w:color="auto"/>
            </w:tcBorders>
            <w:vAlign w:val="center"/>
          </w:tcPr>
          <w:p w14:paraId="24F820ED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Klasse I</w:t>
            </w:r>
          </w:p>
        </w:tc>
        <w:tc>
          <w:tcPr>
            <w:tcW w:w="39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13F16C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sym w:font="Wingdings" w:char="F0A8"/>
            </w:r>
          </w:p>
        </w:tc>
        <w:tc>
          <w:tcPr>
            <w:tcW w:w="3788" w:type="dxa"/>
            <w:gridSpan w:val="11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21A775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Informationsfrist: </w:t>
            </w:r>
            <w:r w:rsidR="009B3474" w:rsidRPr="0097501F">
              <w:rPr>
                <w:color w:val="000000" w:themeColor="text1"/>
              </w:rPr>
              <w:br/>
            </w:r>
            <w:r w:rsidRPr="0097501F">
              <w:rPr>
                <w:color w:val="000000" w:themeColor="text1"/>
              </w:rPr>
              <w:t>spätestens nach 24 Stunden</w:t>
            </w:r>
          </w:p>
        </w:tc>
        <w:tc>
          <w:tcPr>
            <w:tcW w:w="3425" w:type="dxa"/>
            <w:gridSpan w:val="7"/>
            <w:tcBorders>
              <w:left w:val="single" w:sz="4" w:space="0" w:color="auto"/>
            </w:tcBorders>
            <w:vAlign w:val="center"/>
          </w:tcPr>
          <w:p w14:paraId="2C220A92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Qualitätskontrolle informiert am: </w:t>
            </w:r>
            <w:r w:rsidRPr="0097501F">
              <w:rPr>
                <w:color w:val="000000" w:themeColor="text1"/>
              </w:rPr>
              <w:br/>
            </w:r>
            <w:r w:rsidRPr="0097501F">
              <w:rPr>
                <w:rStyle w:val="hervorhebung"/>
                <w:color w:val="000000" w:themeColor="text1"/>
              </w:rPr>
              <w:t>&lt; Datum&gt;</w:t>
            </w:r>
          </w:p>
        </w:tc>
      </w:tr>
      <w:tr w:rsidR="0097501F" w:rsidRPr="0097501F" w14:paraId="6AB61032" w14:textId="77777777" w:rsidTr="00807A05">
        <w:trPr>
          <w:cantSplit/>
          <w:trHeight w:val="227"/>
        </w:trPr>
        <w:tc>
          <w:tcPr>
            <w:tcW w:w="895" w:type="dxa"/>
            <w:tcBorders>
              <w:right w:val="single" w:sz="4" w:space="0" w:color="auto"/>
            </w:tcBorders>
            <w:vAlign w:val="center"/>
          </w:tcPr>
          <w:p w14:paraId="5CE5B103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Klasse II</w:t>
            </w:r>
          </w:p>
        </w:tc>
        <w:tc>
          <w:tcPr>
            <w:tcW w:w="39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C4A6D0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sym w:font="Wingdings" w:char="F0A8"/>
            </w:r>
          </w:p>
        </w:tc>
        <w:tc>
          <w:tcPr>
            <w:tcW w:w="3788" w:type="dxa"/>
            <w:gridSpan w:val="11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407AE3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Informationsfrist: </w:t>
            </w:r>
            <w:r w:rsidR="009B3474" w:rsidRPr="0097501F">
              <w:rPr>
                <w:color w:val="000000" w:themeColor="text1"/>
              </w:rPr>
              <w:br/>
            </w:r>
            <w:r w:rsidRPr="0097501F">
              <w:rPr>
                <w:color w:val="000000" w:themeColor="text1"/>
              </w:rPr>
              <w:t>spätestens nach 24 Stunden</w:t>
            </w:r>
          </w:p>
        </w:tc>
        <w:tc>
          <w:tcPr>
            <w:tcW w:w="3425" w:type="dxa"/>
            <w:gridSpan w:val="7"/>
            <w:tcBorders>
              <w:left w:val="single" w:sz="4" w:space="0" w:color="auto"/>
            </w:tcBorders>
            <w:vAlign w:val="center"/>
          </w:tcPr>
          <w:p w14:paraId="2DB743F0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Qualitätskontrolle informiert am: </w:t>
            </w:r>
            <w:r w:rsidRPr="0097501F">
              <w:rPr>
                <w:color w:val="000000" w:themeColor="text1"/>
              </w:rPr>
              <w:br/>
            </w:r>
            <w:r w:rsidRPr="0097501F">
              <w:rPr>
                <w:rStyle w:val="hervorhebung"/>
                <w:color w:val="000000" w:themeColor="text1"/>
              </w:rPr>
              <w:t>&lt; Datum&gt;</w:t>
            </w:r>
          </w:p>
        </w:tc>
      </w:tr>
      <w:tr w:rsidR="0097501F" w:rsidRPr="0097501F" w14:paraId="7A1F0B4F" w14:textId="77777777" w:rsidTr="00807A05">
        <w:trPr>
          <w:cantSplit/>
          <w:trHeight w:val="227"/>
        </w:trPr>
        <w:tc>
          <w:tcPr>
            <w:tcW w:w="895" w:type="dxa"/>
            <w:tcBorders>
              <w:right w:val="single" w:sz="4" w:space="0" w:color="auto"/>
            </w:tcBorders>
            <w:vAlign w:val="center"/>
          </w:tcPr>
          <w:p w14:paraId="65984F57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Klasse II</w:t>
            </w:r>
          </w:p>
        </w:tc>
        <w:tc>
          <w:tcPr>
            <w:tcW w:w="39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289C24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sym w:font="Wingdings" w:char="F0A8"/>
            </w:r>
          </w:p>
        </w:tc>
        <w:tc>
          <w:tcPr>
            <w:tcW w:w="3788" w:type="dxa"/>
            <w:gridSpan w:val="11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FADB41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Informationsfrist: </w:t>
            </w:r>
            <w:r w:rsidR="009B3474" w:rsidRPr="0097501F">
              <w:rPr>
                <w:color w:val="000000" w:themeColor="text1"/>
              </w:rPr>
              <w:br/>
            </w:r>
            <w:r w:rsidRPr="0097501F">
              <w:rPr>
                <w:color w:val="000000" w:themeColor="text1"/>
              </w:rPr>
              <w:t>spätestens nach fünf (5) Kalendertagen</w:t>
            </w:r>
          </w:p>
        </w:tc>
        <w:tc>
          <w:tcPr>
            <w:tcW w:w="3425" w:type="dxa"/>
            <w:gridSpan w:val="7"/>
            <w:tcBorders>
              <w:left w:val="single" w:sz="4" w:space="0" w:color="auto"/>
            </w:tcBorders>
            <w:vAlign w:val="center"/>
          </w:tcPr>
          <w:p w14:paraId="79BA4612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Qualitätskontrolle informiert am: </w:t>
            </w:r>
            <w:r w:rsidRPr="0097501F">
              <w:rPr>
                <w:color w:val="000000" w:themeColor="text1"/>
              </w:rPr>
              <w:br/>
            </w:r>
            <w:r w:rsidRPr="0097501F">
              <w:rPr>
                <w:rStyle w:val="hervorhebung"/>
                <w:color w:val="000000" w:themeColor="text1"/>
              </w:rPr>
              <w:t>&lt; Datum&gt;</w:t>
            </w:r>
          </w:p>
        </w:tc>
      </w:tr>
      <w:tr w:rsidR="0097501F" w:rsidRPr="0097501F" w14:paraId="248C1B45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bottom w:val="single" w:sz="4" w:space="0" w:color="auto"/>
            </w:tcBorders>
            <w:shd w:val="clear" w:color="auto" w:fill="95B3D7"/>
            <w:vAlign w:val="center"/>
          </w:tcPr>
          <w:p w14:paraId="1401CFC3" w14:textId="77777777" w:rsidR="0019731F" w:rsidRPr="0097501F" w:rsidRDefault="0019731F" w:rsidP="0097501F">
            <w:pPr>
              <w:pStyle w:val="MuPTabelleHead1Anhang"/>
              <w:rPr>
                <w:rStyle w:val="hervorhebung"/>
                <w:color w:val="000000" w:themeColor="text1"/>
              </w:rPr>
            </w:pPr>
            <w:r w:rsidRPr="0097501F">
              <w:rPr>
                <w:color w:val="000000" w:themeColor="text1"/>
              </w:rPr>
              <w:t>3. Untersuchung</w:t>
            </w:r>
          </w:p>
        </w:tc>
      </w:tr>
      <w:tr w:rsidR="0097501F" w:rsidRPr="0097501F" w14:paraId="6F0B353B" w14:textId="77777777" w:rsidTr="00807A05">
        <w:trPr>
          <w:cantSplit/>
          <w:trHeight w:val="227"/>
        </w:trPr>
        <w:tc>
          <w:tcPr>
            <w:tcW w:w="4283" w:type="dxa"/>
            <w:gridSpan w:val="1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DFEFF15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Aktionsliste, QRM-Verfahren etc.</w:t>
            </w:r>
          </w:p>
        </w:tc>
        <w:tc>
          <w:tcPr>
            <w:tcW w:w="4222" w:type="dxa"/>
            <w:gridSpan w:val="9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A8C9A61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Querverweis auf Dokument Nr.:</w:t>
            </w:r>
          </w:p>
        </w:tc>
      </w:tr>
      <w:tr w:rsidR="0097501F" w:rsidRPr="0097501F" w14:paraId="71AB3EAF" w14:textId="77777777" w:rsidTr="00807A05">
        <w:trPr>
          <w:cantSplit/>
          <w:trHeight w:val="227"/>
        </w:trPr>
        <w:tc>
          <w:tcPr>
            <w:tcW w:w="573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C0608E7" w14:textId="77777777" w:rsidR="0019731F" w:rsidRPr="0097501F" w:rsidRDefault="0019731F" w:rsidP="00807A05">
            <w:pPr>
              <w:pStyle w:val="MuPTextTabelleAnhang"/>
              <w:tabs>
                <w:tab w:val="left" w:pos="3436"/>
              </w:tabs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Lohnherstellung?  </w:t>
            </w:r>
            <w:r w:rsidR="00807A05">
              <w:rPr>
                <w:color w:val="000000" w:themeColor="text1"/>
              </w:rPr>
              <w:tab/>
            </w:r>
            <w:r w:rsidRPr="0097501F">
              <w:rPr>
                <w:color w:val="000000" w:themeColor="text1"/>
              </w:rPr>
              <w:t xml:space="preserve">Ja </w:t>
            </w:r>
            <w:r w:rsidRPr="0097501F">
              <w:rPr>
                <w:color w:val="000000" w:themeColor="text1"/>
              </w:rPr>
              <w:sym w:font="Wingdings" w:char="F0A8"/>
            </w:r>
            <w:r w:rsidRPr="0097501F">
              <w:rPr>
                <w:color w:val="000000" w:themeColor="text1"/>
              </w:rPr>
              <w:tab/>
              <w:t xml:space="preserve">Nein </w:t>
            </w:r>
            <w:r w:rsidRPr="0097501F">
              <w:rPr>
                <w:color w:val="000000" w:themeColor="text1"/>
              </w:rPr>
              <w:sym w:font="Wingdings" w:char="F0A8"/>
            </w:r>
          </w:p>
        </w:tc>
        <w:tc>
          <w:tcPr>
            <w:tcW w:w="2766" w:type="dxa"/>
            <w:gridSpan w:val="4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E90521F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Wenn ja, welcher?</w:t>
            </w:r>
          </w:p>
        </w:tc>
      </w:tr>
      <w:tr w:rsidR="0097501F" w:rsidRPr="0097501F" w14:paraId="0DA34CCC" w14:textId="77777777" w:rsidTr="00807A05">
        <w:trPr>
          <w:cantSplit/>
          <w:trHeight w:val="227"/>
        </w:trPr>
        <w:tc>
          <w:tcPr>
            <w:tcW w:w="573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90AE18" w14:textId="77777777" w:rsidR="0019731F" w:rsidRPr="0097501F" w:rsidRDefault="0019731F" w:rsidP="00807A05">
            <w:pPr>
              <w:pStyle w:val="MuPTextTabelleAnhang"/>
              <w:tabs>
                <w:tab w:val="left" w:pos="3436"/>
              </w:tabs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Andere Produkte/Chargen betroffen? </w:t>
            </w:r>
            <w:r w:rsidR="00807A05">
              <w:rPr>
                <w:color w:val="000000" w:themeColor="text1"/>
              </w:rPr>
              <w:tab/>
            </w:r>
            <w:r w:rsidRPr="0097501F">
              <w:rPr>
                <w:color w:val="000000" w:themeColor="text1"/>
              </w:rPr>
              <w:t xml:space="preserve">Ja </w:t>
            </w:r>
            <w:r w:rsidRPr="0097501F">
              <w:rPr>
                <w:color w:val="000000" w:themeColor="text1"/>
              </w:rPr>
              <w:sym w:font="Wingdings" w:char="F0A8"/>
            </w:r>
            <w:r w:rsidRPr="0097501F">
              <w:rPr>
                <w:color w:val="000000" w:themeColor="text1"/>
              </w:rPr>
              <w:tab/>
              <w:t xml:space="preserve">Nein </w:t>
            </w:r>
            <w:r w:rsidRPr="0097501F">
              <w:rPr>
                <w:color w:val="000000" w:themeColor="text1"/>
              </w:rPr>
              <w:sym w:font="Wingdings" w:char="F0A8"/>
            </w:r>
          </w:p>
        </w:tc>
        <w:tc>
          <w:tcPr>
            <w:tcW w:w="2766" w:type="dxa"/>
            <w:gridSpan w:val="4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673A590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Wenn ja, welche?</w:t>
            </w:r>
          </w:p>
        </w:tc>
      </w:tr>
      <w:tr w:rsidR="0097501F" w:rsidRPr="0097501F" w14:paraId="55D0CDAF" w14:textId="77777777" w:rsidTr="00807A05">
        <w:trPr>
          <w:cantSplit/>
          <w:trHeight w:val="227"/>
        </w:trPr>
        <w:tc>
          <w:tcPr>
            <w:tcW w:w="573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CC5EC86" w14:textId="77777777" w:rsidR="0019731F" w:rsidRPr="0097501F" w:rsidRDefault="0019731F" w:rsidP="00807A05">
            <w:pPr>
              <w:pStyle w:val="MuPTextTabelleAnhang"/>
              <w:tabs>
                <w:tab w:val="left" w:pos="3436"/>
              </w:tabs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Stammt die betroffene Charge aus einer Vorcharge, aus welcher andere Chargen hergestellt wurden?</w:t>
            </w:r>
            <w:r w:rsidR="00807A05">
              <w:rPr>
                <w:color w:val="000000" w:themeColor="text1"/>
              </w:rPr>
              <w:tab/>
            </w:r>
            <w:r w:rsidRPr="0097501F">
              <w:rPr>
                <w:color w:val="000000" w:themeColor="text1"/>
              </w:rPr>
              <w:t xml:space="preserve"> Ja </w:t>
            </w:r>
            <w:r w:rsidRPr="0097501F">
              <w:rPr>
                <w:color w:val="000000" w:themeColor="text1"/>
              </w:rPr>
              <w:sym w:font="Wingdings" w:char="F0A8"/>
            </w:r>
            <w:r w:rsidRPr="0097501F">
              <w:rPr>
                <w:color w:val="000000" w:themeColor="text1"/>
              </w:rPr>
              <w:tab/>
              <w:t xml:space="preserve">Nein </w:t>
            </w:r>
            <w:r w:rsidRPr="0097501F">
              <w:rPr>
                <w:color w:val="000000" w:themeColor="text1"/>
              </w:rPr>
              <w:sym w:font="Wingdings" w:char="F0A8"/>
            </w:r>
          </w:p>
        </w:tc>
        <w:tc>
          <w:tcPr>
            <w:tcW w:w="2766" w:type="dxa"/>
            <w:gridSpan w:val="4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00FB648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Wenn ja, welche?</w:t>
            </w:r>
          </w:p>
        </w:tc>
      </w:tr>
      <w:tr w:rsidR="0097501F" w:rsidRPr="0097501F" w14:paraId="767E1D36" w14:textId="77777777" w:rsidTr="00807A05">
        <w:trPr>
          <w:cantSplit/>
          <w:trHeight w:val="227"/>
        </w:trPr>
        <w:tc>
          <w:tcPr>
            <w:tcW w:w="573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66F9122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lastRenderedPageBreak/>
              <w:t>Zuvor im gleichen Bereich hergestelltes Produkt:</w:t>
            </w:r>
          </w:p>
        </w:tc>
        <w:tc>
          <w:tcPr>
            <w:tcW w:w="2766" w:type="dxa"/>
            <w:gridSpan w:val="4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11FA808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proofErr w:type="spellStart"/>
            <w:r w:rsidRPr="0097501F">
              <w:rPr>
                <w:color w:val="000000" w:themeColor="text1"/>
              </w:rPr>
              <w:t>Ch</w:t>
            </w:r>
            <w:proofErr w:type="spellEnd"/>
            <w:r w:rsidRPr="0097501F">
              <w:rPr>
                <w:color w:val="000000" w:themeColor="text1"/>
              </w:rPr>
              <w:t>.-B.</w:t>
            </w:r>
          </w:p>
        </w:tc>
      </w:tr>
      <w:tr w:rsidR="0097501F" w:rsidRPr="0097501F" w14:paraId="28F8221E" w14:textId="77777777" w:rsidTr="00807A05">
        <w:trPr>
          <w:cantSplit/>
          <w:trHeight w:val="227"/>
        </w:trPr>
        <w:tc>
          <w:tcPr>
            <w:tcW w:w="573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F338671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Anschließend im gleichen Bereich hergestelltes Produkt:</w:t>
            </w:r>
          </w:p>
        </w:tc>
        <w:tc>
          <w:tcPr>
            <w:tcW w:w="2766" w:type="dxa"/>
            <w:gridSpan w:val="4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6B9978F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proofErr w:type="spellStart"/>
            <w:r w:rsidRPr="0097501F">
              <w:rPr>
                <w:color w:val="000000" w:themeColor="text1"/>
              </w:rPr>
              <w:t>Ch</w:t>
            </w:r>
            <w:proofErr w:type="spellEnd"/>
            <w:r w:rsidRPr="0097501F">
              <w:rPr>
                <w:color w:val="000000" w:themeColor="text1"/>
              </w:rPr>
              <w:t>.-B.</w:t>
            </w:r>
          </w:p>
        </w:tc>
      </w:tr>
      <w:tr w:rsidR="0097501F" w:rsidRPr="0097501F" w14:paraId="0502E7B9" w14:textId="77777777" w:rsidTr="00807A05">
        <w:trPr>
          <w:cantSplit/>
          <w:trHeight w:val="227"/>
        </w:trPr>
        <w:tc>
          <w:tcPr>
            <w:tcW w:w="573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2419238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Hinweis auf Zusammenhang zwischen Herstellung und Beanstandung gegeben?</w:t>
            </w:r>
          </w:p>
        </w:tc>
        <w:tc>
          <w:tcPr>
            <w:tcW w:w="2766" w:type="dxa"/>
            <w:gridSpan w:val="4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8934676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</w:p>
        </w:tc>
      </w:tr>
      <w:tr w:rsidR="0097501F" w:rsidRPr="0097501F" w14:paraId="685427DA" w14:textId="77777777" w:rsidTr="0097501F">
        <w:trPr>
          <w:cantSplit/>
          <w:trHeight w:val="227"/>
        </w:trPr>
        <w:tc>
          <w:tcPr>
            <w:tcW w:w="8505" w:type="dxa"/>
            <w:gridSpan w:val="21"/>
            <w:vAlign w:val="center"/>
          </w:tcPr>
          <w:p w14:paraId="5B80694A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Erstes Inverkehrbringen der betroffenen Charge am:</w:t>
            </w:r>
          </w:p>
        </w:tc>
      </w:tr>
      <w:tr w:rsidR="0097501F" w:rsidRPr="0097501F" w14:paraId="647A49AB" w14:textId="77777777" w:rsidTr="0097501F">
        <w:trPr>
          <w:cantSplit/>
          <w:trHeight w:val="227"/>
        </w:trPr>
        <w:tc>
          <w:tcPr>
            <w:tcW w:w="8505" w:type="dxa"/>
            <w:gridSpan w:val="21"/>
            <w:vAlign w:val="center"/>
          </w:tcPr>
          <w:p w14:paraId="7F89CC94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Letztes Inverkehrbringen der betroffenen Charge am:</w:t>
            </w:r>
          </w:p>
        </w:tc>
      </w:tr>
      <w:tr w:rsidR="0097501F" w:rsidRPr="0097501F" w14:paraId="41C903C1" w14:textId="77777777" w:rsidTr="00807A05">
        <w:trPr>
          <w:cantSplit/>
          <w:trHeight w:val="227"/>
        </w:trPr>
        <w:tc>
          <w:tcPr>
            <w:tcW w:w="3253" w:type="dxa"/>
            <w:gridSpan w:val="7"/>
            <w:tcBorders>
              <w:right w:val="nil"/>
            </w:tcBorders>
          </w:tcPr>
          <w:p w14:paraId="4269015C" w14:textId="77777777" w:rsidR="0019731F" w:rsidRPr="0097501F" w:rsidRDefault="0019731F" w:rsidP="00807A05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Betroffene Chargen wurden ausgeliefert:</w:t>
            </w:r>
          </w:p>
        </w:tc>
        <w:tc>
          <w:tcPr>
            <w:tcW w:w="5252" w:type="dxa"/>
            <w:gridSpan w:val="14"/>
            <w:tcBorders>
              <w:left w:val="nil"/>
            </w:tcBorders>
            <w:vAlign w:val="center"/>
          </w:tcPr>
          <w:p w14:paraId="5165F0E6" w14:textId="77777777" w:rsidR="0019731F" w:rsidRPr="0097501F" w:rsidRDefault="00807A05" w:rsidP="0097501F">
            <w:pPr>
              <w:pStyle w:val="MuPTextTabelleAnhang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Innerhalb Deutschlands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ab/>
            </w:r>
            <w:r w:rsidR="0019731F" w:rsidRPr="0097501F">
              <w:rPr>
                <w:color w:val="000000" w:themeColor="text1"/>
              </w:rPr>
              <w:sym w:font="Wingdings" w:char="F0A8"/>
            </w:r>
          </w:p>
          <w:p w14:paraId="4ED79686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Innerhalb der EU</w:t>
            </w:r>
            <w:r w:rsidRPr="0097501F">
              <w:rPr>
                <w:color w:val="000000" w:themeColor="text1"/>
              </w:rPr>
              <w:tab/>
            </w:r>
            <w:r w:rsidRPr="0097501F">
              <w:rPr>
                <w:color w:val="000000" w:themeColor="text1"/>
              </w:rPr>
              <w:tab/>
            </w:r>
            <w:r w:rsidR="00807A05">
              <w:rPr>
                <w:color w:val="000000" w:themeColor="text1"/>
              </w:rPr>
              <w:tab/>
            </w:r>
            <w:r w:rsidRPr="0097501F">
              <w:rPr>
                <w:color w:val="000000" w:themeColor="text1"/>
              </w:rPr>
              <w:sym w:font="Wingdings" w:char="F0A8"/>
            </w:r>
          </w:p>
          <w:p w14:paraId="3FB66CE5" w14:textId="77777777" w:rsidR="0019731F" w:rsidRPr="0097501F" w:rsidRDefault="0019731F" w:rsidP="00807A05">
            <w:pPr>
              <w:pStyle w:val="MuPTextTabelleAnhang"/>
              <w:tabs>
                <w:tab w:val="left" w:pos="2835"/>
              </w:tabs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Innerhalb eines MRA-Partnerstaates</w:t>
            </w:r>
            <w:r w:rsidR="00807A05">
              <w:rPr>
                <w:color w:val="000000" w:themeColor="text1"/>
              </w:rPr>
              <w:tab/>
            </w:r>
            <w:r w:rsidRPr="0097501F">
              <w:rPr>
                <w:color w:val="000000" w:themeColor="text1"/>
              </w:rPr>
              <w:sym w:font="Wingdings" w:char="F0A8"/>
            </w:r>
          </w:p>
          <w:p w14:paraId="547C5B57" w14:textId="77777777" w:rsidR="0019731F" w:rsidRPr="0097501F" w:rsidRDefault="0019731F" w:rsidP="00807A05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Weitere Länder ………………………</w:t>
            </w:r>
            <w:r w:rsidRPr="0097501F">
              <w:rPr>
                <w:color w:val="000000" w:themeColor="text1"/>
              </w:rPr>
              <w:tab/>
            </w:r>
            <w:r w:rsidRPr="0097501F">
              <w:rPr>
                <w:color w:val="000000" w:themeColor="text1"/>
              </w:rPr>
              <w:sym w:font="Wingdings" w:char="F0A8"/>
            </w:r>
          </w:p>
        </w:tc>
      </w:tr>
      <w:tr w:rsidR="0097501F" w:rsidRPr="0097501F" w14:paraId="76309F1F" w14:textId="77777777" w:rsidTr="0097501F">
        <w:trPr>
          <w:cantSplit/>
          <w:trHeight w:val="227"/>
        </w:trPr>
        <w:tc>
          <w:tcPr>
            <w:tcW w:w="8505" w:type="dxa"/>
            <w:gridSpan w:val="21"/>
            <w:vAlign w:val="center"/>
          </w:tcPr>
          <w:p w14:paraId="57A1D336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Chargengröße:</w:t>
            </w:r>
          </w:p>
        </w:tc>
      </w:tr>
      <w:tr w:rsidR="0097501F" w:rsidRPr="0097501F" w14:paraId="61507214" w14:textId="77777777" w:rsidTr="0097501F">
        <w:trPr>
          <w:cantSplit/>
          <w:trHeight w:val="227"/>
        </w:trPr>
        <w:tc>
          <w:tcPr>
            <w:tcW w:w="8505" w:type="dxa"/>
            <w:gridSpan w:val="21"/>
            <w:vAlign w:val="center"/>
          </w:tcPr>
          <w:p w14:paraId="425566AA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Derzeitiger Lagerbestand:</w:t>
            </w:r>
          </w:p>
        </w:tc>
      </w:tr>
      <w:tr w:rsidR="0097501F" w:rsidRPr="0097501F" w14:paraId="28A922F3" w14:textId="77777777" w:rsidTr="0097501F">
        <w:trPr>
          <w:cantSplit/>
          <w:trHeight w:val="227"/>
        </w:trPr>
        <w:tc>
          <w:tcPr>
            <w:tcW w:w="8505" w:type="dxa"/>
            <w:gridSpan w:val="21"/>
            <w:vAlign w:val="center"/>
          </w:tcPr>
          <w:p w14:paraId="66355FCD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Lagerbestand gesperrt am:</w:t>
            </w:r>
          </w:p>
        </w:tc>
      </w:tr>
      <w:tr w:rsidR="0097501F" w:rsidRPr="0097501F" w14:paraId="7411A0C9" w14:textId="77777777" w:rsidTr="00807A05">
        <w:trPr>
          <w:cantSplit/>
          <w:trHeight w:val="227"/>
        </w:trPr>
        <w:tc>
          <w:tcPr>
            <w:tcW w:w="8505" w:type="dxa"/>
            <w:gridSpan w:val="21"/>
            <w:shd w:val="clear" w:color="auto" w:fill="C6D9F1"/>
            <w:vAlign w:val="center"/>
          </w:tcPr>
          <w:p w14:paraId="7BAE9832" w14:textId="77777777" w:rsidR="0019731F" w:rsidRPr="0097501F" w:rsidRDefault="0019731F" w:rsidP="0097501F">
            <w:pPr>
              <w:pStyle w:val="MuPTabelleHead2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3.1 Korrektur der vorläufigen Klassifizierung aufgrund erkannter Risiken</w:t>
            </w:r>
          </w:p>
        </w:tc>
      </w:tr>
      <w:tr w:rsidR="0097501F" w:rsidRPr="0097501F" w14:paraId="3C74B48C" w14:textId="77777777" w:rsidTr="00807A05">
        <w:trPr>
          <w:cantSplit/>
          <w:trHeight w:val="227"/>
        </w:trPr>
        <w:tc>
          <w:tcPr>
            <w:tcW w:w="895" w:type="dxa"/>
            <w:tcBorders>
              <w:right w:val="single" w:sz="4" w:space="0" w:color="auto"/>
            </w:tcBorders>
            <w:vAlign w:val="center"/>
          </w:tcPr>
          <w:p w14:paraId="63522B24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Klasse I</w:t>
            </w:r>
          </w:p>
        </w:tc>
        <w:tc>
          <w:tcPr>
            <w:tcW w:w="39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4DE21D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sym w:font="Wingdings" w:char="F0A8"/>
            </w:r>
          </w:p>
        </w:tc>
        <w:tc>
          <w:tcPr>
            <w:tcW w:w="5120" w:type="dxa"/>
            <w:gridSpan w:val="1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E84ACD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Leitung Qualitätssicherung informiert am:</w:t>
            </w:r>
          </w:p>
        </w:tc>
        <w:tc>
          <w:tcPr>
            <w:tcW w:w="2093" w:type="dxa"/>
            <w:gridSpan w:val="2"/>
            <w:tcBorders>
              <w:left w:val="single" w:sz="4" w:space="0" w:color="auto"/>
            </w:tcBorders>
            <w:vAlign w:val="center"/>
          </w:tcPr>
          <w:p w14:paraId="4A8A7343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</w:p>
        </w:tc>
      </w:tr>
      <w:tr w:rsidR="0097501F" w:rsidRPr="0097501F" w14:paraId="6446E1E5" w14:textId="77777777" w:rsidTr="00807A05">
        <w:trPr>
          <w:cantSplit/>
          <w:trHeight w:val="227"/>
        </w:trPr>
        <w:tc>
          <w:tcPr>
            <w:tcW w:w="895" w:type="dxa"/>
            <w:tcBorders>
              <w:right w:val="single" w:sz="4" w:space="0" w:color="auto"/>
            </w:tcBorders>
            <w:vAlign w:val="center"/>
          </w:tcPr>
          <w:p w14:paraId="643F2537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</w:p>
        </w:tc>
        <w:tc>
          <w:tcPr>
            <w:tcW w:w="39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839E52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</w:p>
        </w:tc>
        <w:tc>
          <w:tcPr>
            <w:tcW w:w="5120" w:type="dxa"/>
            <w:gridSpan w:val="1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5DACD9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Sachkundige Person informiert am:</w:t>
            </w:r>
          </w:p>
        </w:tc>
        <w:tc>
          <w:tcPr>
            <w:tcW w:w="2093" w:type="dxa"/>
            <w:gridSpan w:val="2"/>
            <w:tcBorders>
              <w:left w:val="single" w:sz="4" w:space="0" w:color="auto"/>
            </w:tcBorders>
            <w:vAlign w:val="center"/>
          </w:tcPr>
          <w:p w14:paraId="75BCBA60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</w:p>
        </w:tc>
      </w:tr>
      <w:tr w:rsidR="0097501F" w:rsidRPr="0097501F" w14:paraId="170057B7" w14:textId="77777777" w:rsidTr="00807A05">
        <w:trPr>
          <w:cantSplit/>
          <w:trHeight w:val="227"/>
        </w:trPr>
        <w:tc>
          <w:tcPr>
            <w:tcW w:w="895" w:type="dxa"/>
            <w:tcBorders>
              <w:right w:val="single" w:sz="4" w:space="0" w:color="auto"/>
            </w:tcBorders>
            <w:vAlign w:val="center"/>
          </w:tcPr>
          <w:p w14:paraId="0E54F320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</w:p>
        </w:tc>
        <w:tc>
          <w:tcPr>
            <w:tcW w:w="39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FFB96F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</w:p>
        </w:tc>
        <w:tc>
          <w:tcPr>
            <w:tcW w:w="5120" w:type="dxa"/>
            <w:gridSpan w:val="1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79DAF9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Qualitätszirkel informiert am:</w:t>
            </w:r>
          </w:p>
        </w:tc>
        <w:tc>
          <w:tcPr>
            <w:tcW w:w="2093" w:type="dxa"/>
            <w:gridSpan w:val="2"/>
            <w:tcBorders>
              <w:left w:val="single" w:sz="4" w:space="0" w:color="auto"/>
            </w:tcBorders>
            <w:vAlign w:val="center"/>
          </w:tcPr>
          <w:p w14:paraId="79D261D6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</w:p>
        </w:tc>
      </w:tr>
      <w:tr w:rsidR="0097501F" w:rsidRPr="0097501F" w14:paraId="1749CF79" w14:textId="77777777" w:rsidTr="00807A05">
        <w:trPr>
          <w:cantSplit/>
          <w:trHeight w:val="227"/>
        </w:trPr>
        <w:tc>
          <w:tcPr>
            <w:tcW w:w="895" w:type="dxa"/>
            <w:tcBorders>
              <w:right w:val="single" w:sz="4" w:space="0" w:color="auto"/>
            </w:tcBorders>
            <w:vAlign w:val="center"/>
          </w:tcPr>
          <w:p w14:paraId="0331BC75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Klasse II</w:t>
            </w:r>
          </w:p>
        </w:tc>
        <w:tc>
          <w:tcPr>
            <w:tcW w:w="39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179817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sym w:font="Wingdings" w:char="F0A8"/>
            </w:r>
          </w:p>
        </w:tc>
        <w:tc>
          <w:tcPr>
            <w:tcW w:w="5120" w:type="dxa"/>
            <w:gridSpan w:val="1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327E0D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Leitung Qualitätssicherung informiert am:</w:t>
            </w:r>
          </w:p>
        </w:tc>
        <w:tc>
          <w:tcPr>
            <w:tcW w:w="2093" w:type="dxa"/>
            <w:gridSpan w:val="2"/>
            <w:tcBorders>
              <w:left w:val="single" w:sz="4" w:space="0" w:color="auto"/>
            </w:tcBorders>
            <w:vAlign w:val="center"/>
          </w:tcPr>
          <w:p w14:paraId="161AA572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</w:p>
        </w:tc>
      </w:tr>
      <w:tr w:rsidR="0097501F" w:rsidRPr="0097501F" w14:paraId="4123C224" w14:textId="77777777" w:rsidTr="00807A05">
        <w:trPr>
          <w:cantSplit/>
          <w:trHeight w:val="227"/>
        </w:trPr>
        <w:tc>
          <w:tcPr>
            <w:tcW w:w="895" w:type="dxa"/>
            <w:tcBorders>
              <w:right w:val="single" w:sz="4" w:space="0" w:color="auto"/>
            </w:tcBorders>
            <w:vAlign w:val="center"/>
          </w:tcPr>
          <w:p w14:paraId="05A90C42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</w:p>
        </w:tc>
        <w:tc>
          <w:tcPr>
            <w:tcW w:w="39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47F567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</w:p>
        </w:tc>
        <w:tc>
          <w:tcPr>
            <w:tcW w:w="5120" w:type="dxa"/>
            <w:gridSpan w:val="1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9E3774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Sachkundige Person informiert am:</w:t>
            </w:r>
          </w:p>
        </w:tc>
        <w:tc>
          <w:tcPr>
            <w:tcW w:w="2093" w:type="dxa"/>
            <w:gridSpan w:val="2"/>
            <w:tcBorders>
              <w:left w:val="single" w:sz="4" w:space="0" w:color="auto"/>
            </w:tcBorders>
            <w:vAlign w:val="center"/>
          </w:tcPr>
          <w:p w14:paraId="50C2181C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</w:p>
        </w:tc>
      </w:tr>
      <w:tr w:rsidR="0097501F" w:rsidRPr="0097501F" w14:paraId="5098CE94" w14:textId="77777777" w:rsidTr="00807A05">
        <w:trPr>
          <w:cantSplit/>
          <w:trHeight w:val="227"/>
        </w:trPr>
        <w:tc>
          <w:tcPr>
            <w:tcW w:w="895" w:type="dxa"/>
            <w:tcBorders>
              <w:right w:val="single" w:sz="4" w:space="0" w:color="auto"/>
            </w:tcBorders>
            <w:vAlign w:val="center"/>
          </w:tcPr>
          <w:p w14:paraId="13DBA776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</w:p>
        </w:tc>
        <w:tc>
          <w:tcPr>
            <w:tcW w:w="39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41F2C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</w:p>
        </w:tc>
        <w:tc>
          <w:tcPr>
            <w:tcW w:w="5120" w:type="dxa"/>
            <w:gridSpan w:val="1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1CDBDC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Information des Qualitätszirkels erforderlich? </w:t>
            </w:r>
            <w:r w:rsidR="00D279A6">
              <w:rPr>
                <w:color w:val="000000" w:themeColor="text1"/>
              </w:rPr>
              <w:t xml:space="preserve">       </w:t>
            </w:r>
            <w:r w:rsidRPr="0097501F">
              <w:rPr>
                <w:color w:val="000000" w:themeColor="text1"/>
              </w:rPr>
              <w:t xml:space="preserve">Ja </w:t>
            </w:r>
            <w:r w:rsidRPr="0097501F">
              <w:rPr>
                <w:color w:val="000000" w:themeColor="text1"/>
              </w:rPr>
              <w:sym w:font="Wingdings" w:char="F0A8"/>
            </w:r>
            <w:r w:rsidRPr="0097501F">
              <w:rPr>
                <w:color w:val="000000" w:themeColor="text1"/>
              </w:rPr>
              <w:tab/>
              <w:t xml:space="preserve">Nein </w:t>
            </w:r>
            <w:r w:rsidRPr="0097501F">
              <w:rPr>
                <w:color w:val="000000" w:themeColor="text1"/>
              </w:rPr>
              <w:sym w:font="Wingdings" w:char="F0A8"/>
            </w:r>
          </w:p>
        </w:tc>
        <w:tc>
          <w:tcPr>
            <w:tcW w:w="2093" w:type="dxa"/>
            <w:gridSpan w:val="2"/>
            <w:tcBorders>
              <w:left w:val="single" w:sz="4" w:space="0" w:color="auto"/>
            </w:tcBorders>
            <w:vAlign w:val="center"/>
          </w:tcPr>
          <w:p w14:paraId="4F2B70F2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wenn ja, informiert am:</w:t>
            </w:r>
          </w:p>
        </w:tc>
      </w:tr>
      <w:tr w:rsidR="0097501F" w:rsidRPr="0097501F" w14:paraId="72BB2334" w14:textId="77777777" w:rsidTr="00807A05">
        <w:trPr>
          <w:cantSplit/>
          <w:trHeight w:val="227"/>
        </w:trPr>
        <w:tc>
          <w:tcPr>
            <w:tcW w:w="8505" w:type="dxa"/>
            <w:gridSpan w:val="21"/>
            <w:shd w:val="clear" w:color="auto" w:fill="C6D9F1"/>
            <w:vAlign w:val="center"/>
          </w:tcPr>
          <w:p w14:paraId="1139D55E" w14:textId="77777777" w:rsidR="0019731F" w:rsidRPr="0097501F" w:rsidRDefault="0019731F" w:rsidP="0097501F">
            <w:pPr>
              <w:pStyle w:val="MuPTabelleHead2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3.2 Bearbeitung durch Fachfunktionen</w:t>
            </w:r>
          </w:p>
        </w:tc>
      </w:tr>
      <w:tr w:rsidR="0097501F" w:rsidRPr="0097501F" w14:paraId="24705B99" w14:textId="77777777" w:rsidTr="00807A05">
        <w:trPr>
          <w:cantSplit/>
          <w:trHeight w:val="227"/>
        </w:trPr>
        <w:tc>
          <w:tcPr>
            <w:tcW w:w="2102" w:type="dxa"/>
            <w:gridSpan w:val="5"/>
            <w:tcBorders>
              <w:right w:val="single" w:sz="4" w:space="0" w:color="auto"/>
            </w:tcBorders>
            <w:vAlign w:val="center"/>
          </w:tcPr>
          <w:p w14:paraId="10427A9A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Qualitätskontrolle</w:t>
            </w:r>
          </w:p>
        </w:tc>
        <w:tc>
          <w:tcPr>
            <w:tcW w:w="1677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663165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Eingang am:</w:t>
            </w:r>
          </w:p>
        </w:tc>
        <w:tc>
          <w:tcPr>
            <w:tcW w:w="1820" w:type="dxa"/>
            <w:gridSpan w:val="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81EC86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Ausgang am:</w:t>
            </w:r>
          </w:p>
        </w:tc>
        <w:tc>
          <w:tcPr>
            <w:tcW w:w="2906" w:type="dxa"/>
            <w:gridSpan w:val="5"/>
            <w:tcBorders>
              <w:left w:val="single" w:sz="4" w:space="0" w:color="auto"/>
            </w:tcBorders>
            <w:vAlign w:val="center"/>
          </w:tcPr>
          <w:p w14:paraId="1B5B9BAF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Stellungnahme erfolgt am:</w:t>
            </w:r>
          </w:p>
        </w:tc>
      </w:tr>
      <w:tr w:rsidR="0097501F" w:rsidRPr="0097501F" w14:paraId="335F20A7" w14:textId="77777777" w:rsidTr="00807A05">
        <w:trPr>
          <w:cantSplit/>
          <w:trHeight w:val="227"/>
        </w:trPr>
        <w:tc>
          <w:tcPr>
            <w:tcW w:w="2102" w:type="dxa"/>
            <w:gridSpan w:val="5"/>
            <w:tcBorders>
              <w:right w:val="single" w:sz="4" w:space="0" w:color="auto"/>
            </w:tcBorders>
            <w:vAlign w:val="center"/>
          </w:tcPr>
          <w:p w14:paraId="0576B9F4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Produktion</w:t>
            </w:r>
          </w:p>
        </w:tc>
        <w:tc>
          <w:tcPr>
            <w:tcW w:w="1677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C8700D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Eingang am:</w:t>
            </w:r>
          </w:p>
        </w:tc>
        <w:tc>
          <w:tcPr>
            <w:tcW w:w="1820" w:type="dxa"/>
            <w:gridSpan w:val="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7F7538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Ausgang am:</w:t>
            </w:r>
          </w:p>
        </w:tc>
        <w:tc>
          <w:tcPr>
            <w:tcW w:w="2906" w:type="dxa"/>
            <w:gridSpan w:val="5"/>
            <w:tcBorders>
              <w:left w:val="single" w:sz="4" w:space="0" w:color="auto"/>
            </w:tcBorders>
            <w:vAlign w:val="center"/>
          </w:tcPr>
          <w:p w14:paraId="2EC0BEA9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Stellungnahme erfolgt am:</w:t>
            </w:r>
          </w:p>
        </w:tc>
      </w:tr>
      <w:tr w:rsidR="0097501F" w:rsidRPr="0097501F" w14:paraId="41D5A2C1" w14:textId="77777777" w:rsidTr="00807A05">
        <w:trPr>
          <w:cantSplit/>
          <w:trHeight w:val="227"/>
        </w:trPr>
        <w:tc>
          <w:tcPr>
            <w:tcW w:w="2102" w:type="dxa"/>
            <w:gridSpan w:val="5"/>
            <w:tcBorders>
              <w:right w:val="single" w:sz="4" w:space="0" w:color="auto"/>
            </w:tcBorders>
            <w:vAlign w:val="center"/>
          </w:tcPr>
          <w:p w14:paraId="6374768A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… (z.B. Lohnhersteller)</w:t>
            </w:r>
          </w:p>
        </w:tc>
        <w:tc>
          <w:tcPr>
            <w:tcW w:w="1677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F47E1A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Eingang am:</w:t>
            </w:r>
          </w:p>
        </w:tc>
        <w:tc>
          <w:tcPr>
            <w:tcW w:w="1820" w:type="dxa"/>
            <w:gridSpan w:val="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96697D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Ausgang am:</w:t>
            </w:r>
          </w:p>
        </w:tc>
        <w:tc>
          <w:tcPr>
            <w:tcW w:w="2906" w:type="dxa"/>
            <w:gridSpan w:val="5"/>
            <w:tcBorders>
              <w:left w:val="single" w:sz="4" w:space="0" w:color="auto"/>
            </w:tcBorders>
            <w:vAlign w:val="center"/>
          </w:tcPr>
          <w:p w14:paraId="1859A32D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Stellungnahme erfolgt am:</w:t>
            </w:r>
          </w:p>
        </w:tc>
      </w:tr>
      <w:tr w:rsidR="0097501F" w:rsidRPr="0097501F" w14:paraId="745F6065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bottom w:val="single" w:sz="4" w:space="0" w:color="auto"/>
            </w:tcBorders>
            <w:shd w:val="clear" w:color="auto" w:fill="95B3D7"/>
            <w:vAlign w:val="center"/>
          </w:tcPr>
          <w:p w14:paraId="3BD1A2CD" w14:textId="77777777" w:rsidR="0019731F" w:rsidRPr="0097501F" w:rsidRDefault="0019731F" w:rsidP="0097501F">
            <w:pPr>
              <w:pStyle w:val="MuPTabelleHead1Anhang"/>
              <w:rPr>
                <w:rStyle w:val="hervorhebung"/>
                <w:color w:val="000000" w:themeColor="text1"/>
              </w:rPr>
            </w:pPr>
            <w:r w:rsidRPr="0097501F">
              <w:rPr>
                <w:color w:val="000000" w:themeColor="text1"/>
              </w:rPr>
              <w:t>4. Abschließende Bewertung, Klassifizierung und Berichterstattung</w:t>
            </w:r>
          </w:p>
        </w:tc>
      </w:tr>
      <w:tr w:rsidR="0097501F" w:rsidRPr="0097501F" w14:paraId="2235E8CC" w14:textId="77777777" w:rsidTr="00807A05">
        <w:trPr>
          <w:cantSplit/>
          <w:trHeight w:val="227"/>
        </w:trPr>
        <w:tc>
          <w:tcPr>
            <w:tcW w:w="4283" w:type="dxa"/>
            <w:gridSpan w:val="1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A01FF4D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QRM-Verfahren</w:t>
            </w:r>
          </w:p>
        </w:tc>
        <w:tc>
          <w:tcPr>
            <w:tcW w:w="4222" w:type="dxa"/>
            <w:gridSpan w:val="9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9ABE326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Querverweis auf Dokument Nr.:</w:t>
            </w:r>
          </w:p>
        </w:tc>
      </w:tr>
      <w:tr w:rsidR="0097501F" w:rsidRPr="0097501F" w14:paraId="2766BD26" w14:textId="77777777" w:rsidTr="00807A05">
        <w:trPr>
          <w:cantSplit/>
          <w:trHeight w:val="227"/>
        </w:trPr>
        <w:tc>
          <w:tcPr>
            <w:tcW w:w="8505" w:type="dxa"/>
            <w:gridSpan w:val="21"/>
            <w:shd w:val="clear" w:color="auto" w:fill="C6D9F1"/>
            <w:vAlign w:val="center"/>
          </w:tcPr>
          <w:p w14:paraId="0930923C" w14:textId="77777777" w:rsidR="0019731F" w:rsidRPr="0097501F" w:rsidRDefault="0019731F" w:rsidP="0097501F">
            <w:pPr>
              <w:pStyle w:val="MuPTabelleHead2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4.1 Abschließende Klassifizierung und Einschätzung, ob die Beanstandung berechtigt ist</w:t>
            </w:r>
          </w:p>
        </w:tc>
      </w:tr>
      <w:tr w:rsidR="0097501F" w:rsidRPr="0097501F" w14:paraId="52A36909" w14:textId="77777777" w:rsidTr="00807A05">
        <w:trPr>
          <w:cantSplit/>
          <w:trHeight w:val="227"/>
        </w:trPr>
        <w:tc>
          <w:tcPr>
            <w:tcW w:w="4283" w:type="dxa"/>
            <w:gridSpan w:val="1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B731ADF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QRM-Verfahren</w:t>
            </w:r>
          </w:p>
        </w:tc>
        <w:tc>
          <w:tcPr>
            <w:tcW w:w="4222" w:type="dxa"/>
            <w:gridSpan w:val="9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9DA9C19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Querverweis auf Dokument Nr.:</w:t>
            </w:r>
          </w:p>
        </w:tc>
      </w:tr>
      <w:tr w:rsidR="0097501F" w:rsidRPr="0097501F" w14:paraId="1434DDBB" w14:textId="77777777" w:rsidTr="00807A05">
        <w:trPr>
          <w:cantSplit/>
          <w:trHeight w:val="227"/>
        </w:trPr>
        <w:tc>
          <w:tcPr>
            <w:tcW w:w="10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2016525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Klasse I</w:t>
            </w:r>
          </w:p>
        </w:tc>
        <w:tc>
          <w:tcPr>
            <w:tcW w:w="39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A922557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sym w:font="Wingdings" w:char="F0A8"/>
            </w:r>
          </w:p>
        </w:tc>
        <w:tc>
          <w:tcPr>
            <w:tcW w:w="2481" w:type="dxa"/>
            <w:gridSpan w:val="6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3AF5FD6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Klasse II</w:t>
            </w:r>
            <w:r w:rsidRPr="0097501F">
              <w:rPr>
                <w:color w:val="000000" w:themeColor="text1"/>
              </w:rPr>
              <w:tab/>
            </w:r>
          </w:p>
        </w:tc>
        <w:tc>
          <w:tcPr>
            <w:tcW w:w="365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9FC576D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sym w:font="Wingdings" w:char="F0A8"/>
            </w:r>
          </w:p>
        </w:tc>
        <w:tc>
          <w:tcPr>
            <w:tcW w:w="3382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2E3C3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Klasse III</w:t>
            </w:r>
          </w:p>
        </w:tc>
        <w:tc>
          <w:tcPr>
            <w:tcW w:w="8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9D890B9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sym w:font="Wingdings" w:char="F0A8"/>
            </w:r>
          </w:p>
        </w:tc>
      </w:tr>
      <w:tr w:rsidR="0097501F" w:rsidRPr="0097501F" w14:paraId="74FE8BD9" w14:textId="77777777" w:rsidTr="00807A05">
        <w:trPr>
          <w:cantSplit/>
          <w:trHeight w:val="227"/>
        </w:trPr>
        <w:tc>
          <w:tcPr>
            <w:tcW w:w="1040" w:type="dxa"/>
            <w:gridSpan w:val="2"/>
            <w:tcBorders>
              <w:right w:val="single" w:sz="4" w:space="0" w:color="auto"/>
            </w:tcBorders>
            <w:vAlign w:val="center"/>
          </w:tcPr>
          <w:p w14:paraId="4B2AFE37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Bestätigt</w:t>
            </w:r>
          </w:p>
        </w:tc>
        <w:tc>
          <w:tcPr>
            <w:tcW w:w="397" w:type="dxa"/>
            <w:gridSpan w:val="2"/>
            <w:tcBorders>
              <w:right w:val="single" w:sz="4" w:space="0" w:color="auto"/>
            </w:tcBorders>
            <w:vAlign w:val="center"/>
          </w:tcPr>
          <w:p w14:paraId="4B674F0F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sym w:font="Wingdings" w:char="F0A8"/>
            </w:r>
          </w:p>
        </w:tc>
        <w:tc>
          <w:tcPr>
            <w:tcW w:w="2481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50CC70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Nicht bestätigt</w:t>
            </w:r>
          </w:p>
        </w:tc>
        <w:tc>
          <w:tcPr>
            <w:tcW w:w="36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BFC44C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sym w:font="Wingdings" w:char="F0A8"/>
            </w:r>
          </w:p>
        </w:tc>
        <w:tc>
          <w:tcPr>
            <w:tcW w:w="3382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A68C2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Nicht bestätigt, aber möglich</w:t>
            </w:r>
          </w:p>
        </w:tc>
        <w:tc>
          <w:tcPr>
            <w:tcW w:w="8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FF1A973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sym w:font="Wingdings" w:char="F0A8"/>
            </w:r>
          </w:p>
        </w:tc>
      </w:tr>
      <w:tr w:rsidR="0097501F" w:rsidRPr="0097501F" w14:paraId="4C046915" w14:textId="77777777" w:rsidTr="00807A05">
        <w:trPr>
          <w:cantSplit/>
          <w:trHeight w:val="227"/>
        </w:trPr>
        <w:tc>
          <w:tcPr>
            <w:tcW w:w="4283" w:type="dxa"/>
            <w:gridSpan w:val="1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447F366" w14:textId="77777777" w:rsidR="0019731F" w:rsidRPr="0097501F" w:rsidRDefault="0019731F" w:rsidP="00807A05">
            <w:pPr>
              <w:pStyle w:val="MuPTextTabelleAnhang"/>
              <w:tabs>
                <w:tab w:val="left" w:pos="2869"/>
                <w:tab w:val="left" w:pos="3436"/>
              </w:tabs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Berichterstellung fristgerecht erfolgt? </w:t>
            </w:r>
            <w:r w:rsidR="00807A05">
              <w:rPr>
                <w:color w:val="000000" w:themeColor="text1"/>
              </w:rPr>
              <w:tab/>
            </w:r>
            <w:r w:rsidRPr="0097501F">
              <w:rPr>
                <w:color w:val="000000" w:themeColor="text1"/>
              </w:rPr>
              <w:t xml:space="preserve">Ja </w:t>
            </w:r>
            <w:r w:rsidRPr="0097501F">
              <w:rPr>
                <w:color w:val="000000" w:themeColor="text1"/>
              </w:rPr>
              <w:sym w:font="Wingdings" w:char="F0A8"/>
            </w:r>
            <w:r w:rsidR="00807A05">
              <w:rPr>
                <w:color w:val="000000" w:themeColor="text1"/>
              </w:rPr>
              <w:t xml:space="preserve"> </w:t>
            </w:r>
            <w:r w:rsidR="00807A05">
              <w:rPr>
                <w:color w:val="000000" w:themeColor="text1"/>
              </w:rPr>
              <w:tab/>
            </w:r>
            <w:r w:rsidRPr="0097501F">
              <w:rPr>
                <w:color w:val="000000" w:themeColor="text1"/>
              </w:rPr>
              <w:t xml:space="preserve">Nein </w:t>
            </w:r>
            <w:r w:rsidRPr="0097501F">
              <w:rPr>
                <w:color w:val="000000" w:themeColor="text1"/>
              </w:rPr>
              <w:sym w:font="Wingdings" w:char="F0A8"/>
            </w:r>
          </w:p>
        </w:tc>
        <w:tc>
          <w:tcPr>
            <w:tcW w:w="4222" w:type="dxa"/>
            <w:gridSpan w:val="9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7517BBA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Querverweis auf Dokument Nr.:</w:t>
            </w:r>
          </w:p>
        </w:tc>
      </w:tr>
      <w:tr w:rsidR="0097501F" w:rsidRPr="0097501F" w14:paraId="1A30C555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604034A7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Wenn nein, bitte begründen:</w:t>
            </w:r>
          </w:p>
        </w:tc>
      </w:tr>
      <w:tr w:rsidR="0097501F" w:rsidRPr="0097501F" w14:paraId="2614145F" w14:textId="77777777" w:rsidTr="00807A05">
        <w:trPr>
          <w:cantSplit/>
          <w:trHeight w:val="227"/>
        </w:trPr>
        <w:tc>
          <w:tcPr>
            <w:tcW w:w="573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C0F1F79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Maßnahmen zur Fehlerkorrektur und Vorbeugung (CAPA) erforderlich?</w:t>
            </w:r>
          </w:p>
        </w:tc>
        <w:tc>
          <w:tcPr>
            <w:tcW w:w="2766" w:type="dxa"/>
            <w:gridSpan w:val="4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B375DBE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Wenn ja, welche?</w:t>
            </w:r>
          </w:p>
        </w:tc>
      </w:tr>
      <w:tr w:rsidR="0097501F" w:rsidRPr="0097501F" w14:paraId="53AE1AB7" w14:textId="77777777" w:rsidTr="00807A05">
        <w:trPr>
          <w:cantSplit/>
          <w:trHeight w:val="227"/>
        </w:trPr>
        <w:tc>
          <w:tcPr>
            <w:tcW w:w="573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B5E4BE3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lastRenderedPageBreak/>
              <w:t xml:space="preserve">Rückruf der Produkte/Chargen empfohlen? Ja </w:t>
            </w:r>
            <w:r w:rsidRPr="0097501F">
              <w:rPr>
                <w:color w:val="000000" w:themeColor="text1"/>
              </w:rPr>
              <w:sym w:font="Wingdings" w:char="F0A8"/>
            </w:r>
            <w:r w:rsidRPr="0097501F">
              <w:rPr>
                <w:color w:val="000000" w:themeColor="text1"/>
              </w:rPr>
              <w:tab/>
              <w:t xml:space="preserve">Nein </w:t>
            </w:r>
            <w:r w:rsidRPr="0097501F">
              <w:rPr>
                <w:color w:val="000000" w:themeColor="text1"/>
              </w:rPr>
              <w:sym w:font="Wingdings" w:char="F0A8"/>
            </w:r>
          </w:p>
        </w:tc>
        <w:tc>
          <w:tcPr>
            <w:tcW w:w="2766" w:type="dxa"/>
            <w:gridSpan w:val="4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B923954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</w:p>
        </w:tc>
      </w:tr>
      <w:tr w:rsidR="0097501F" w:rsidRPr="0097501F" w14:paraId="3F6F9196" w14:textId="77777777" w:rsidTr="00807A05">
        <w:trPr>
          <w:cantSplit/>
          <w:trHeight w:val="227"/>
        </w:trPr>
        <w:tc>
          <w:tcPr>
            <w:tcW w:w="3686" w:type="dxa"/>
            <w:gridSpan w:val="8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43B818" w14:textId="77777777" w:rsidR="00B8245F" w:rsidRPr="0097501F" w:rsidRDefault="00B8245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Von Sachkundiger Person genehmigt am:</w:t>
            </w:r>
          </w:p>
        </w:tc>
        <w:tc>
          <w:tcPr>
            <w:tcW w:w="4819" w:type="dxa"/>
            <w:gridSpan w:val="13"/>
            <w:tcBorders>
              <w:left w:val="single" w:sz="4" w:space="0" w:color="auto"/>
            </w:tcBorders>
            <w:vAlign w:val="center"/>
          </w:tcPr>
          <w:p w14:paraId="15FA53DA" w14:textId="77777777" w:rsidR="00B8245F" w:rsidRPr="00807A05" w:rsidRDefault="00807A05" w:rsidP="0097501F">
            <w:pPr>
              <w:pStyle w:val="MuPTextTabelleAnhang"/>
              <w:rPr>
                <w:i/>
                <w:color w:val="000000" w:themeColor="text1"/>
                <w:sz w:val="14"/>
              </w:rPr>
            </w:pPr>
            <w:r>
              <w:rPr>
                <w:i/>
                <w:color w:val="000000" w:themeColor="text1"/>
              </w:rPr>
              <w:t>&lt;</w:t>
            </w:r>
            <w:r w:rsidR="00B8245F" w:rsidRPr="00807A05">
              <w:rPr>
                <w:i/>
                <w:color w:val="000000" w:themeColor="text1"/>
              </w:rPr>
              <w:t>Datum/Unterschrift</w:t>
            </w:r>
            <w:r>
              <w:rPr>
                <w:i/>
                <w:color w:val="000000" w:themeColor="text1"/>
                <w:sz w:val="14"/>
              </w:rPr>
              <w:t>&gt;</w:t>
            </w:r>
          </w:p>
        </w:tc>
      </w:tr>
      <w:tr w:rsidR="0097501F" w:rsidRPr="0097501F" w14:paraId="7CF30832" w14:textId="77777777" w:rsidTr="00807A05">
        <w:trPr>
          <w:cantSplit/>
          <w:trHeight w:val="227"/>
        </w:trPr>
        <w:tc>
          <w:tcPr>
            <w:tcW w:w="3686" w:type="dxa"/>
            <w:gridSpan w:val="8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30F498" w14:textId="77777777" w:rsidR="00B8245F" w:rsidRPr="0097501F" w:rsidRDefault="00B8245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Von Leitung Qualitätssicherung genehmigt am:</w:t>
            </w:r>
          </w:p>
        </w:tc>
        <w:tc>
          <w:tcPr>
            <w:tcW w:w="4819" w:type="dxa"/>
            <w:gridSpan w:val="13"/>
            <w:tcBorders>
              <w:left w:val="single" w:sz="4" w:space="0" w:color="auto"/>
            </w:tcBorders>
            <w:vAlign w:val="center"/>
          </w:tcPr>
          <w:p w14:paraId="0F24418A" w14:textId="77777777" w:rsidR="00B8245F" w:rsidRPr="00807A05" w:rsidRDefault="00807A05" w:rsidP="0097501F">
            <w:pPr>
              <w:pStyle w:val="MuPTextTabelleAnhang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&lt;</w:t>
            </w:r>
            <w:r w:rsidR="00B8245F" w:rsidRPr="00807A05">
              <w:rPr>
                <w:i/>
                <w:color w:val="000000" w:themeColor="text1"/>
              </w:rPr>
              <w:t>Datum/Unterschrift</w:t>
            </w:r>
            <w:r>
              <w:rPr>
                <w:i/>
                <w:color w:val="000000" w:themeColor="text1"/>
              </w:rPr>
              <w:t>&gt;</w:t>
            </w:r>
          </w:p>
        </w:tc>
      </w:tr>
      <w:tr w:rsidR="0097501F" w:rsidRPr="0097501F" w14:paraId="7C30935C" w14:textId="77777777" w:rsidTr="0097501F">
        <w:trPr>
          <w:cantSplit/>
          <w:trHeight w:val="227"/>
        </w:trPr>
        <w:tc>
          <w:tcPr>
            <w:tcW w:w="8505" w:type="dxa"/>
            <w:gridSpan w:val="21"/>
            <w:shd w:val="clear" w:color="auto" w:fill="95B3D7"/>
            <w:vAlign w:val="center"/>
          </w:tcPr>
          <w:p w14:paraId="128E67CB" w14:textId="77777777" w:rsidR="0019731F" w:rsidRPr="0097501F" w:rsidRDefault="0019731F" w:rsidP="0097501F">
            <w:pPr>
              <w:pStyle w:val="MuPTabelleHead1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5. Abschluss</w:t>
            </w:r>
          </w:p>
        </w:tc>
      </w:tr>
      <w:tr w:rsidR="0097501F" w:rsidRPr="0097501F" w14:paraId="79129F49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6E922E99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Antwortschreiben an den Beschwerdeführer verfasst am:</w:t>
            </w:r>
          </w:p>
        </w:tc>
      </w:tr>
      <w:tr w:rsidR="0097501F" w:rsidRPr="0097501F" w14:paraId="6FDB9932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5A75AF86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Involvierte Funktioneninformiert am: </w:t>
            </w:r>
            <w:r w:rsidRPr="0097501F">
              <w:rPr>
                <w:rStyle w:val="hervorhebung"/>
                <w:color w:val="000000" w:themeColor="text1"/>
              </w:rPr>
              <w:t>&lt; Datum &gt; &lt; z.B. Marketing, Vertrieb, Außendienst &gt;</w:t>
            </w:r>
          </w:p>
        </w:tc>
      </w:tr>
      <w:tr w:rsidR="0097501F" w:rsidRPr="0097501F" w14:paraId="11F224C1" w14:textId="77777777" w:rsidTr="0097501F">
        <w:trPr>
          <w:cantSplit/>
          <w:trHeight w:val="227"/>
        </w:trPr>
        <w:tc>
          <w:tcPr>
            <w:tcW w:w="8505" w:type="dxa"/>
            <w:gridSpan w:val="21"/>
            <w:tcBorders>
              <w:bottom w:val="single" w:sz="4" w:space="0" w:color="auto"/>
            </w:tcBorders>
            <w:shd w:val="clear" w:color="auto" w:fill="95B3D7"/>
            <w:vAlign w:val="center"/>
          </w:tcPr>
          <w:p w14:paraId="5690F41F" w14:textId="22060C00" w:rsidR="0019731F" w:rsidRPr="0097501F" w:rsidRDefault="0019731F" w:rsidP="0097501F">
            <w:pPr>
              <w:pStyle w:val="MuPTabelleHead1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6. Herstellung und/oder Vertrieb </w:t>
            </w:r>
            <w:r w:rsidRPr="0097501F">
              <w:rPr>
                <w:rStyle w:val="hervorhebung"/>
                <w:color w:val="000000" w:themeColor="text1"/>
              </w:rPr>
              <w:t>nicht</w:t>
            </w:r>
            <w:r w:rsidRPr="0097501F">
              <w:rPr>
                <w:color w:val="000000" w:themeColor="text1"/>
              </w:rPr>
              <w:t xml:space="preserve"> in Verantwortung der </w:t>
            </w:r>
            <w:r w:rsidR="0072350D">
              <w:rPr>
                <w:color w:val="000000" w:themeColor="text1"/>
              </w:rPr>
              <w:t>NOC</w:t>
            </w:r>
            <w:r w:rsidRPr="0097501F">
              <w:rPr>
                <w:color w:val="000000" w:themeColor="text1"/>
              </w:rPr>
              <w:t xml:space="preserve"> Pharma GmbH</w:t>
            </w:r>
          </w:p>
        </w:tc>
      </w:tr>
      <w:tr w:rsidR="0097501F" w:rsidRPr="0097501F" w14:paraId="5D4F67E2" w14:textId="77777777" w:rsidTr="0097501F">
        <w:trPr>
          <w:cantSplit/>
          <w:trHeight w:val="227"/>
        </w:trPr>
        <w:tc>
          <w:tcPr>
            <w:tcW w:w="8505" w:type="dxa"/>
            <w:gridSpan w:val="21"/>
            <w:vAlign w:val="center"/>
          </w:tcPr>
          <w:p w14:paraId="1178AB46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Die Beanstandung/das Beanstandungsmuster/das Bildmaterial wurde weitergeleitet am </w:t>
            </w:r>
            <w:r w:rsidRPr="0097501F">
              <w:rPr>
                <w:rStyle w:val="hervorhebung"/>
                <w:color w:val="000000" w:themeColor="text1"/>
              </w:rPr>
              <w:t>&lt; Datum &gt;</w:t>
            </w:r>
            <w:r w:rsidRPr="0097501F">
              <w:rPr>
                <w:color w:val="000000" w:themeColor="text1"/>
              </w:rPr>
              <w:t xml:space="preserve"> an:</w:t>
            </w:r>
          </w:p>
        </w:tc>
      </w:tr>
      <w:tr w:rsidR="0097501F" w:rsidRPr="0097501F" w14:paraId="2534EF0B" w14:textId="77777777" w:rsidTr="0097501F">
        <w:trPr>
          <w:cantSplit/>
          <w:trHeight w:val="227"/>
        </w:trPr>
        <w:tc>
          <w:tcPr>
            <w:tcW w:w="8505" w:type="dxa"/>
            <w:gridSpan w:val="21"/>
            <w:vAlign w:val="center"/>
          </w:tcPr>
          <w:p w14:paraId="4A511F92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Der Beschwerdeführer wurde über die Weiterleitung informiert am:</w:t>
            </w:r>
          </w:p>
        </w:tc>
      </w:tr>
      <w:tr w:rsidR="0097501F" w:rsidRPr="0097501F" w14:paraId="35FAF0EC" w14:textId="77777777" w:rsidTr="00807A05">
        <w:trPr>
          <w:cantSplit/>
          <w:trHeight w:val="227"/>
        </w:trPr>
        <w:tc>
          <w:tcPr>
            <w:tcW w:w="5157" w:type="dxa"/>
            <w:gridSpan w:val="1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34C03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 xml:space="preserve">Abschluss der Bearbeitung bestätigt; </w:t>
            </w:r>
            <w:r w:rsidRPr="0097501F">
              <w:rPr>
                <w:color w:val="000000" w:themeColor="text1"/>
              </w:rPr>
              <w:br/>
              <w:t>Datum, Uhrzeit Unterschrift</w:t>
            </w:r>
          </w:p>
        </w:tc>
        <w:tc>
          <w:tcPr>
            <w:tcW w:w="334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148192F" w14:textId="77777777" w:rsidR="0019731F" w:rsidRPr="0097501F" w:rsidRDefault="0019731F" w:rsidP="0097501F">
            <w:pPr>
              <w:pStyle w:val="MuPTextTabelleAnhang"/>
              <w:rPr>
                <w:rStyle w:val="hervorhebung"/>
                <w:color w:val="000000" w:themeColor="text1"/>
              </w:rPr>
            </w:pPr>
          </w:p>
        </w:tc>
      </w:tr>
      <w:tr w:rsidR="0097501F" w:rsidRPr="0097501F" w14:paraId="5F6B54E9" w14:textId="77777777" w:rsidTr="00807A05">
        <w:trPr>
          <w:cantSplit/>
          <w:trHeight w:val="227"/>
        </w:trPr>
        <w:tc>
          <w:tcPr>
            <w:tcW w:w="5157" w:type="dxa"/>
            <w:gridSpan w:val="1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96732" w14:textId="77777777" w:rsidR="0019731F" w:rsidRPr="0097501F" w:rsidRDefault="0019731F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rStyle w:val="hervorhebung"/>
                <w:color w:val="000000" w:themeColor="text1"/>
              </w:rPr>
              <w:t>&lt; Datum, Uhrzeit, Unterschrift&gt;</w:t>
            </w:r>
          </w:p>
        </w:tc>
        <w:tc>
          <w:tcPr>
            <w:tcW w:w="334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F8E4B8" w14:textId="77777777" w:rsidR="0019731F" w:rsidRPr="0097501F" w:rsidRDefault="0019731F" w:rsidP="0097501F">
            <w:pPr>
              <w:pStyle w:val="MuPTextTabelleAnhang"/>
              <w:rPr>
                <w:rStyle w:val="hervorhebung"/>
                <w:color w:val="000000" w:themeColor="text1"/>
              </w:rPr>
            </w:pPr>
          </w:p>
        </w:tc>
      </w:tr>
    </w:tbl>
    <w:p w14:paraId="33A56854" w14:textId="77777777" w:rsidR="00F44606" w:rsidRDefault="00F44606" w:rsidP="00F44606">
      <w:pPr>
        <w:pStyle w:val="tabelle-text"/>
        <w:rPr>
          <w:color w:val="000000" w:themeColor="text1"/>
        </w:rPr>
      </w:pPr>
    </w:p>
    <w:p w14:paraId="6BA037C1" w14:textId="77777777" w:rsidR="0097501F" w:rsidRDefault="0097501F" w:rsidP="00F44606">
      <w:pPr>
        <w:pStyle w:val="tabelle-text"/>
        <w:rPr>
          <w:color w:val="000000" w:themeColor="text1"/>
        </w:rPr>
      </w:pPr>
    </w:p>
    <w:p w14:paraId="7C87CDC3" w14:textId="77777777" w:rsidR="0097501F" w:rsidRDefault="0097501F" w:rsidP="00F44606">
      <w:pPr>
        <w:pStyle w:val="tabelle-text"/>
        <w:rPr>
          <w:color w:val="000000" w:themeColor="text1"/>
        </w:rPr>
      </w:pPr>
    </w:p>
    <w:p w14:paraId="00EDAC34" w14:textId="77777777" w:rsidR="0097501F" w:rsidRDefault="0097501F" w:rsidP="00F44606">
      <w:pPr>
        <w:pStyle w:val="tabelle-text"/>
        <w:rPr>
          <w:color w:val="000000" w:themeColor="text1"/>
        </w:rPr>
      </w:pPr>
    </w:p>
    <w:p w14:paraId="38F3EBD5" w14:textId="77777777" w:rsidR="0097501F" w:rsidRDefault="0097501F" w:rsidP="00F44606">
      <w:pPr>
        <w:pStyle w:val="tabelle-text"/>
        <w:rPr>
          <w:color w:val="000000" w:themeColor="text1"/>
        </w:rPr>
      </w:pPr>
    </w:p>
    <w:p w14:paraId="00AB12EA" w14:textId="77777777" w:rsidR="0097501F" w:rsidRDefault="0097501F" w:rsidP="00F44606">
      <w:pPr>
        <w:pStyle w:val="tabelle-text"/>
        <w:rPr>
          <w:color w:val="000000" w:themeColor="text1"/>
        </w:rPr>
      </w:pPr>
    </w:p>
    <w:p w14:paraId="3E01535B" w14:textId="77777777" w:rsidR="0097501F" w:rsidRDefault="0097501F" w:rsidP="00F44606">
      <w:pPr>
        <w:pStyle w:val="tabelle-text"/>
        <w:rPr>
          <w:color w:val="000000" w:themeColor="text1"/>
        </w:rPr>
      </w:pPr>
    </w:p>
    <w:p w14:paraId="53E79450" w14:textId="77777777" w:rsidR="0097501F" w:rsidRDefault="0097501F" w:rsidP="00F44606">
      <w:pPr>
        <w:pStyle w:val="tabelle-text"/>
        <w:rPr>
          <w:color w:val="000000" w:themeColor="text1"/>
        </w:rPr>
      </w:pPr>
    </w:p>
    <w:p w14:paraId="7631A696" w14:textId="77777777" w:rsidR="0097501F" w:rsidRDefault="0097501F" w:rsidP="00F44606">
      <w:pPr>
        <w:pStyle w:val="tabelle-text"/>
        <w:rPr>
          <w:color w:val="000000" w:themeColor="text1"/>
        </w:rPr>
      </w:pPr>
    </w:p>
    <w:p w14:paraId="69D0CD6A" w14:textId="77777777" w:rsidR="0097501F" w:rsidRDefault="0097501F" w:rsidP="00F44606">
      <w:pPr>
        <w:pStyle w:val="tabelle-text"/>
        <w:rPr>
          <w:color w:val="000000" w:themeColor="text1"/>
        </w:rPr>
      </w:pPr>
    </w:p>
    <w:p w14:paraId="0A653E31" w14:textId="77777777" w:rsidR="0097501F" w:rsidRDefault="0097501F" w:rsidP="00F44606">
      <w:pPr>
        <w:pStyle w:val="tabelle-text"/>
        <w:rPr>
          <w:color w:val="000000" w:themeColor="text1"/>
        </w:rPr>
      </w:pPr>
    </w:p>
    <w:p w14:paraId="690F99BE" w14:textId="77777777" w:rsidR="0097501F" w:rsidRDefault="0097501F" w:rsidP="00F44606">
      <w:pPr>
        <w:pStyle w:val="tabelle-text"/>
        <w:rPr>
          <w:color w:val="000000" w:themeColor="text1"/>
        </w:rPr>
      </w:pPr>
    </w:p>
    <w:p w14:paraId="1689F3DB" w14:textId="77777777" w:rsidR="0097501F" w:rsidRDefault="0097501F" w:rsidP="00F44606">
      <w:pPr>
        <w:pStyle w:val="tabelle-text"/>
        <w:rPr>
          <w:color w:val="000000" w:themeColor="text1"/>
        </w:rPr>
      </w:pPr>
    </w:p>
    <w:p w14:paraId="455CC644" w14:textId="77777777" w:rsidR="0097501F" w:rsidRDefault="0097501F" w:rsidP="00F44606">
      <w:pPr>
        <w:pStyle w:val="tabelle-text"/>
        <w:rPr>
          <w:color w:val="000000" w:themeColor="text1"/>
        </w:rPr>
      </w:pPr>
    </w:p>
    <w:p w14:paraId="132EF0E7" w14:textId="77777777" w:rsidR="0097501F" w:rsidRDefault="0097501F" w:rsidP="00F44606">
      <w:pPr>
        <w:pStyle w:val="tabelle-text"/>
        <w:rPr>
          <w:color w:val="000000" w:themeColor="text1"/>
        </w:rPr>
      </w:pPr>
    </w:p>
    <w:p w14:paraId="0ADC8B5D" w14:textId="77777777" w:rsidR="00914E5E" w:rsidRDefault="00914E5E" w:rsidP="00F44606">
      <w:pPr>
        <w:pStyle w:val="tabelle-text"/>
        <w:rPr>
          <w:color w:val="000000" w:themeColor="text1"/>
        </w:rPr>
      </w:pPr>
    </w:p>
    <w:p w14:paraId="49DB202A" w14:textId="77777777" w:rsidR="0097501F" w:rsidRDefault="0097501F" w:rsidP="00F44606">
      <w:pPr>
        <w:pStyle w:val="tabelle-text"/>
        <w:rPr>
          <w:color w:val="000000" w:themeColor="text1"/>
        </w:rPr>
      </w:pPr>
    </w:p>
    <w:p w14:paraId="766DB9A1" w14:textId="77777777" w:rsidR="0097501F" w:rsidRDefault="0097501F" w:rsidP="00F44606">
      <w:pPr>
        <w:pStyle w:val="tabelle-text"/>
        <w:rPr>
          <w:color w:val="000000" w:themeColor="text1"/>
        </w:rPr>
      </w:pPr>
    </w:p>
    <w:p w14:paraId="6A77558A" w14:textId="77777777" w:rsidR="0097501F" w:rsidRDefault="0097501F" w:rsidP="00F44606">
      <w:pPr>
        <w:pStyle w:val="tabelle-text"/>
        <w:rPr>
          <w:color w:val="000000" w:themeColor="text1"/>
        </w:rPr>
      </w:pPr>
    </w:p>
    <w:p w14:paraId="7F19794D" w14:textId="77777777" w:rsidR="0097501F" w:rsidRPr="0097501F" w:rsidRDefault="0097501F" w:rsidP="00F44606">
      <w:pPr>
        <w:pStyle w:val="tabelle-text"/>
        <w:rPr>
          <w:color w:val="000000" w:themeColor="text1"/>
        </w:rPr>
      </w:pPr>
    </w:p>
    <w:tbl>
      <w:tblPr>
        <w:tblStyle w:val="Tabellenraster"/>
        <w:tblW w:w="8505" w:type="dxa"/>
        <w:tblInd w:w="108" w:type="dxa"/>
        <w:tblLook w:val="04A0" w:firstRow="1" w:lastRow="0" w:firstColumn="1" w:lastColumn="0" w:noHBand="0" w:noVBand="1"/>
      </w:tblPr>
      <w:tblGrid>
        <w:gridCol w:w="2773"/>
        <w:gridCol w:w="2881"/>
        <w:gridCol w:w="2851"/>
      </w:tblGrid>
      <w:tr w:rsidR="0097501F" w:rsidRPr="0097501F" w14:paraId="7FA13A3B" w14:textId="77777777" w:rsidTr="0097501F">
        <w:tc>
          <w:tcPr>
            <w:tcW w:w="2773" w:type="dxa"/>
          </w:tcPr>
          <w:p w14:paraId="0F4F8DF0" w14:textId="77777777" w:rsidR="0097501F" w:rsidRDefault="001E4AFA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E</w:t>
            </w:r>
            <w:r w:rsidR="00F44606" w:rsidRPr="0097501F">
              <w:rPr>
                <w:color w:val="000000" w:themeColor="text1"/>
              </w:rPr>
              <w:t>rstellt</w:t>
            </w:r>
            <w:r>
              <w:rPr>
                <w:color w:val="000000" w:themeColor="text1"/>
              </w:rPr>
              <w:t xml:space="preserve"> Till Noé</w:t>
            </w:r>
            <w:r w:rsidR="00F44606" w:rsidRPr="0097501F">
              <w:rPr>
                <w:color w:val="000000" w:themeColor="text1"/>
              </w:rPr>
              <w:br/>
            </w:r>
          </w:p>
          <w:p w14:paraId="7A04F98A" w14:textId="77777777" w:rsidR="0097501F" w:rsidRDefault="001E4AFA" w:rsidP="0097501F">
            <w:pPr>
              <w:pStyle w:val="MuPTextTabelleAnhang"/>
              <w:rPr>
                <w:color w:val="000000" w:themeColor="text1"/>
              </w:rPr>
            </w:pPr>
            <w:r>
              <w:rPr>
                <w:color w:val="000000" w:themeColor="text1"/>
              </w:rPr>
              <w:t>01.02.2025</w:t>
            </w:r>
          </w:p>
          <w:p w14:paraId="2BE61CAB" w14:textId="77777777" w:rsidR="00F44606" w:rsidRPr="0097501F" w:rsidRDefault="00F44606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(Datum/Unterschrift)</w:t>
            </w:r>
          </w:p>
        </w:tc>
        <w:tc>
          <w:tcPr>
            <w:tcW w:w="2881" w:type="dxa"/>
          </w:tcPr>
          <w:p w14:paraId="35E6976D" w14:textId="77777777" w:rsidR="00F44606" w:rsidRPr="0097501F" w:rsidRDefault="001E4AFA" w:rsidP="0097501F">
            <w:pPr>
              <w:pStyle w:val="MuPTextTabelleAnhang"/>
              <w:rPr>
                <w:color w:val="000000" w:themeColor="text1"/>
              </w:rPr>
            </w:pPr>
            <w:r w:rsidRPr="0097501F">
              <w:rPr>
                <w:color w:val="000000" w:themeColor="text1"/>
              </w:rPr>
              <w:t>Ü</w:t>
            </w:r>
            <w:r w:rsidR="00F44606" w:rsidRPr="0097501F">
              <w:rPr>
                <w:color w:val="000000" w:themeColor="text1"/>
              </w:rPr>
              <w:t>berprüft</w:t>
            </w:r>
            <w:r>
              <w:rPr>
                <w:color w:val="000000" w:themeColor="text1"/>
              </w:rPr>
              <w:t xml:space="preserve"> T.Cuny</w:t>
            </w:r>
          </w:p>
        </w:tc>
        <w:tc>
          <w:tcPr>
            <w:tcW w:w="2851" w:type="dxa"/>
          </w:tcPr>
          <w:p w14:paraId="6A4BF920" w14:textId="77777777" w:rsidR="00F44606" w:rsidRPr="0097501F" w:rsidRDefault="001E4AFA" w:rsidP="0097501F">
            <w:pPr>
              <w:pStyle w:val="MuPTextTabelleAnhang"/>
              <w:rPr>
                <w:color w:val="000000" w:themeColor="text1"/>
              </w:rPr>
            </w:pPr>
            <w:proofErr w:type="gramStart"/>
            <w:r w:rsidRPr="0097501F">
              <w:rPr>
                <w:color w:val="000000" w:themeColor="text1"/>
              </w:rPr>
              <w:t>G</w:t>
            </w:r>
            <w:r w:rsidR="00F44606" w:rsidRPr="0097501F">
              <w:rPr>
                <w:color w:val="000000" w:themeColor="text1"/>
              </w:rPr>
              <w:t>enehmigt</w:t>
            </w:r>
            <w:r>
              <w:rPr>
                <w:color w:val="000000" w:themeColor="text1"/>
              </w:rPr>
              <w:t xml:space="preserve">  T.Cuny</w:t>
            </w:r>
            <w:proofErr w:type="gramEnd"/>
          </w:p>
        </w:tc>
      </w:tr>
    </w:tbl>
    <w:p w14:paraId="6743E211" w14:textId="77777777" w:rsidR="00641FD8" w:rsidRPr="0097501F" w:rsidRDefault="00641FD8" w:rsidP="00914E5E">
      <w:pPr>
        <w:pStyle w:val="standard0"/>
        <w:rPr>
          <w:color w:val="000000" w:themeColor="text1"/>
        </w:rPr>
      </w:pPr>
    </w:p>
    <w:sectPr w:rsidR="00641FD8" w:rsidRPr="0097501F" w:rsidSect="0016105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701" w:right="1701" w:bottom="1701" w:left="1701" w:header="794" w:footer="794" w:gutter="0"/>
      <w:cols w:space="709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7BD54" w14:textId="77777777" w:rsidR="00856FF8" w:rsidRDefault="00856FF8">
      <w:r>
        <w:separator/>
      </w:r>
    </w:p>
  </w:endnote>
  <w:endnote w:type="continuationSeparator" w:id="0">
    <w:p w14:paraId="296FCD27" w14:textId="77777777" w:rsidR="00856FF8" w:rsidRDefault="00856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Fett">
    <w:altName w:val="Arial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yriaMM_400 RG 600 NO">
    <w:altName w:val="Arial"/>
    <w:panose1 w:val="020B0604020202020204"/>
    <w:charset w:val="00"/>
    <w:family w:val="modern"/>
    <w:notTrueType/>
    <w:pitch w:val="variable"/>
    <w:sig w:usb0="800000AF" w:usb1="40000048" w:usb2="00000000" w:usb3="00000000" w:csb0="00000111" w:csb1="00000000"/>
  </w:font>
  <w:font w:name="MyriaMM_301 wt 600 wd">
    <w:altName w:val="Arial"/>
    <w:panose1 w:val="020B0604020202020204"/>
    <w:charset w:val="00"/>
    <w:family w:val="modern"/>
    <w:notTrueType/>
    <w:pitch w:val="variable"/>
    <w:sig w:usb0="800000AF" w:usb1="40000048" w:usb2="00000000" w:usb3="00000000" w:csb0="00000111" w:csb1="00000000"/>
  </w:font>
  <w:font w:name="MyriaMM_700 BD 600 NO">
    <w:altName w:val="Arial"/>
    <w:panose1 w:val="020B0604020202020204"/>
    <w:charset w:val="00"/>
    <w:family w:val="modern"/>
    <w:notTrueType/>
    <w:pitch w:val="variable"/>
    <w:sig w:usb0="800000AF" w:usb1="40000048" w:usb2="00000000" w:usb3="00000000" w:csb0="00000111" w:csb1="00000000"/>
  </w:font>
  <w:font w:name="MyriaMM_565 SB 600 NO">
    <w:altName w:val="Arial"/>
    <w:panose1 w:val="020B0604020202020204"/>
    <w:charset w:val="00"/>
    <w:family w:val="modern"/>
    <w:notTrueType/>
    <w:pitch w:val="variable"/>
    <w:sig w:usb0="800000AF" w:usb1="40000048" w:usb2="00000000" w:usb3="00000000" w:csb0="00000111" w:csb1="00000000"/>
  </w:font>
  <w:font w:name="Imago">
    <w:altName w:val="Times New Roman"/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D988C" w14:textId="77777777" w:rsidR="00E5052F" w:rsidRDefault="00E5052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E3884" w14:textId="77777777" w:rsidR="007D19DC" w:rsidRPr="00E5052F" w:rsidRDefault="00747C30" w:rsidP="00E5052F">
    <w:pPr>
      <w:pStyle w:val="MuPFooter"/>
    </w:pPr>
    <w:r>
      <w:tab/>
    </w:r>
    <w:r w:rsidR="00E5052F">
      <w:fldChar w:fldCharType="begin"/>
    </w:r>
    <w:r w:rsidR="00E5052F">
      <w:instrText xml:space="preserve"> PAGE </w:instrText>
    </w:r>
    <w:r w:rsidR="00E5052F">
      <w:fldChar w:fldCharType="separate"/>
    </w:r>
    <w:r w:rsidR="00E5052F">
      <w:t>1</w:t>
    </w:r>
    <w:r w:rsidR="00E5052F">
      <w:fldChar w:fldCharType="end"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0573" w14:textId="77777777" w:rsidR="00E5052F" w:rsidRDefault="00E5052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B9E50" w14:textId="77777777" w:rsidR="00856FF8" w:rsidRDefault="00856FF8">
      <w:r>
        <w:separator/>
      </w:r>
    </w:p>
  </w:footnote>
  <w:footnote w:type="continuationSeparator" w:id="0">
    <w:p w14:paraId="7912AB8D" w14:textId="77777777" w:rsidR="00856FF8" w:rsidRDefault="00856F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6E1B7" w14:textId="77777777" w:rsidR="00E5052F" w:rsidRDefault="00E5052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C6D9F1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68"/>
      <w:gridCol w:w="1566"/>
      <w:gridCol w:w="3819"/>
      <w:gridCol w:w="1841"/>
    </w:tblGrid>
    <w:tr w:rsidR="00E5052F" w:rsidRPr="00CB4139" w14:paraId="5B7582C4" w14:textId="77777777" w:rsidTr="00E5052F">
      <w:tc>
        <w:tcPr>
          <w:tcW w:w="746" w:type="pct"/>
          <w:vMerge w:val="restart"/>
          <w:shd w:val="clear" w:color="auto" w:fill="C6D9F1"/>
          <w:vAlign w:val="center"/>
        </w:tcPr>
        <w:p w14:paraId="59051695" w14:textId="77777777" w:rsidR="00E5052F" w:rsidRPr="00CB4139" w:rsidRDefault="00E5052F" w:rsidP="00E5052F">
          <w:pPr>
            <w:pStyle w:val="MuPHeaderTab01normal"/>
            <w:jc w:val="center"/>
          </w:pPr>
          <w:r>
            <w:rPr>
              <w:lang w:eastAsia="en-US"/>
            </w:rPr>
            <w:fldChar w:fldCharType="begin"/>
          </w:r>
          <w:r>
            <w:rPr>
              <w:lang w:eastAsia="en-US"/>
            </w:rPr>
            <w:instrText xml:space="preserve"> INCLUDEPICTURE "C:\\Users\\Arbeit\\AppData\\Local\\Microsoft\\Windows\\Clipboard\\HistoryData\\{0B0FDF0A-ECE7-479A-A27F-E44AA44F7BC7}\\{0883DD55-753E-4342-9F98-58EA852AD600}\\ResourceMap\\{F4C3C20D-72AB-4B93-BBB7-4409886E2ED2}" \* MERGEFORMATINET </w:instrText>
          </w:r>
          <w:r>
            <w:rPr>
              <w:lang w:eastAsia="en-US"/>
            </w:rPr>
            <w:fldChar w:fldCharType="separate"/>
          </w:r>
          <w:r w:rsidR="00A635B9">
            <w:rPr>
              <w:lang w:eastAsia="en-US"/>
            </w:rPr>
            <w:fldChar w:fldCharType="begin"/>
          </w:r>
          <w:r w:rsidR="00A635B9">
            <w:rPr>
              <w:lang w:eastAsia="en-US"/>
            </w:rPr>
            <w:instrText xml:space="preserve"> INCLUDEPICTURE  "C:\\Users\\Arbeit\\AppData\\Local\\Microsoft\\Windows\\Clipboard\\HistoryData\\{0B0FDF0A-ECE7-479A-A27F-E44AA44F7BC7}\\{0883DD55-753E-4342-9F98-58EA852AD600}\\ResourceMap\\{F4C3C20D-72AB-4B93-BBB7-4409886E2ED2}" \* MERGEFORMATINET </w:instrText>
          </w:r>
          <w:r w:rsidR="00A635B9">
            <w:rPr>
              <w:lang w:eastAsia="en-US"/>
            </w:rPr>
            <w:fldChar w:fldCharType="separate"/>
          </w:r>
          <w:r>
            <w:rPr>
              <w:lang w:eastAsia="en-US"/>
            </w:rPr>
            <w:fldChar w:fldCharType="begin"/>
          </w:r>
          <w:r>
            <w:rPr>
              <w:lang w:eastAsia="en-US"/>
            </w:rPr>
            <w:instrText xml:space="preserve"> INCLUDEPICTURE  "/Users/TorstenCuny_1/Unternehmen/Unternehmen/NOC PHARMA GmbH/Arbeit/AppData/Local/Microsoft/Windows/Clipboard/HistoryData/{0B0FDF0A-ECE7-479A-A27F-E44AA44F7BC7}/{0883DD55-753E-4342-9F98-58EA852AD600}/ResourceMap/{F4C3C20D-72AB-4B93-BBB7-4409886E2ED2}" \* MERGEFORMATINET </w:instrText>
          </w:r>
          <w:r>
            <w:rPr>
              <w:lang w:eastAsia="en-US"/>
            </w:rPr>
            <w:fldChar w:fldCharType="separate"/>
          </w:r>
          <w:r w:rsidR="001E4AFA">
            <w:rPr>
              <w:noProof/>
              <w:lang w:eastAsia="en-US"/>
            </w:rPr>
            <w:drawing>
              <wp:inline distT="0" distB="0" distL="0" distR="0" wp14:anchorId="57BA2117" wp14:editId="1666086E">
                <wp:extent cx="687705" cy="353695"/>
                <wp:effectExtent l="0" t="0" r="0" b="1905"/>
                <wp:docPr id="1" name="Bild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7705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lang w:eastAsia="en-US"/>
            </w:rPr>
            <w:fldChar w:fldCharType="end"/>
          </w:r>
          <w:r w:rsidR="00A635B9">
            <w:rPr>
              <w:lang w:eastAsia="en-US"/>
            </w:rPr>
            <w:fldChar w:fldCharType="end"/>
          </w:r>
          <w:r>
            <w:rPr>
              <w:lang w:eastAsia="en-US"/>
            </w:rPr>
            <w:fldChar w:fldCharType="end"/>
          </w:r>
        </w:p>
      </w:tc>
      <w:tc>
        <w:tcPr>
          <w:tcW w:w="921" w:type="pct"/>
          <w:vMerge w:val="restart"/>
          <w:shd w:val="clear" w:color="auto" w:fill="C6D9F1"/>
          <w:vAlign w:val="center"/>
        </w:tcPr>
        <w:p w14:paraId="334035A3" w14:textId="77777777" w:rsidR="00E5052F" w:rsidRPr="00E5052F" w:rsidRDefault="00E5052F" w:rsidP="00E5052F">
          <w:pPr>
            <w:pStyle w:val="MuPHeaderTab02fett"/>
            <w:jc w:val="center"/>
            <w:rPr>
              <w:b w:val="0"/>
            </w:rPr>
          </w:pPr>
          <w:r w:rsidRPr="00E5052F">
            <w:rPr>
              <w:rFonts w:ascii="Arial" w:hAnsi="Arial"/>
              <w:b w:val="0"/>
              <w:color w:val="000000"/>
              <w:lang w:eastAsia="en-US"/>
            </w:rPr>
            <w:t>NOC PHARMA GmbH</w:t>
          </w:r>
        </w:p>
      </w:tc>
      <w:tc>
        <w:tcPr>
          <w:tcW w:w="2248" w:type="pct"/>
          <w:vMerge w:val="restart"/>
          <w:shd w:val="clear" w:color="auto" w:fill="C6D9F1"/>
          <w:vAlign w:val="center"/>
        </w:tcPr>
        <w:p w14:paraId="41566A15" w14:textId="77777777" w:rsidR="00E5052F" w:rsidRDefault="00E5052F" w:rsidP="00E5052F">
          <w:pPr>
            <w:pStyle w:val="MuPHeaderTab02fett"/>
            <w:jc w:val="center"/>
          </w:pPr>
          <w:r>
            <w:t>Formblatt zur Erfassung und</w:t>
          </w:r>
        </w:p>
        <w:p w14:paraId="2B30867D" w14:textId="77777777" w:rsidR="00E5052F" w:rsidRPr="00CB4139" w:rsidRDefault="00E5052F" w:rsidP="00E5052F">
          <w:pPr>
            <w:pStyle w:val="MuPHeaderTab02fett"/>
            <w:jc w:val="center"/>
          </w:pPr>
          <w:r>
            <w:t>Bearbeitung von Beanstandungen</w:t>
          </w:r>
        </w:p>
      </w:tc>
      <w:tc>
        <w:tcPr>
          <w:tcW w:w="1084" w:type="pct"/>
          <w:shd w:val="clear" w:color="auto" w:fill="C6D9F1"/>
          <w:vAlign w:val="center"/>
        </w:tcPr>
        <w:p w14:paraId="7FA44199" w14:textId="77777777" w:rsidR="00E5052F" w:rsidRPr="00CB4139" w:rsidRDefault="00E5052F" w:rsidP="00E5052F">
          <w:pPr>
            <w:pStyle w:val="MuPHeaderTab01normal"/>
            <w:jc w:val="center"/>
          </w:pPr>
          <w:r w:rsidRPr="00356C97">
            <w:t>SOP-109_A5-01</w:t>
          </w:r>
        </w:p>
      </w:tc>
    </w:tr>
    <w:tr w:rsidR="00E5052F" w:rsidRPr="00CB4139" w14:paraId="75F91618" w14:textId="77777777" w:rsidTr="00E5052F">
      <w:tc>
        <w:tcPr>
          <w:tcW w:w="746" w:type="pct"/>
          <w:vMerge/>
          <w:shd w:val="clear" w:color="auto" w:fill="C6D9F1"/>
          <w:vAlign w:val="center"/>
        </w:tcPr>
        <w:p w14:paraId="46268087" w14:textId="77777777" w:rsidR="00E5052F" w:rsidRPr="00CB4139" w:rsidRDefault="00E5052F" w:rsidP="00E5052F">
          <w:pPr>
            <w:pStyle w:val="MuPHeaderTab01normal"/>
            <w:jc w:val="center"/>
          </w:pPr>
        </w:p>
      </w:tc>
      <w:tc>
        <w:tcPr>
          <w:tcW w:w="921" w:type="pct"/>
          <w:vMerge/>
          <w:shd w:val="clear" w:color="auto" w:fill="C6D9F1"/>
          <w:vAlign w:val="center"/>
        </w:tcPr>
        <w:p w14:paraId="4E1DA764" w14:textId="77777777" w:rsidR="00E5052F" w:rsidRPr="00CB4139" w:rsidRDefault="00E5052F" w:rsidP="00E5052F">
          <w:pPr>
            <w:pStyle w:val="MuPHeaderTab02fett"/>
            <w:jc w:val="center"/>
          </w:pPr>
        </w:p>
      </w:tc>
      <w:tc>
        <w:tcPr>
          <w:tcW w:w="2248" w:type="pct"/>
          <w:vMerge/>
          <w:shd w:val="clear" w:color="auto" w:fill="C6D9F1"/>
          <w:vAlign w:val="center"/>
        </w:tcPr>
        <w:p w14:paraId="62AB73D4" w14:textId="77777777" w:rsidR="00E5052F" w:rsidRPr="00CB4139" w:rsidRDefault="00E5052F" w:rsidP="00E5052F">
          <w:pPr>
            <w:pStyle w:val="MuPHeaderTab02fett"/>
            <w:jc w:val="center"/>
          </w:pPr>
        </w:p>
      </w:tc>
      <w:tc>
        <w:tcPr>
          <w:tcW w:w="1084" w:type="pct"/>
          <w:shd w:val="clear" w:color="auto" w:fill="C6D9F1"/>
          <w:vAlign w:val="center"/>
        </w:tcPr>
        <w:p w14:paraId="66877750" w14:textId="77777777" w:rsidR="00E5052F" w:rsidRPr="00CB4139" w:rsidRDefault="00E5052F" w:rsidP="00E5052F">
          <w:pPr>
            <w:pStyle w:val="MuPHeaderTab01normal"/>
            <w:jc w:val="center"/>
          </w:pPr>
          <w:r w:rsidRPr="00CB4139">
            <w:t xml:space="preserve">Seite </w:t>
          </w:r>
          <w:r w:rsidRPr="00CB4139">
            <w:fldChar w:fldCharType="begin"/>
          </w:r>
          <w:r w:rsidRPr="00CB4139">
            <w:instrText xml:space="preserve"> PAGE  \* Arabic  \* MERGEFORMAT </w:instrText>
          </w:r>
          <w:r w:rsidRPr="00CB4139">
            <w:fldChar w:fldCharType="separate"/>
          </w:r>
          <w:r>
            <w:rPr>
              <w:noProof/>
            </w:rPr>
            <w:t>1</w:t>
          </w:r>
          <w:r w:rsidRPr="00CB4139">
            <w:fldChar w:fldCharType="end"/>
          </w:r>
          <w:r w:rsidRPr="00CB4139">
            <w:t xml:space="preserve"> von </w:t>
          </w:r>
          <w:fldSimple w:instr=" NUMPAGES  \* Arabic  \* MERGEFORMAT ">
            <w:r>
              <w:rPr>
                <w:noProof/>
              </w:rPr>
              <w:t>4</w:t>
            </w:r>
          </w:fldSimple>
        </w:p>
      </w:tc>
    </w:tr>
  </w:tbl>
  <w:p w14:paraId="6FD19558" w14:textId="77777777" w:rsidR="00971B5A" w:rsidRPr="00356C97" w:rsidRDefault="00971B5A" w:rsidP="00356C97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6794A" w14:textId="77777777" w:rsidR="00E5052F" w:rsidRDefault="00E5052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A90253B6"/>
    <w:lvl w:ilvl="0">
      <w:start w:val="1"/>
      <w:numFmt w:val="decimal"/>
      <w:pStyle w:val="berschrift1"/>
      <w:lvlText w:val="%1"/>
      <w:lvlJc w:val="left"/>
      <w:pPr>
        <w:tabs>
          <w:tab w:val="num" w:pos="851"/>
        </w:tabs>
        <w:ind w:left="851" w:hanging="851"/>
      </w:pPr>
      <w:rPr>
        <w:rFonts w:ascii="Arial Fett" w:hAnsi="Arial Fett" w:cs="Arial" w:hint="default"/>
        <w:b/>
        <w:bCs/>
        <w:i w:val="0"/>
        <w:iCs w:val="0"/>
        <w:color w:val="002060"/>
        <w:sz w:val="28"/>
        <w:szCs w:val="24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4679"/>
        </w:tabs>
        <w:ind w:left="4679" w:hanging="851"/>
      </w:pPr>
      <w:rPr>
        <w:rFonts w:ascii="Arial Fett" w:hAnsi="Arial Fett" w:cs="Arial" w:hint="default"/>
        <w:b/>
        <w:bCs/>
        <w:i w:val="0"/>
        <w:iCs w:val="0"/>
        <w:color w:val="002060"/>
        <w:sz w:val="22"/>
        <w:szCs w:val="20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851"/>
        </w:tabs>
        <w:ind w:left="851" w:hanging="851"/>
      </w:pPr>
      <w:rPr>
        <w:rFonts w:ascii="Arial Fett" w:hAnsi="Arial Fett" w:cs="Arial" w:hint="default"/>
        <w:b/>
        <w:bCs/>
        <w:i w:val="0"/>
        <w:iCs w:val="0"/>
        <w:color w:val="002060"/>
        <w:sz w:val="22"/>
        <w:szCs w:val="20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419"/>
        </w:tabs>
        <w:ind w:left="1419" w:hanging="851"/>
      </w:pPr>
      <w:rPr>
        <w:rFonts w:ascii="Verdana" w:hAnsi="Verdana" w:cs="Arial" w:hint="default"/>
        <w:b/>
        <w:bCs w:val="0"/>
        <w:i w:val="0"/>
        <w:iCs w:val="0"/>
        <w:sz w:val="20"/>
        <w:szCs w:val="20"/>
      </w:rPr>
    </w:lvl>
    <w:lvl w:ilvl="4">
      <w:start w:val="1"/>
      <w:numFmt w:val="decimal"/>
      <w:lvlText w:val="(%5)"/>
      <w:lvlJc w:val="left"/>
      <w:pPr>
        <w:tabs>
          <w:tab w:val="num" w:pos="0"/>
        </w:tabs>
        <w:ind w:left="708" w:hanging="708"/>
      </w:pPr>
      <w:rPr>
        <w:rFonts w:hint="default"/>
      </w:rPr>
    </w:lvl>
    <w:lvl w:ilvl="5">
      <w:start w:val="1"/>
      <w:numFmt w:val="lowerLetter"/>
      <w:pStyle w:val="berschrift6"/>
      <w:lvlText w:val="(%6)"/>
      <w:lvlJc w:val="left"/>
      <w:pPr>
        <w:tabs>
          <w:tab w:val="num" w:pos="0"/>
        </w:tabs>
        <w:ind w:left="1416" w:hanging="708"/>
      </w:pPr>
      <w:rPr>
        <w:rFonts w:hint="default"/>
      </w:rPr>
    </w:lvl>
    <w:lvl w:ilvl="6">
      <w:start w:val="1"/>
      <w:numFmt w:val="lowerRoman"/>
      <w:pStyle w:val="berschrift7"/>
      <w:lvlText w:val="(%7)"/>
      <w:lvlJc w:val="left"/>
      <w:pPr>
        <w:tabs>
          <w:tab w:val="num" w:pos="0"/>
        </w:tabs>
        <w:ind w:left="2124" w:hanging="708"/>
      </w:pPr>
      <w:rPr>
        <w:rFonts w:hint="default"/>
      </w:rPr>
    </w:lvl>
    <w:lvl w:ilvl="7">
      <w:start w:val="1"/>
      <w:numFmt w:val="lowerLetter"/>
      <w:pStyle w:val="berschrift8"/>
      <w:lvlText w:val="(%8)"/>
      <w:lvlJc w:val="left"/>
      <w:pPr>
        <w:tabs>
          <w:tab w:val="num" w:pos="0"/>
        </w:tabs>
        <w:ind w:left="2832" w:hanging="708"/>
      </w:pPr>
      <w:rPr>
        <w:rFonts w:hint="default"/>
      </w:rPr>
    </w:lvl>
    <w:lvl w:ilvl="8">
      <w:start w:val="1"/>
      <w:numFmt w:val="lowerRoman"/>
      <w:pStyle w:val="berschrift9"/>
      <w:lvlText w:val="(%9)"/>
      <w:lvlJc w:val="left"/>
      <w:pPr>
        <w:tabs>
          <w:tab w:val="num" w:pos="0"/>
        </w:tabs>
        <w:ind w:left="3540" w:hanging="708"/>
      </w:pPr>
      <w:rPr>
        <w:rFonts w:hint="default"/>
      </w:rPr>
    </w:lvl>
  </w:abstractNum>
  <w:abstractNum w:abstractNumId="1" w15:restartNumberingAfterBreak="0">
    <w:nsid w:val="040A287E"/>
    <w:multiLevelType w:val="hybridMultilevel"/>
    <w:tmpl w:val="2E4C809A"/>
    <w:lvl w:ilvl="0" w:tplc="88C2F314">
      <w:start w:val="1"/>
      <w:numFmt w:val="decimal"/>
      <w:pStyle w:val="tabelle-liste-num"/>
      <w:lvlText w:val="%1."/>
      <w:lvlJc w:val="left"/>
      <w:pPr>
        <w:tabs>
          <w:tab w:val="num" w:pos="0"/>
        </w:tabs>
        <w:ind w:left="0" w:firstLine="0"/>
      </w:pPr>
      <w:rPr>
        <w:rFonts w:ascii="Verdana" w:hAnsi="Verdana" w:hint="default"/>
        <w:sz w:val="20"/>
        <w:szCs w:val="20"/>
        <w:u w:color="0000FF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660AC9"/>
    <w:multiLevelType w:val="hybridMultilevel"/>
    <w:tmpl w:val="71483796"/>
    <w:lvl w:ilvl="0" w:tplc="B4C69780">
      <w:start w:val="1"/>
      <w:numFmt w:val="bullet"/>
      <w:pStyle w:val="liste-liste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13087"/>
    <w:multiLevelType w:val="hybridMultilevel"/>
    <w:tmpl w:val="30885876"/>
    <w:lvl w:ilvl="0" w:tplc="3D6A6C2A">
      <w:start w:val="1"/>
      <w:numFmt w:val="bullet"/>
      <w:pStyle w:val="tabelle-liste-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2728DD"/>
    <w:multiLevelType w:val="hybridMultilevel"/>
    <w:tmpl w:val="E1681218"/>
    <w:lvl w:ilvl="0" w:tplc="5528635A">
      <w:start w:val="1"/>
      <w:numFmt w:val="decimal"/>
      <w:pStyle w:val="liste-num"/>
      <w:lvlText w:val="%1."/>
      <w:lvlJc w:val="left"/>
      <w:pPr>
        <w:tabs>
          <w:tab w:val="num" w:pos="851"/>
        </w:tabs>
        <w:ind w:left="851" w:hanging="494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FC0767B"/>
    <w:multiLevelType w:val="hybridMultilevel"/>
    <w:tmpl w:val="6E7CE3F8"/>
    <w:lvl w:ilvl="0" w:tplc="B400E298">
      <w:start w:val="1"/>
      <w:numFmt w:val="bullet"/>
      <w:pStyle w:val="MuPBulletEbene1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 w:tplc="04070003">
      <w:start w:val="1"/>
      <w:numFmt w:val="bullet"/>
      <w:pStyle w:val="MuPBulletEbene2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hint="default"/>
      </w:rPr>
    </w:lvl>
  </w:abstractNum>
  <w:abstractNum w:abstractNumId="6" w15:restartNumberingAfterBreak="0">
    <w:nsid w:val="64C51881"/>
    <w:multiLevelType w:val="hybridMultilevel"/>
    <w:tmpl w:val="95C4E4CC"/>
    <w:lvl w:ilvl="0" w:tplc="EA905CE6">
      <w:start w:val="1"/>
      <w:numFmt w:val="decimal"/>
      <w:pStyle w:val="abbildung-titel"/>
      <w:lvlText w:val="Abbildung %1"/>
      <w:lvlJc w:val="left"/>
      <w:pPr>
        <w:tabs>
          <w:tab w:val="num" w:pos="0"/>
        </w:tabs>
        <w:ind w:left="0" w:firstLine="0"/>
      </w:pPr>
      <w:rPr>
        <w:rFonts w:ascii="Arial" w:hAnsi="Arial" w:cs="Arial" w:hint="default"/>
        <w:b w:val="0"/>
        <w:bCs w:val="0"/>
        <w:i/>
        <w:iCs w:val="0"/>
        <w:caps w:val="0"/>
        <w:smallCaps/>
        <w:strike w:val="0"/>
        <w:dstrike w:val="0"/>
        <w:color w:val="000000" w:themeColor="text1"/>
        <w:spacing w:val="0"/>
        <w:w w:val="100"/>
        <w:kern w:val="0"/>
        <w:position w:val="0"/>
        <w:sz w:val="20"/>
        <w:szCs w:val="20"/>
        <w:u w:val="none"/>
        <w:effect w:val="none"/>
        <w:bdr w:val="none" w:sz="0" w:space="0" w:color="auto"/>
        <w:shd w:val="clear" w:color="auto" w:fill="auto"/>
        <w:vertAlign w:val="baseline"/>
        <w:em w:val="none"/>
        <w:lang w:val="de-DE" w:eastAsia="de-DE" w:bidi="ar-SA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7020910"/>
    <w:multiLevelType w:val="hybridMultilevel"/>
    <w:tmpl w:val="9F7282A6"/>
    <w:lvl w:ilvl="0" w:tplc="AA608E42">
      <w:start w:val="1"/>
      <w:numFmt w:val="decimal"/>
      <w:pStyle w:val="1MuPZahlEbene"/>
      <w:lvlText w:val="%1."/>
      <w:lvlJc w:val="left"/>
      <w:pPr>
        <w:ind w:left="36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589"/>
        </w:tabs>
        <w:ind w:left="5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309"/>
        </w:tabs>
        <w:ind w:left="13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</w:abstractNum>
  <w:abstractNum w:abstractNumId="8" w15:restartNumberingAfterBreak="0">
    <w:nsid w:val="79B610BB"/>
    <w:multiLevelType w:val="hybridMultilevel"/>
    <w:tmpl w:val="336C1548"/>
    <w:lvl w:ilvl="0" w:tplc="C5A610C0">
      <w:start w:val="1"/>
      <w:numFmt w:val="bullet"/>
      <w:pStyle w:val="tabelle-liste-liste"/>
      <w:lvlText w:val="o"/>
      <w:lvlJc w:val="left"/>
      <w:pPr>
        <w:ind w:left="1252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97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9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1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3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5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7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9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12" w:hanging="360"/>
      </w:pPr>
      <w:rPr>
        <w:rFonts w:ascii="Wingdings" w:hAnsi="Wingdings" w:hint="default"/>
      </w:rPr>
    </w:lvl>
  </w:abstractNum>
  <w:num w:numId="1" w16cid:durableId="333840497">
    <w:abstractNumId w:val="7"/>
  </w:num>
  <w:num w:numId="2" w16cid:durableId="1058355777">
    <w:abstractNumId w:val="6"/>
  </w:num>
  <w:num w:numId="3" w16cid:durableId="1115951769">
    <w:abstractNumId w:val="2"/>
  </w:num>
  <w:num w:numId="4" w16cid:durableId="1116169448">
    <w:abstractNumId w:val="4"/>
  </w:num>
  <w:num w:numId="5" w16cid:durableId="589117452">
    <w:abstractNumId w:val="5"/>
  </w:num>
  <w:num w:numId="6" w16cid:durableId="1596401942">
    <w:abstractNumId w:val="3"/>
  </w:num>
  <w:num w:numId="7" w16cid:durableId="1424574179">
    <w:abstractNumId w:val="8"/>
  </w:num>
  <w:num w:numId="8" w16cid:durableId="683750592">
    <w:abstractNumId w:val="1"/>
  </w:num>
  <w:num w:numId="9" w16cid:durableId="1679699660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activeWritingStyle w:appName="MSWord" w:lang="en-US" w:vendorID="64" w:dllVersion="6" w:nlCheck="1" w:checkStyle="1"/>
  <w:activeWritingStyle w:appName="MSWord" w:lang="de-DE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0" w:nlCheck="1" w:checkStyle="0"/>
  <w:activeWritingStyle w:appName="MSWord" w:lang="de-DE" w:vendorID="64" w:dllVersion="4096" w:nlCheck="1" w:checkStyle="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autoHyphenation/>
  <w:hyphenationZone w:val="425"/>
  <w:doNotHyphenateCaps/>
  <w:clickAndTypeStyle w:val="standard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30E"/>
    <w:rsid w:val="00000AD5"/>
    <w:rsid w:val="00001867"/>
    <w:rsid w:val="000046B5"/>
    <w:rsid w:val="0001377D"/>
    <w:rsid w:val="00015EBA"/>
    <w:rsid w:val="00016184"/>
    <w:rsid w:val="00016449"/>
    <w:rsid w:val="00020C77"/>
    <w:rsid w:val="00024118"/>
    <w:rsid w:val="0002750A"/>
    <w:rsid w:val="00031296"/>
    <w:rsid w:val="00033895"/>
    <w:rsid w:val="00036F82"/>
    <w:rsid w:val="000431FE"/>
    <w:rsid w:val="00046A63"/>
    <w:rsid w:val="0006230E"/>
    <w:rsid w:val="0006369D"/>
    <w:rsid w:val="00071F37"/>
    <w:rsid w:val="000741F9"/>
    <w:rsid w:val="0007654F"/>
    <w:rsid w:val="000770DB"/>
    <w:rsid w:val="000832A2"/>
    <w:rsid w:val="00092125"/>
    <w:rsid w:val="000A3306"/>
    <w:rsid w:val="000A6115"/>
    <w:rsid w:val="000A6E13"/>
    <w:rsid w:val="000A74B2"/>
    <w:rsid w:val="000A7AF3"/>
    <w:rsid w:val="000B30A7"/>
    <w:rsid w:val="000B38A1"/>
    <w:rsid w:val="000B4B88"/>
    <w:rsid w:val="000D7BC4"/>
    <w:rsid w:val="000F3E29"/>
    <w:rsid w:val="000F6F97"/>
    <w:rsid w:val="000F7D35"/>
    <w:rsid w:val="00104AF1"/>
    <w:rsid w:val="001068C8"/>
    <w:rsid w:val="00115066"/>
    <w:rsid w:val="00133F34"/>
    <w:rsid w:val="00136590"/>
    <w:rsid w:val="001469A9"/>
    <w:rsid w:val="00152306"/>
    <w:rsid w:val="001534D6"/>
    <w:rsid w:val="00153A20"/>
    <w:rsid w:val="00161051"/>
    <w:rsid w:val="001643C8"/>
    <w:rsid w:val="00180AF3"/>
    <w:rsid w:val="001830C2"/>
    <w:rsid w:val="001919DC"/>
    <w:rsid w:val="00193B3C"/>
    <w:rsid w:val="00197269"/>
    <w:rsid w:val="0019731F"/>
    <w:rsid w:val="001A0EE2"/>
    <w:rsid w:val="001A34A8"/>
    <w:rsid w:val="001A61F8"/>
    <w:rsid w:val="001A6438"/>
    <w:rsid w:val="001A6FD5"/>
    <w:rsid w:val="001D408C"/>
    <w:rsid w:val="001E3DE2"/>
    <w:rsid w:val="001E4AFA"/>
    <w:rsid w:val="001F49F9"/>
    <w:rsid w:val="00205099"/>
    <w:rsid w:val="00207C36"/>
    <w:rsid w:val="00211831"/>
    <w:rsid w:val="00212460"/>
    <w:rsid w:val="00224898"/>
    <w:rsid w:val="00224D82"/>
    <w:rsid w:val="00225667"/>
    <w:rsid w:val="00225A22"/>
    <w:rsid w:val="00227F2B"/>
    <w:rsid w:val="00233B92"/>
    <w:rsid w:val="0024168C"/>
    <w:rsid w:val="00241AA1"/>
    <w:rsid w:val="00247FB0"/>
    <w:rsid w:val="0026310E"/>
    <w:rsid w:val="00266397"/>
    <w:rsid w:val="00266D2E"/>
    <w:rsid w:val="002736E9"/>
    <w:rsid w:val="00274BB2"/>
    <w:rsid w:val="002752FD"/>
    <w:rsid w:val="002A16A8"/>
    <w:rsid w:val="002A4D74"/>
    <w:rsid w:val="002B3504"/>
    <w:rsid w:val="002B63D9"/>
    <w:rsid w:val="002C4D84"/>
    <w:rsid w:val="002D1E7A"/>
    <w:rsid w:val="002D3F8C"/>
    <w:rsid w:val="002F1C3E"/>
    <w:rsid w:val="002F312F"/>
    <w:rsid w:val="002F6B4A"/>
    <w:rsid w:val="003151E7"/>
    <w:rsid w:val="00320006"/>
    <w:rsid w:val="00320546"/>
    <w:rsid w:val="00322689"/>
    <w:rsid w:val="00326A4F"/>
    <w:rsid w:val="00335FB7"/>
    <w:rsid w:val="0034264C"/>
    <w:rsid w:val="00355BDD"/>
    <w:rsid w:val="0035664D"/>
    <w:rsid w:val="00356C97"/>
    <w:rsid w:val="00356D81"/>
    <w:rsid w:val="00363DDB"/>
    <w:rsid w:val="00373DE8"/>
    <w:rsid w:val="00376945"/>
    <w:rsid w:val="00384EDD"/>
    <w:rsid w:val="003A503E"/>
    <w:rsid w:val="003A5964"/>
    <w:rsid w:val="003A6EE6"/>
    <w:rsid w:val="003A7E1F"/>
    <w:rsid w:val="003B147E"/>
    <w:rsid w:val="003B5894"/>
    <w:rsid w:val="003D72FC"/>
    <w:rsid w:val="003E36FF"/>
    <w:rsid w:val="003E371D"/>
    <w:rsid w:val="003E701D"/>
    <w:rsid w:val="003F2336"/>
    <w:rsid w:val="003F2BC2"/>
    <w:rsid w:val="00401D30"/>
    <w:rsid w:val="004155AD"/>
    <w:rsid w:val="004205FB"/>
    <w:rsid w:val="004247C3"/>
    <w:rsid w:val="00427EA6"/>
    <w:rsid w:val="004312B3"/>
    <w:rsid w:val="00433481"/>
    <w:rsid w:val="004374BD"/>
    <w:rsid w:val="00443594"/>
    <w:rsid w:val="004534F0"/>
    <w:rsid w:val="00466BAB"/>
    <w:rsid w:val="004709C2"/>
    <w:rsid w:val="00477D09"/>
    <w:rsid w:val="004B74FE"/>
    <w:rsid w:val="004D16CE"/>
    <w:rsid w:val="004D3BB1"/>
    <w:rsid w:val="004D52DC"/>
    <w:rsid w:val="004E21AA"/>
    <w:rsid w:val="004E37D2"/>
    <w:rsid w:val="004E46C9"/>
    <w:rsid w:val="004F7668"/>
    <w:rsid w:val="00501A4B"/>
    <w:rsid w:val="00501C3E"/>
    <w:rsid w:val="005040D5"/>
    <w:rsid w:val="00505FEA"/>
    <w:rsid w:val="005076C5"/>
    <w:rsid w:val="005143F1"/>
    <w:rsid w:val="00517EB8"/>
    <w:rsid w:val="00522DC8"/>
    <w:rsid w:val="00524C30"/>
    <w:rsid w:val="005312E1"/>
    <w:rsid w:val="00532902"/>
    <w:rsid w:val="00534906"/>
    <w:rsid w:val="005411F6"/>
    <w:rsid w:val="00554DF5"/>
    <w:rsid w:val="005734EE"/>
    <w:rsid w:val="00575B02"/>
    <w:rsid w:val="00575E89"/>
    <w:rsid w:val="00577E0C"/>
    <w:rsid w:val="00592D3B"/>
    <w:rsid w:val="005A6675"/>
    <w:rsid w:val="005B1C7C"/>
    <w:rsid w:val="005B7C21"/>
    <w:rsid w:val="005C3533"/>
    <w:rsid w:val="005C4A15"/>
    <w:rsid w:val="005D78C7"/>
    <w:rsid w:val="005F0824"/>
    <w:rsid w:val="005F1C8F"/>
    <w:rsid w:val="00604CAB"/>
    <w:rsid w:val="00606F85"/>
    <w:rsid w:val="0061348C"/>
    <w:rsid w:val="0061495B"/>
    <w:rsid w:val="006262F7"/>
    <w:rsid w:val="00640447"/>
    <w:rsid w:val="00641FD8"/>
    <w:rsid w:val="00652505"/>
    <w:rsid w:val="006536D4"/>
    <w:rsid w:val="00654716"/>
    <w:rsid w:val="006573D8"/>
    <w:rsid w:val="006613EB"/>
    <w:rsid w:val="00662286"/>
    <w:rsid w:val="00663757"/>
    <w:rsid w:val="00670B3B"/>
    <w:rsid w:val="00681DAC"/>
    <w:rsid w:val="00686B1E"/>
    <w:rsid w:val="0069675E"/>
    <w:rsid w:val="006977DC"/>
    <w:rsid w:val="00697912"/>
    <w:rsid w:val="006A412D"/>
    <w:rsid w:val="006A61E5"/>
    <w:rsid w:val="006A783E"/>
    <w:rsid w:val="006B7C47"/>
    <w:rsid w:val="006D482D"/>
    <w:rsid w:val="006D66D4"/>
    <w:rsid w:val="006E1595"/>
    <w:rsid w:val="006E1AF3"/>
    <w:rsid w:val="006E3533"/>
    <w:rsid w:val="006F0E50"/>
    <w:rsid w:val="006F7FAC"/>
    <w:rsid w:val="007131A8"/>
    <w:rsid w:val="00722789"/>
    <w:rsid w:val="0072350D"/>
    <w:rsid w:val="00733285"/>
    <w:rsid w:val="00747C30"/>
    <w:rsid w:val="00753D1D"/>
    <w:rsid w:val="00763953"/>
    <w:rsid w:val="007641B6"/>
    <w:rsid w:val="007644B5"/>
    <w:rsid w:val="007933E1"/>
    <w:rsid w:val="00795703"/>
    <w:rsid w:val="007B655A"/>
    <w:rsid w:val="007C1F87"/>
    <w:rsid w:val="007C3EB1"/>
    <w:rsid w:val="007D19DC"/>
    <w:rsid w:val="007D4DDB"/>
    <w:rsid w:val="007E0A96"/>
    <w:rsid w:val="007E2C30"/>
    <w:rsid w:val="007F1D11"/>
    <w:rsid w:val="007F3675"/>
    <w:rsid w:val="007F5001"/>
    <w:rsid w:val="008010B2"/>
    <w:rsid w:val="00803EF4"/>
    <w:rsid w:val="00804936"/>
    <w:rsid w:val="00804B29"/>
    <w:rsid w:val="00805681"/>
    <w:rsid w:val="00805B7D"/>
    <w:rsid w:val="00807A05"/>
    <w:rsid w:val="00811E99"/>
    <w:rsid w:val="0081244B"/>
    <w:rsid w:val="00821113"/>
    <w:rsid w:val="0083039D"/>
    <w:rsid w:val="00833BD5"/>
    <w:rsid w:val="00843AB5"/>
    <w:rsid w:val="00855A3B"/>
    <w:rsid w:val="00856FF8"/>
    <w:rsid w:val="0086205A"/>
    <w:rsid w:val="008711EA"/>
    <w:rsid w:val="0087367E"/>
    <w:rsid w:val="00876203"/>
    <w:rsid w:val="00876B52"/>
    <w:rsid w:val="00891080"/>
    <w:rsid w:val="008916BA"/>
    <w:rsid w:val="008955AE"/>
    <w:rsid w:val="008973A4"/>
    <w:rsid w:val="008A37E0"/>
    <w:rsid w:val="008B1F12"/>
    <w:rsid w:val="008B3E2A"/>
    <w:rsid w:val="008B42C2"/>
    <w:rsid w:val="008B4B14"/>
    <w:rsid w:val="008C79E0"/>
    <w:rsid w:val="008C7BF5"/>
    <w:rsid w:val="008F19A0"/>
    <w:rsid w:val="008F7155"/>
    <w:rsid w:val="008F7174"/>
    <w:rsid w:val="00913D67"/>
    <w:rsid w:val="00914E5E"/>
    <w:rsid w:val="00922E8B"/>
    <w:rsid w:val="00927AA1"/>
    <w:rsid w:val="00933C55"/>
    <w:rsid w:val="00944FB1"/>
    <w:rsid w:val="0097146D"/>
    <w:rsid w:val="00971B5A"/>
    <w:rsid w:val="0097501F"/>
    <w:rsid w:val="0099254C"/>
    <w:rsid w:val="009A73D7"/>
    <w:rsid w:val="009B2ABA"/>
    <w:rsid w:val="009B3474"/>
    <w:rsid w:val="009C5A33"/>
    <w:rsid w:val="009D0A15"/>
    <w:rsid w:val="009D714B"/>
    <w:rsid w:val="009F15F0"/>
    <w:rsid w:val="00A04B32"/>
    <w:rsid w:val="00A1629F"/>
    <w:rsid w:val="00A21FA0"/>
    <w:rsid w:val="00A26AFB"/>
    <w:rsid w:val="00A31738"/>
    <w:rsid w:val="00A33186"/>
    <w:rsid w:val="00A35EB9"/>
    <w:rsid w:val="00A57302"/>
    <w:rsid w:val="00A6056E"/>
    <w:rsid w:val="00A635B9"/>
    <w:rsid w:val="00A672A5"/>
    <w:rsid w:val="00A71A94"/>
    <w:rsid w:val="00A837FA"/>
    <w:rsid w:val="00A84946"/>
    <w:rsid w:val="00A85181"/>
    <w:rsid w:val="00A9452B"/>
    <w:rsid w:val="00A958A4"/>
    <w:rsid w:val="00A95D41"/>
    <w:rsid w:val="00A96932"/>
    <w:rsid w:val="00AB04CF"/>
    <w:rsid w:val="00AB3386"/>
    <w:rsid w:val="00AB3CBC"/>
    <w:rsid w:val="00AC45DC"/>
    <w:rsid w:val="00AC6847"/>
    <w:rsid w:val="00AD377B"/>
    <w:rsid w:val="00AE0A11"/>
    <w:rsid w:val="00AE5F30"/>
    <w:rsid w:val="00AF69FB"/>
    <w:rsid w:val="00AF6E80"/>
    <w:rsid w:val="00B02069"/>
    <w:rsid w:val="00B054F3"/>
    <w:rsid w:val="00B065D9"/>
    <w:rsid w:val="00B07282"/>
    <w:rsid w:val="00B20EEE"/>
    <w:rsid w:val="00B31280"/>
    <w:rsid w:val="00B35D06"/>
    <w:rsid w:val="00B3706B"/>
    <w:rsid w:val="00B46D3A"/>
    <w:rsid w:val="00B61A84"/>
    <w:rsid w:val="00B64D16"/>
    <w:rsid w:val="00B65104"/>
    <w:rsid w:val="00B70CF3"/>
    <w:rsid w:val="00B71787"/>
    <w:rsid w:val="00B72B75"/>
    <w:rsid w:val="00B72FF5"/>
    <w:rsid w:val="00B73FC0"/>
    <w:rsid w:val="00B742D1"/>
    <w:rsid w:val="00B8245F"/>
    <w:rsid w:val="00B83112"/>
    <w:rsid w:val="00B832FB"/>
    <w:rsid w:val="00B8456A"/>
    <w:rsid w:val="00BA1960"/>
    <w:rsid w:val="00BB61CF"/>
    <w:rsid w:val="00BB7FAD"/>
    <w:rsid w:val="00BC7B69"/>
    <w:rsid w:val="00BD1A48"/>
    <w:rsid w:val="00BD37E2"/>
    <w:rsid w:val="00BD64E6"/>
    <w:rsid w:val="00BD6D12"/>
    <w:rsid w:val="00BE0D7A"/>
    <w:rsid w:val="00BE310F"/>
    <w:rsid w:val="00BE33A3"/>
    <w:rsid w:val="00BE4226"/>
    <w:rsid w:val="00BF4B9C"/>
    <w:rsid w:val="00C00904"/>
    <w:rsid w:val="00C05F3C"/>
    <w:rsid w:val="00C0723A"/>
    <w:rsid w:val="00C07C91"/>
    <w:rsid w:val="00C12FD5"/>
    <w:rsid w:val="00C1605F"/>
    <w:rsid w:val="00C25ED3"/>
    <w:rsid w:val="00C41BFD"/>
    <w:rsid w:val="00C558BC"/>
    <w:rsid w:val="00C62D91"/>
    <w:rsid w:val="00C75A17"/>
    <w:rsid w:val="00C8483E"/>
    <w:rsid w:val="00C969A5"/>
    <w:rsid w:val="00CA33B5"/>
    <w:rsid w:val="00CA5AC7"/>
    <w:rsid w:val="00CC2352"/>
    <w:rsid w:val="00CE01EE"/>
    <w:rsid w:val="00CE7DEB"/>
    <w:rsid w:val="00D0428E"/>
    <w:rsid w:val="00D20566"/>
    <w:rsid w:val="00D21854"/>
    <w:rsid w:val="00D21949"/>
    <w:rsid w:val="00D26228"/>
    <w:rsid w:val="00D279A6"/>
    <w:rsid w:val="00D572E2"/>
    <w:rsid w:val="00D57F5A"/>
    <w:rsid w:val="00D732BB"/>
    <w:rsid w:val="00DA1F8C"/>
    <w:rsid w:val="00DC3944"/>
    <w:rsid w:val="00DF0B04"/>
    <w:rsid w:val="00DF211C"/>
    <w:rsid w:val="00E0395B"/>
    <w:rsid w:val="00E05534"/>
    <w:rsid w:val="00E06D6E"/>
    <w:rsid w:val="00E13CB5"/>
    <w:rsid w:val="00E147BE"/>
    <w:rsid w:val="00E3636C"/>
    <w:rsid w:val="00E36B3D"/>
    <w:rsid w:val="00E4188D"/>
    <w:rsid w:val="00E5052F"/>
    <w:rsid w:val="00E5126E"/>
    <w:rsid w:val="00E512AC"/>
    <w:rsid w:val="00E57D06"/>
    <w:rsid w:val="00E66E3E"/>
    <w:rsid w:val="00E72E9E"/>
    <w:rsid w:val="00E77144"/>
    <w:rsid w:val="00E83398"/>
    <w:rsid w:val="00E858B5"/>
    <w:rsid w:val="00E87344"/>
    <w:rsid w:val="00E90B76"/>
    <w:rsid w:val="00E928C5"/>
    <w:rsid w:val="00EA44F3"/>
    <w:rsid w:val="00EB0A4F"/>
    <w:rsid w:val="00ED3939"/>
    <w:rsid w:val="00EF1EAE"/>
    <w:rsid w:val="00F015A6"/>
    <w:rsid w:val="00F07E62"/>
    <w:rsid w:val="00F17620"/>
    <w:rsid w:val="00F37DC7"/>
    <w:rsid w:val="00F44606"/>
    <w:rsid w:val="00F64D61"/>
    <w:rsid w:val="00F6758B"/>
    <w:rsid w:val="00F70126"/>
    <w:rsid w:val="00F7211F"/>
    <w:rsid w:val="00F735C8"/>
    <w:rsid w:val="00F82428"/>
    <w:rsid w:val="00F833DB"/>
    <w:rsid w:val="00F95249"/>
    <w:rsid w:val="00FA7113"/>
    <w:rsid w:val="00FC0D8E"/>
    <w:rsid w:val="00FC3502"/>
    <w:rsid w:val="00FC55E0"/>
    <w:rsid w:val="00FD02E9"/>
    <w:rsid w:val="00FD2E0D"/>
    <w:rsid w:val="00FD77E3"/>
    <w:rsid w:val="00FE38AB"/>
    <w:rsid w:val="00FF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DEC3BE2"/>
  <w15:docId w15:val="{71C4E224-1FC3-4EEA-A18B-CE4DED9BB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Times New Roman" w:hAnsi="Verdana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qFormat="1"/>
    <w:lsdException w:name="heading 2" w:qFormat="1"/>
    <w:lsdException w:name="heading 3" w:qFormat="1"/>
    <w:lsdException w:name="heading 4" w:qFormat="1"/>
    <w:lsdException w:name="heading 5" w:uiPriority="0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lösche1"/>
    <w:semiHidden/>
    <w:rsid w:val="00046A63"/>
    <w:rPr>
      <w:rFonts w:ascii="MyriaMM_400 RG 600 NO" w:hAnsi="MyriaMM_400 RG 600 NO"/>
      <w:sz w:val="24"/>
      <w:szCs w:val="24"/>
    </w:rPr>
  </w:style>
  <w:style w:type="paragraph" w:styleId="berschrift1">
    <w:name w:val="heading 1"/>
    <w:basedOn w:val="Standard"/>
    <w:next w:val="standard0"/>
    <w:link w:val="berschrift1Zchn"/>
    <w:uiPriority w:val="99"/>
    <w:qFormat/>
    <w:rsid w:val="00046A63"/>
    <w:pPr>
      <w:keepNext/>
      <w:keepLines/>
      <w:numPr>
        <w:numId w:val="9"/>
      </w:numPr>
      <w:suppressAutoHyphens/>
      <w:spacing w:before="360" w:line="288" w:lineRule="auto"/>
      <w:outlineLvl w:val="0"/>
    </w:pPr>
    <w:rPr>
      <w:rFonts w:ascii="Arial" w:hAnsi="Arial"/>
      <w:b/>
      <w:bCs/>
      <w:color w:val="002060"/>
      <w:sz w:val="28"/>
      <w:szCs w:val="28"/>
    </w:rPr>
  </w:style>
  <w:style w:type="paragraph" w:styleId="berschrift2">
    <w:name w:val="heading 2"/>
    <w:basedOn w:val="Standard"/>
    <w:next w:val="standard0"/>
    <w:autoRedefine/>
    <w:uiPriority w:val="99"/>
    <w:qFormat/>
    <w:rsid w:val="00046A63"/>
    <w:pPr>
      <w:keepNext/>
      <w:keepLines/>
      <w:numPr>
        <w:ilvl w:val="1"/>
        <w:numId w:val="9"/>
      </w:numPr>
      <w:tabs>
        <w:tab w:val="left" w:pos="1843"/>
      </w:tabs>
      <w:suppressAutoHyphens/>
      <w:spacing w:before="360" w:line="260" w:lineRule="exact"/>
      <w:outlineLvl w:val="1"/>
    </w:pPr>
    <w:rPr>
      <w:rFonts w:ascii="Arial Fett" w:hAnsi="Arial Fett"/>
      <w:b/>
      <w:bCs/>
      <w:color w:val="002060"/>
      <w:sz w:val="22"/>
    </w:rPr>
  </w:style>
  <w:style w:type="paragraph" w:styleId="berschrift3">
    <w:name w:val="heading 3"/>
    <w:basedOn w:val="Standard"/>
    <w:next w:val="Standard"/>
    <w:uiPriority w:val="99"/>
    <w:qFormat/>
    <w:rsid w:val="00046A63"/>
    <w:pPr>
      <w:keepNext/>
      <w:keepLines/>
      <w:numPr>
        <w:ilvl w:val="2"/>
        <w:numId w:val="9"/>
      </w:numPr>
      <w:spacing w:before="240" w:line="260" w:lineRule="exact"/>
      <w:outlineLvl w:val="2"/>
    </w:pPr>
    <w:rPr>
      <w:rFonts w:ascii="Arial Fett" w:hAnsi="Arial Fett"/>
      <w:b/>
      <w:bCs/>
      <w:color w:val="002060"/>
      <w:sz w:val="22"/>
    </w:rPr>
  </w:style>
  <w:style w:type="paragraph" w:styleId="berschrift4">
    <w:name w:val="heading 4"/>
    <w:basedOn w:val="standard0"/>
    <w:next w:val="standard0"/>
    <w:uiPriority w:val="99"/>
    <w:qFormat/>
    <w:rsid w:val="00046A63"/>
    <w:pPr>
      <w:keepNext/>
      <w:numPr>
        <w:ilvl w:val="3"/>
        <w:numId w:val="9"/>
      </w:numPr>
      <w:outlineLvl w:val="3"/>
    </w:pPr>
    <w:rPr>
      <w:b/>
      <w:color w:val="002060"/>
    </w:rPr>
  </w:style>
  <w:style w:type="paragraph" w:styleId="berschrift5">
    <w:name w:val="heading 5"/>
    <w:basedOn w:val="Standard"/>
    <w:next w:val="Standard"/>
    <w:qFormat/>
    <w:rsid w:val="00046A63"/>
    <w:pPr>
      <w:spacing w:before="240" w:line="260" w:lineRule="exact"/>
      <w:outlineLvl w:val="4"/>
    </w:pPr>
    <w:rPr>
      <w:rFonts w:ascii="Arial Fett" w:hAnsi="Arial Fett"/>
      <w:b/>
      <w:color w:val="002060"/>
      <w:sz w:val="22"/>
      <w:szCs w:val="22"/>
    </w:rPr>
  </w:style>
  <w:style w:type="paragraph" w:styleId="berschrift6">
    <w:name w:val="heading 6"/>
    <w:aliases w:val="lösche3"/>
    <w:basedOn w:val="Standard"/>
    <w:next w:val="Standard"/>
    <w:uiPriority w:val="99"/>
    <w:semiHidden/>
    <w:qFormat/>
    <w:rsid w:val="00046A63"/>
    <w:pPr>
      <w:numPr>
        <w:ilvl w:val="5"/>
        <w:numId w:val="9"/>
      </w:numPr>
      <w:spacing w:before="240" w:after="60" w:line="260" w:lineRule="exact"/>
      <w:outlineLvl w:val="5"/>
    </w:pPr>
    <w:rPr>
      <w:i/>
      <w:iCs/>
      <w:sz w:val="22"/>
      <w:szCs w:val="22"/>
    </w:rPr>
  </w:style>
  <w:style w:type="paragraph" w:styleId="berschrift7">
    <w:name w:val="heading 7"/>
    <w:aliases w:val="lösche4"/>
    <w:basedOn w:val="Standard"/>
    <w:next w:val="Standard"/>
    <w:uiPriority w:val="99"/>
    <w:semiHidden/>
    <w:qFormat/>
    <w:rsid w:val="00046A63"/>
    <w:pPr>
      <w:numPr>
        <w:ilvl w:val="6"/>
        <w:numId w:val="9"/>
      </w:numPr>
      <w:spacing w:before="240" w:after="60" w:line="260" w:lineRule="exact"/>
      <w:outlineLvl w:val="6"/>
    </w:pPr>
  </w:style>
  <w:style w:type="paragraph" w:styleId="berschrift8">
    <w:name w:val="heading 8"/>
    <w:aliases w:val="lösche 5"/>
    <w:basedOn w:val="Standard"/>
    <w:next w:val="Standard"/>
    <w:uiPriority w:val="99"/>
    <w:semiHidden/>
    <w:qFormat/>
    <w:rsid w:val="00046A63"/>
    <w:pPr>
      <w:numPr>
        <w:ilvl w:val="7"/>
        <w:numId w:val="9"/>
      </w:numPr>
      <w:spacing w:before="240" w:after="60" w:line="260" w:lineRule="exact"/>
      <w:outlineLvl w:val="7"/>
    </w:pPr>
    <w:rPr>
      <w:i/>
      <w:iCs/>
    </w:rPr>
  </w:style>
  <w:style w:type="paragraph" w:styleId="berschrift9">
    <w:name w:val="heading 9"/>
    <w:aliases w:val="lösche6"/>
    <w:basedOn w:val="Standard"/>
    <w:next w:val="Standard"/>
    <w:uiPriority w:val="99"/>
    <w:semiHidden/>
    <w:qFormat/>
    <w:rsid w:val="00046A63"/>
    <w:pPr>
      <w:numPr>
        <w:ilvl w:val="8"/>
        <w:numId w:val="9"/>
      </w:numPr>
      <w:spacing w:before="240" w:after="60" w:line="260" w:lineRule="exact"/>
      <w:outlineLvl w:val="8"/>
    </w:pPr>
    <w:rPr>
      <w:i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andard0">
    <w:name w:val="standard"/>
    <w:link w:val="standardChar"/>
    <w:uiPriority w:val="99"/>
    <w:rsid w:val="00046A63"/>
    <w:pPr>
      <w:spacing w:before="240"/>
    </w:pPr>
    <w:rPr>
      <w:rFonts w:cs="Arial"/>
    </w:rPr>
  </w:style>
  <w:style w:type="character" w:customStyle="1" w:styleId="standardChar">
    <w:name w:val="standard Char"/>
    <w:basedOn w:val="Absatz-Standardschriftart"/>
    <w:link w:val="standard0"/>
    <w:uiPriority w:val="99"/>
    <w:rsid w:val="00046A63"/>
    <w:rPr>
      <w:rFonts w:cs="Arial"/>
    </w:rPr>
  </w:style>
  <w:style w:type="character" w:customStyle="1" w:styleId="berschrift1Zchn">
    <w:name w:val="Überschrift 1 Zchn"/>
    <w:basedOn w:val="Absatz-Standardschriftart"/>
    <w:link w:val="berschrift1"/>
    <w:uiPriority w:val="99"/>
    <w:locked/>
    <w:rsid w:val="00046A63"/>
    <w:rPr>
      <w:rFonts w:ascii="Arial" w:hAnsi="Arial"/>
      <w:b/>
      <w:bCs/>
      <w:color w:val="002060"/>
      <w:sz w:val="28"/>
      <w:szCs w:val="28"/>
    </w:rPr>
  </w:style>
  <w:style w:type="paragraph" w:customStyle="1" w:styleId="tabelle-ueberschrift">
    <w:name w:val="tabelle-ueberschrift"/>
    <w:qFormat/>
    <w:rsid w:val="00046A63"/>
    <w:pPr>
      <w:spacing w:before="120"/>
    </w:pPr>
    <w:rPr>
      <w:rFonts w:cs="Arial"/>
      <w:b/>
      <w:color w:val="0070C0"/>
      <w:sz w:val="16"/>
    </w:rPr>
  </w:style>
  <w:style w:type="paragraph" w:customStyle="1" w:styleId="liste-bullet">
    <w:name w:val="liste-bullet"/>
    <w:basedOn w:val="standard0"/>
    <w:qFormat/>
    <w:rsid w:val="00046A63"/>
    <w:pPr>
      <w:spacing w:before="0"/>
    </w:pPr>
    <w:rPr>
      <w:color w:val="000000"/>
    </w:rPr>
  </w:style>
  <w:style w:type="paragraph" w:customStyle="1" w:styleId="liste-num">
    <w:name w:val="liste-num"/>
    <w:basedOn w:val="standard0"/>
    <w:link w:val="liste-numChar"/>
    <w:uiPriority w:val="99"/>
    <w:qFormat/>
    <w:rsid w:val="00046A63"/>
    <w:pPr>
      <w:numPr>
        <w:numId w:val="4"/>
      </w:numPr>
      <w:spacing w:before="120"/>
    </w:pPr>
  </w:style>
  <w:style w:type="character" w:customStyle="1" w:styleId="liste-numChar">
    <w:name w:val="liste-num Char"/>
    <w:basedOn w:val="standardChar"/>
    <w:link w:val="liste-num"/>
    <w:uiPriority w:val="99"/>
    <w:rsid w:val="00046A63"/>
    <w:rPr>
      <w:rFonts w:cs="Arial"/>
    </w:rPr>
  </w:style>
  <w:style w:type="paragraph" w:customStyle="1" w:styleId="liste-liste">
    <w:name w:val="liste-liste"/>
    <w:basedOn w:val="MuPBulletEbene1"/>
    <w:qFormat/>
    <w:rsid w:val="00046A63"/>
    <w:pPr>
      <w:numPr>
        <w:numId w:val="3"/>
      </w:numPr>
    </w:pPr>
  </w:style>
  <w:style w:type="character" w:customStyle="1" w:styleId="Char">
    <w:name w:val="Char"/>
    <w:basedOn w:val="Absatz-Standardschriftart"/>
    <w:rsid w:val="00F82428"/>
    <w:rPr>
      <w:rFonts w:ascii="Arial Fett" w:hAnsi="Arial Fett" w:cs="Arial"/>
      <w:b/>
      <w:bCs/>
      <w:color w:val="333399"/>
      <w:sz w:val="28"/>
      <w:szCs w:val="28"/>
      <w:lang w:val="de-DE" w:eastAsia="de-DE" w:bidi="ar-SA"/>
    </w:rPr>
  </w:style>
  <w:style w:type="paragraph" w:customStyle="1" w:styleId="tabelle-text">
    <w:name w:val="tabelle-text"/>
    <w:qFormat/>
    <w:rsid w:val="00046A63"/>
    <w:pPr>
      <w:spacing w:before="120"/>
    </w:pPr>
    <w:rPr>
      <w:rFonts w:cs="Arial"/>
      <w:color w:val="0070C0"/>
      <w:sz w:val="16"/>
    </w:rPr>
  </w:style>
  <w:style w:type="paragraph" w:customStyle="1" w:styleId="abbildung-titel">
    <w:name w:val="abbildung-titel"/>
    <w:basedOn w:val="standard0"/>
    <w:next w:val="standard0"/>
    <w:qFormat/>
    <w:rsid w:val="00046A63"/>
    <w:pPr>
      <w:numPr>
        <w:numId w:val="2"/>
      </w:numPr>
      <w:spacing w:before="120"/>
    </w:pPr>
    <w:rPr>
      <w:rFonts w:ascii="Arial" w:hAnsi="Arial"/>
      <w:i/>
      <w:color w:val="000000" w:themeColor="text1"/>
    </w:rPr>
  </w:style>
  <w:style w:type="paragraph" w:customStyle="1" w:styleId="tabelle-liste-bullet">
    <w:name w:val="tabelle-liste-bullet"/>
    <w:qFormat/>
    <w:rsid w:val="00046A63"/>
    <w:pPr>
      <w:numPr>
        <w:numId w:val="6"/>
      </w:numPr>
    </w:pPr>
    <w:rPr>
      <w:rFonts w:cs="Arial"/>
      <w:color w:val="0070C0"/>
      <w:sz w:val="16"/>
    </w:rPr>
  </w:style>
  <w:style w:type="paragraph" w:customStyle="1" w:styleId="tabelle-liste-num">
    <w:name w:val="tabelle-liste-num"/>
    <w:qFormat/>
    <w:rsid w:val="00046A63"/>
    <w:pPr>
      <w:numPr>
        <w:numId w:val="8"/>
      </w:numPr>
    </w:pPr>
    <w:rPr>
      <w:rFonts w:cs="Arial"/>
      <w:color w:val="0070C0"/>
      <w:sz w:val="16"/>
    </w:rPr>
  </w:style>
  <w:style w:type="paragraph" w:customStyle="1" w:styleId="standard-ohne-abstand">
    <w:name w:val="standard-ohne-abstand"/>
    <w:basedOn w:val="Standard"/>
    <w:uiPriority w:val="99"/>
    <w:semiHidden/>
    <w:rsid w:val="0006230E"/>
    <w:pPr>
      <w:jc w:val="both"/>
    </w:pPr>
    <w:rPr>
      <w:rFonts w:ascii="MyriaMM_301 wt 600 wd" w:hAnsi="MyriaMM_301 wt 600 wd" w:cs="MyriaMM_301 wt 600 wd"/>
      <w:color w:val="000000"/>
      <w:sz w:val="18"/>
      <w:szCs w:val="18"/>
    </w:rPr>
  </w:style>
  <w:style w:type="paragraph" w:customStyle="1" w:styleId="ueberschrift03">
    <w:name w:val="ueberschrift03"/>
    <w:basedOn w:val="Standard"/>
    <w:uiPriority w:val="99"/>
    <w:semiHidden/>
    <w:rsid w:val="0006230E"/>
    <w:pPr>
      <w:tabs>
        <w:tab w:val="left" w:pos="250"/>
      </w:tabs>
      <w:ind w:left="250" w:hanging="852"/>
    </w:pPr>
    <w:rPr>
      <w:rFonts w:ascii="MyriaMM_700 BD 600 NO" w:hAnsi="MyriaMM_700 BD 600 NO" w:cs="MyriaMM_700 BD 600 NO"/>
      <w:color w:val="000000"/>
      <w:sz w:val="22"/>
      <w:szCs w:val="22"/>
    </w:rPr>
  </w:style>
  <w:style w:type="paragraph" w:customStyle="1" w:styleId="ueberschrift04">
    <w:name w:val="ueberschrift04"/>
    <w:basedOn w:val="Standard"/>
    <w:uiPriority w:val="99"/>
    <w:semiHidden/>
    <w:rsid w:val="0006230E"/>
    <w:pPr>
      <w:ind w:left="250" w:hanging="852"/>
    </w:pPr>
    <w:rPr>
      <w:rFonts w:ascii="MyriaMM_565 SB 600 NO" w:hAnsi="MyriaMM_565 SB 600 NO" w:cs="MyriaMM_565 SB 600 NO"/>
      <w:color w:val="000000"/>
      <w:sz w:val="18"/>
      <w:szCs w:val="18"/>
    </w:rPr>
  </w:style>
  <w:style w:type="paragraph" w:customStyle="1" w:styleId="ueberschrift05">
    <w:name w:val="ueberschrift05"/>
    <w:basedOn w:val="Standard"/>
    <w:uiPriority w:val="99"/>
    <w:semiHidden/>
    <w:rsid w:val="0006230E"/>
    <w:pPr>
      <w:jc w:val="both"/>
    </w:pPr>
    <w:rPr>
      <w:rFonts w:ascii="MyriaMM_565 SB 600 NO" w:hAnsi="MyriaMM_565 SB 600 NO" w:cs="MyriaMM_565 SB 600 NO"/>
      <w:color w:val="000000"/>
      <w:sz w:val="18"/>
      <w:szCs w:val="18"/>
    </w:rPr>
  </w:style>
  <w:style w:type="paragraph" w:customStyle="1" w:styleId="Default">
    <w:name w:val="Default"/>
    <w:semiHidden/>
    <w:rsid w:val="00046A63"/>
    <w:pPr>
      <w:autoSpaceDE w:val="0"/>
      <w:autoSpaceDN w:val="0"/>
      <w:adjustRightInd w:val="0"/>
    </w:pPr>
    <w:rPr>
      <w:color w:val="000000"/>
      <w:sz w:val="24"/>
      <w:szCs w:val="24"/>
      <w:lang w:val="en-GB" w:eastAsia="en-GB"/>
    </w:rPr>
  </w:style>
  <w:style w:type="paragraph" w:styleId="Funotentext">
    <w:name w:val="footnote text"/>
    <w:basedOn w:val="Standard"/>
    <w:link w:val="FunotentextZchn"/>
    <w:semiHidden/>
    <w:rsid w:val="00046A63"/>
    <w:rPr>
      <w:rFonts w:ascii="Arial" w:hAnsi="Arial" w:cs="Arial"/>
      <w:sz w:val="20"/>
      <w:szCs w:val="21"/>
      <w:lang w:val="en-GB" w:eastAsia="en-GB"/>
    </w:rPr>
  </w:style>
  <w:style w:type="character" w:customStyle="1" w:styleId="FunotentextZchn">
    <w:name w:val="Fußnotentext Zchn"/>
    <w:basedOn w:val="Absatz-Standardschriftart"/>
    <w:link w:val="Funotentext"/>
    <w:semiHidden/>
    <w:rsid w:val="00046A63"/>
    <w:rPr>
      <w:rFonts w:ascii="Arial" w:hAnsi="Arial" w:cs="Arial"/>
      <w:szCs w:val="21"/>
      <w:lang w:val="en-GB" w:eastAsia="en-GB"/>
    </w:rPr>
  </w:style>
  <w:style w:type="character" w:styleId="Funotenzeichen">
    <w:name w:val="footnote reference"/>
    <w:basedOn w:val="Absatz-Standardschriftart"/>
    <w:semiHidden/>
    <w:rsid w:val="00046A63"/>
    <w:rPr>
      <w:vertAlign w:val="superscript"/>
    </w:rPr>
  </w:style>
  <w:style w:type="paragraph" w:styleId="Kopfzeile">
    <w:name w:val="header"/>
    <w:basedOn w:val="Standard"/>
    <w:link w:val="KopfzeileZchn"/>
    <w:uiPriority w:val="99"/>
    <w:unhideWhenUsed/>
    <w:rsid w:val="00046A6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46A63"/>
    <w:rPr>
      <w:rFonts w:ascii="MyriaMM_400 RG 600 NO" w:hAnsi="MyriaMM_400 RG 600 NO"/>
      <w:sz w:val="24"/>
      <w:szCs w:val="24"/>
    </w:rPr>
  </w:style>
  <w:style w:type="paragraph" w:styleId="Textkrper">
    <w:name w:val="Body Text"/>
    <w:basedOn w:val="Standard"/>
    <w:link w:val="TextkrperZchn"/>
    <w:semiHidden/>
    <w:rsid w:val="00046A63"/>
    <w:pPr>
      <w:overflowPunct w:val="0"/>
      <w:spacing w:after="120"/>
      <w:textAlignment w:val="baseline"/>
    </w:pPr>
    <w:rPr>
      <w:rFonts w:ascii="Times New Roman" w:hAnsi="Times New Roman" w:cs="Arial"/>
      <w:szCs w:val="21"/>
      <w:lang w:eastAsia="en-US"/>
    </w:rPr>
  </w:style>
  <w:style w:type="character" w:customStyle="1" w:styleId="TextkrperZchn">
    <w:name w:val="Textkörper Zchn"/>
    <w:basedOn w:val="Absatz-Standardschriftart"/>
    <w:link w:val="Textkrper"/>
    <w:semiHidden/>
    <w:rsid w:val="00046A63"/>
    <w:rPr>
      <w:rFonts w:ascii="Times New Roman" w:hAnsi="Times New Roman" w:cs="Arial"/>
      <w:sz w:val="24"/>
      <w:szCs w:val="21"/>
      <w:lang w:eastAsia="en-US"/>
    </w:rPr>
  </w:style>
  <w:style w:type="paragraph" w:customStyle="1" w:styleId="CM43">
    <w:name w:val="CM43"/>
    <w:basedOn w:val="Default"/>
    <w:next w:val="Default"/>
    <w:semiHidden/>
    <w:rsid w:val="00046A63"/>
    <w:pPr>
      <w:widowControl w:val="0"/>
    </w:pPr>
    <w:rPr>
      <w:rFonts w:ascii="Imago" w:hAnsi="Imago"/>
      <w:color w:val="auto"/>
      <w:lang w:val="en-US" w:eastAsia="en-US"/>
    </w:rPr>
  </w:style>
  <w:style w:type="paragraph" w:customStyle="1" w:styleId="Autor">
    <w:name w:val="Autor"/>
    <w:basedOn w:val="Standard"/>
    <w:uiPriority w:val="99"/>
    <w:semiHidden/>
    <w:locked/>
    <w:rsid w:val="00046A63"/>
    <w:pPr>
      <w:jc w:val="right"/>
    </w:pPr>
    <w:rPr>
      <w:rFonts w:cs="MyriaMM_400 RG 600 NO"/>
      <w:color w:val="000000"/>
      <w:sz w:val="16"/>
      <w:szCs w:val="16"/>
    </w:rPr>
  </w:style>
  <w:style w:type="paragraph" w:customStyle="1" w:styleId="tabelle-fuzeile">
    <w:name w:val="tabelle-fußzeile"/>
    <w:basedOn w:val="Standard"/>
    <w:uiPriority w:val="99"/>
    <w:semiHidden/>
    <w:locked/>
    <w:rsid w:val="00046A63"/>
    <w:pPr>
      <w:tabs>
        <w:tab w:val="left" w:pos="874"/>
        <w:tab w:val="left" w:pos="1045"/>
      </w:tabs>
    </w:pPr>
    <w:rPr>
      <w:rFonts w:ascii="MyriaMM_301 wt 600 wd" w:hAnsi="MyriaMM_301 wt 600 wd" w:cs="MyriaMM_301 wt 600 wd"/>
      <w:color w:val="000000"/>
      <w:sz w:val="16"/>
      <w:szCs w:val="16"/>
    </w:rPr>
  </w:style>
  <w:style w:type="paragraph" w:customStyle="1" w:styleId="tabelle-liste-liste">
    <w:name w:val="tabelle-liste-liste"/>
    <w:basedOn w:val="Standard"/>
    <w:locked/>
    <w:rsid w:val="00046A63"/>
    <w:pPr>
      <w:numPr>
        <w:numId w:val="7"/>
      </w:numPr>
      <w:tabs>
        <w:tab w:val="left" w:pos="703"/>
      </w:tabs>
    </w:pPr>
    <w:rPr>
      <w:rFonts w:ascii="Verdana" w:hAnsi="Verdana" w:cs="MyriaMM_400 RG 600 NO"/>
      <w:color w:val="0070C0"/>
      <w:sz w:val="16"/>
      <w:szCs w:val="16"/>
    </w:rPr>
  </w:style>
  <w:style w:type="paragraph" w:customStyle="1" w:styleId="ueberschrift02">
    <w:name w:val="ueberschrift02"/>
    <w:basedOn w:val="Standard"/>
    <w:uiPriority w:val="99"/>
    <w:semiHidden/>
    <w:locked/>
    <w:rsid w:val="007D19DC"/>
    <w:pPr>
      <w:tabs>
        <w:tab w:val="left" w:pos="250"/>
      </w:tabs>
      <w:ind w:left="250" w:hanging="852"/>
    </w:pPr>
    <w:rPr>
      <w:rFonts w:ascii="MyriaMM_700 BD 600 NO" w:hAnsi="MyriaMM_700 BD 600 NO" w:cs="MyriaMM_700 BD 600 NO"/>
      <w:color w:val="000000"/>
      <w:sz w:val="27"/>
      <w:szCs w:val="27"/>
    </w:rPr>
  </w:style>
  <w:style w:type="paragraph" w:customStyle="1" w:styleId="SOP-Heading1">
    <w:name w:val="SOP- Heading1"/>
    <w:basedOn w:val="berschrift1"/>
    <w:semiHidden/>
    <w:rsid w:val="00046A63"/>
    <w:pPr>
      <w:numPr>
        <w:numId w:val="0"/>
      </w:numPr>
      <w:tabs>
        <w:tab w:val="num" w:pos="851"/>
      </w:tabs>
      <w:spacing w:before="0" w:after="120" w:line="260" w:lineRule="exact"/>
      <w:ind w:left="851" w:hanging="851"/>
    </w:pPr>
    <w:rPr>
      <w:bCs w:val="0"/>
      <w:caps/>
      <w:color w:val="auto"/>
      <w:sz w:val="22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046A63"/>
    <w:pPr>
      <w:tabs>
        <w:tab w:val="left" w:pos="480"/>
        <w:tab w:val="right" w:leader="dot" w:pos="8494"/>
      </w:tabs>
      <w:spacing w:before="100" w:line="300" w:lineRule="exact"/>
      <w:contextualSpacing/>
    </w:pPr>
    <w:rPr>
      <w:rFonts w:ascii="Arial Fett" w:hAnsi="Arial Fett" w:cs="Arial"/>
      <w:b/>
      <w:noProof/>
      <w:color w:val="002060"/>
      <w:sz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046A63"/>
    <w:pPr>
      <w:tabs>
        <w:tab w:val="left" w:pos="960"/>
        <w:tab w:val="right" w:leader="dot" w:pos="8494"/>
      </w:tabs>
      <w:spacing w:before="100"/>
      <w:ind w:left="1134" w:hanging="709"/>
      <w:contextualSpacing/>
    </w:pPr>
    <w:rPr>
      <w:rFonts w:ascii="Arial" w:hAnsi="Arial"/>
      <w:sz w:val="20"/>
    </w:rPr>
  </w:style>
  <w:style w:type="paragraph" w:customStyle="1" w:styleId="berschrift">
    <w:name w:val="Überschrift"/>
    <w:basedOn w:val="standard0"/>
    <w:next w:val="standard0"/>
    <w:qFormat/>
    <w:rsid w:val="00046A63"/>
    <w:rPr>
      <w:b/>
      <w:color w:val="002060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locked/>
    <w:rsid w:val="00046A63"/>
    <w:pPr>
      <w:tabs>
        <w:tab w:val="left" w:pos="1321"/>
        <w:tab w:val="right" w:leader="dot" w:pos="8494"/>
      </w:tabs>
      <w:ind w:left="1673" w:hanging="709"/>
      <w:contextualSpacing/>
    </w:pPr>
    <w:rPr>
      <w:rFonts w:ascii="Arial" w:hAnsi="Arial"/>
      <w:sz w:val="20"/>
    </w:rPr>
  </w:style>
  <w:style w:type="paragraph" w:styleId="Fuzeile">
    <w:name w:val="footer"/>
    <w:basedOn w:val="Standard"/>
    <w:link w:val="FuzeileZchn"/>
    <w:uiPriority w:val="99"/>
    <w:unhideWhenUsed/>
    <w:rsid w:val="00046A6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46A63"/>
    <w:rPr>
      <w:rFonts w:ascii="MyriaMM_400 RG 600 NO" w:hAnsi="MyriaMM_400 RG 600 NO"/>
      <w:sz w:val="24"/>
      <w:szCs w:val="24"/>
    </w:rPr>
  </w:style>
  <w:style w:type="table" w:styleId="Tabellenraster">
    <w:name w:val="Table Grid"/>
    <w:basedOn w:val="NormaleTabelle"/>
    <w:uiPriority w:val="59"/>
    <w:rsid w:val="00046A6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046A63"/>
    <w:pPr>
      <w:numPr>
        <w:numId w:val="0"/>
      </w:numPr>
      <w:suppressAutoHyphens w:val="0"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46A6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46A63"/>
    <w:rPr>
      <w:rFonts w:ascii="Tahoma" w:hAnsi="Tahoma" w:cs="Tahoma"/>
      <w:sz w:val="16"/>
      <w:szCs w:val="16"/>
    </w:rPr>
  </w:style>
  <w:style w:type="character" w:customStyle="1" w:styleId="hervorhebung">
    <w:name w:val="hervorhebung"/>
    <w:basedOn w:val="Absatz-Standardschriftart"/>
    <w:qFormat/>
    <w:rsid w:val="0019731F"/>
    <w:rPr>
      <w:i/>
      <w:color w:val="333399"/>
    </w:rPr>
  </w:style>
  <w:style w:type="paragraph" w:customStyle="1" w:styleId="MuPBulletEbene1">
    <w:name w:val="MuP_Bullet_Ebene 1"/>
    <w:basedOn w:val="Standard"/>
    <w:qFormat/>
    <w:rsid w:val="00046A63"/>
    <w:pPr>
      <w:numPr>
        <w:numId w:val="5"/>
      </w:numPr>
      <w:tabs>
        <w:tab w:val="left" w:pos="284"/>
      </w:tabs>
      <w:spacing w:before="40" w:after="160"/>
      <w:contextualSpacing/>
    </w:pPr>
    <w:rPr>
      <w:rFonts w:ascii="Arial" w:hAnsi="Arial" w:cs="Arial"/>
      <w:color w:val="000000"/>
      <w:sz w:val="20"/>
      <w:szCs w:val="20"/>
    </w:rPr>
  </w:style>
  <w:style w:type="paragraph" w:customStyle="1" w:styleId="1MuPZahlEbene">
    <w:name w:val="1 MuP_Zahl_Ebene"/>
    <w:basedOn w:val="MuPBulletEbene1"/>
    <w:rsid w:val="00046A63"/>
    <w:pPr>
      <w:numPr>
        <w:numId w:val="1"/>
      </w:numPr>
      <w:ind w:right="1134"/>
    </w:pPr>
  </w:style>
  <w:style w:type="character" w:customStyle="1" w:styleId="apple-converted-space">
    <w:name w:val="apple-converted-space"/>
    <w:basedOn w:val="Absatz-Standardschriftart"/>
    <w:rsid w:val="00046A63"/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046A63"/>
    <w:rPr>
      <w:rFonts w:ascii="Times New Roman" w:hAnsi="Times New Roman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046A63"/>
    <w:rPr>
      <w:rFonts w:ascii="Times New Roman" w:hAnsi="Times New Roman"/>
      <w:sz w:val="24"/>
      <w:szCs w:val="24"/>
    </w:rPr>
  </w:style>
  <w:style w:type="paragraph" w:customStyle="1" w:styleId="Kommentar">
    <w:name w:val="Kommentar"/>
    <w:basedOn w:val="standard0"/>
    <w:qFormat/>
    <w:rsid w:val="00046A63"/>
    <w:pPr>
      <w:spacing w:after="240"/>
    </w:pPr>
    <w:rPr>
      <w:b/>
      <w:color w:val="7030A0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46A63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46A63"/>
    <w:rPr>
      <w:rFonts w:ascii="MyriaMM_400 RG 600 NO" w:hAnsi="MyriaMM_400 RG 600 NO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46A6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46A63"/>
    <w:rPr>
      <w:rFonts w:ascii="MyriaMM_400 RG 600 NO" w:hAnsi="MyriaMM_400 RG 600 NO"/>
      <w:b/>
      <w:bCs/>
    </w:rPr>
  </w:style>
  <w:style w:type="character" w:styleId="Kommentarzeichen">
    <w:name w:val="annotation reference"/>
    <w:basedOn w:val="Absatz-Standardschriftart"/>
    <w:uiPriority w:val="99"/>
    <w:semiHidden/>
    <w:unhideWhenUsed/>
    <w:rsid w:val="00046A63"/>
    <w:rPr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046A63"/>
    <w:rPr>
      <w:color w:val="0000FF" w:themeColor="hyperlink"/>
      <w:u w:val="single"/>
    </w:rPr>
  </w:style>
  <w:style w:type="paragraph" w:customStyle="1" w:styleId="MuPAusfllTab">
    <w:name w:val="MuP_Ausfüll_Tab"/>
    <w:basedOn w:val="Standard"/>
    <w:qFormat/>
    <w:rsid w:val="00046A63"/>
    <w:pPr>
      <w:spacing w:before="60" w:after="60"/>
      <w:ind w:left="60" w:right="60"/>
    </w:pPr>
    <w:rPr>
      <w:rFonts w:ascii="Arial" w:hAnsi="Arial" w:cs="Arial"/>
      <w:sz w:val="16"/>
      <w:szCs w:val="22"/>
    </w:rPr>
  </w:style>
  <w:style w:type="paragraph" w:customStyle="1" w:styleId="MuPBulletEbene2">
    <w:name w:val="MuP_Bullet_Ebene_2"/>
    <w:basedOn w:val="MuPBulletEbene1"/>
    <w:qFormat/>
    <w:rsid w:val="00046A63"/>
    <w:pPr>
      <w:numPr>
        <w:ilvl w:val="1"/>
      </w:numPr>
    </w:pPr>
  </w:style>
  <w:style w:type="paragraph" w:customStyle="1" w:styleId="MuPFooter">
    <w:name w:val="MuP_Footer"/>
    <w:basedOn w:val="standard0"/>
    <w:rsid w:val="00046A63"/>
    <w:pPr>
      <w:tabs>
        <w:tab w:val="right" w:pos="8505"/>
      </w:tabs>
    </w:pPr>
    <w:rPr>
      <w:rFonts w:ascii="Arial" w:hAnsi="Arial"/>
      <w:sz w:val="18"/>
      <w:szCs w:val="18"/>
    </w:rPr>
  </w:style>
  <w:style w:type="paragraph" w:customStyle="1" w:styleId="MuPHeaderTab01normal">
    <w:name w:val="MuP_Header_Tab_01_normal"/>
    <w:autoRedefine/>
    <w:qFormat/>
    <w:rsid w:val="00046A63"/>
    <w:pPr>
      <w:spacing w:before="60" w:after="60"/>
      <w:ind w:left="60" w:right="60"/>
    </w:pPr>
    <w:rPr>
      <w:rFonts w:ascii="Arial" w:hAnsi="Arial" w:cs="Arial"/>
      <w:szCs w:val="22"/>
    </w:rPr>
  </w:style>
  <w:style w:type="paragraph" w:customStyle="1" w:styleId="MuPHeaderTab02fett">
    <w:name w:val="MuP_Header_Tab_02_fett"/>
    <w:basedOn w:val="MuPHeaderTab01normal"/>
    <w:qFormat/>
    <w:rsid w:val="00046A63"/>
    <w:rPr>
      <w:rFonts w:ascii="Arial Fett" w:hAnsi="Arial Fett"/>
      <w:b/>
      <w:color w:val="17365D" w:themeColor="text2" w:themeShade="BF"/>
    </w:rPr>
  </w:style>
  <w:style w:type="paragraph" w:customStyle="1" w:styleId="MuPKommentar">
    <w:name w:val="MuP_Kommentar"/>
    <w:basedOn w:val="Standard"/>
    <w:next w:val="Standard"/>
    <w:link w:val="MuPKommentarZchn"/>
    <w:qFormat/>
    <w:rsid w:val="00046A63"/>
    <w:pPr>
      <w:pBdr>
        <w:top w:val="single" w:sz="4" w:space="4" w:color="FFC000"/>
        <w:left w:val="single" w:sz="4" w:space="4" w:color="FFC000"/>
        <w:bottom w:val="single" w:sz="4" w:space="4" w:color="FFC000"/>
        <w:right w:val="single" w:sz="4" w:space="4" w:color="FFC000"/>
      </w:pBdr>
      <w:shd w:val="clear" w:color="auto" w:fill="FFD85C"/>
      <w:spacing w:before="240" w:after="240"/>
    </w:pPr>
    <w:rPr>
      <w:rFonts w:ascii="Arial" w:hAnsi="Arial"/>
      <w:color w:val="000000" w:themeColor="text1"/>
      <w:sz w:val="20"/>
      <w:szCs w:val="22"/>
    </w:rPr>
  </w:style>
  <w:style w:type="character" w:customStyle="1" w:styleId="MuPKommentarZchn">
    <w:name w:val="MuP_Kommentar Zchn"/>
    <w:link w:val="MuPKommentar"/>
    <w:rsid w:val="00046A63"/>
    <w:rPr>
      <w:rFonts w:ascii="Arial" w:hAnsi="Arial"/>
      <w:color w:val="000000" w:themeColor="text1"/>
      <w:szCs w:val="22"/>
      <w:shd w:val="clear" w:color="auto" w:fill="FFD85C"/>
    </w:rPr>
  </w:style>
  <w:style w:type="paragraph" w:customStyle="1" w:styleId="MuPSOPName">
    <w:name w:val="MuP_SOP_Name"/>
    <w:basedOn w:val="Standard"/>
    <w:qFormat/>
    <w:rsid w:val="00046A63"/>
    <w:rPr>
      <w:rFonts w:ascii="Arial" w:hAnsi="Arial" w:cs="Arial"/>
      <w:b/>
      <w:sz w:val="28"/>
      <w:szCs w:val="22"/>
    </w:rPr>
  </w:style>
  <w:style w:type="paragraph" w:customStyle="1" w:styleId="MuPTabelleHead1">
    <w:name w:val="MuP_Tabelle_Head_1"/>
    <w:link w:val="MuPTabelleHead1Zchn"/>
    <w:qFormat/>
    <w:rsid w:val="00046A63"/>
    <w:rPr>
      <w:rFonts w:ascii="Arial" w:hAnsi="Arial" w:cs="Arial"/>
      <w:b/>
      <w:color w:val="000000"/>
      <w:sz w:val="22"/>
    </w:rPr>
  </w:style>
  <w:style w:type="character" w:customStyle="1" w:styleId="MuPTabelleHead1Zchn">
    <w:name w:val="MuP_Tabelle_Head_1 Zchn"/>
    <w:link w:val="MuPTabelleHead1"/>
    <w:rsid w:val="00046A63"/>
    <w:rPr>
      <w:rFonts w:ascii="Arial" w:hAnsi="Arial" w:cs="Arial"/>
      <w:b/>
      <w:color w:val="000000"/>
      <w:sz w:val="22"/>
    </w:rPr>
  </w:style>
  <w:style w:type="paragraph" w:customStyle="1" w:styleId="MuPTabelleHead1Anhang">
    <w:name w:val="MuP_Tabelle_Head_1_Anhang"/>
    <w:basedOn w:val="MuPTabelleHead1"/>
    <w:qFormat/>
    <w:rsid w:val="0097501F"/>
    <w:pPr>
      <w:ind w:left="227" w:hanging="227"/>
    </w:pPr>
    <w:rPr>
      <w:sz w:val="20"/>
    </w:rPr>
  </w:style>
  <w:style w:type="paragraph" w:customStyle="1" w:styleId="MuPTabelleHead2">
    <w:name w:val="MuP_Tabelle_Head_2"/>
    <w:basedOn w:val="MuPTabelleHead1"/>
    <w:qFormat/>
    <w:rsid w:val="00046A63"/>
    <w:rPr>
      <w:sz w:val="20"/>
    </w:rPr>
  </w:style>
  <w:style w:type="paragraph" w:customStyle="1" w:styleId="MuPTabelleHead2Anhang">
    <w:name w:val="MuP_Tabelle_Head_2_Anhang"/>
    <w:basedOn w:val="MuPTabelleHead1Anhang"/>
    <w:qFormat/>
    <w:rsid w:val="00046A63"/>
    <w:rPr>
      <w:sz w:val="18"/>
    </w:rPr>
  </w:style>
  <w:style w:type="paragraph" w:customStyle="1" w:styleId="MuPTabelleText">
    <w:name w:val="MuP_Tabelle_Text"/>
    <w:qFormat/>
    <w:rsid w:val="00046A63"/>
    <w:pPr>
      <w:spacing w:before="40" w:after="40"/>
      <w:contextualSpacing/>
    </w:pPr>
    <w:rPr>
      <w:rFonts w:ascii="Arial" w:hAnsi="Arial" w:cs="Arial"/>
      <w:color w:val="000000"/>
    </w:rPr>
  </w:style>
  <w:style w:type="paragraph" w:customStyle="1" w:styleId="MuPText">
    <w:name w:val="MuP_Text"/>
    <w:basedOn w:val="Standard"/>
    <w:qFormat/>
    <w:rsid w:val="00046A63"/>
    <w:pPr>
      <w:spacing w:before="40" w:after="160"/>
      <w:jc w:val="both"/>
    </w:pPr>
    <w:rPr>
      <w:rFonts w:ascii="Arial" w:hAnsi="Arial" w:cs="Arial"/>
      <w:sz w:val="20"/>
      <w:szCs w:val="20"/>
    </w:rPr>
  </w:style>
  <w:style w:type="paragraph" w:customStyle="1" w:styleId="MuPTextfett">
    <w:name w:val="MuP_Text_fett"/>
    <w:basedOn w:val="MuPText"/>
    <w:qFormat/>
    <w:rsid w:val="00046A63"/>
    <w:rPr>
      <w:b/>
    </w:rPr>
  </w:style>
  <w:style w:type="paragraph" w:customStyle="1" w:styleId="MuPTextingelb">
    <w:name w:val="MuP_Text_in gelb"/>
    <w:basedOn w:val="MuPText"/>
    <w:qFormat/>
    <w:rsid w:val="00046A63"/>
    <w:pPr>
      <w:spacing w:before="80" w:after="80"/>
    </w:pPr>
  </w:style>
  <w:style w:type="paragraph" w:customStyle="1" w:styleId="MuPTextTabelleAnhang">
    <w:name w:val="MuP_Text_Tabelle_Anhang"/>
    <w:basedOn w:val="tabelle-text"/>
    <w:qFormat/>
    <w:rsid w:val="00046A63"/>
    <w:pPr>
      <w:spacing w:before="60" w:after="60"/>
    </w:pPr>
    <w:rPr>
      <w:rFonts w:ascii="Arial" w:hAnsi="Arial"/>
      <w:color w:val="000000"/>
    </w:rPr>
  </w:style>
  <w:style w:type="paragraph" w:customStyle="1" w:styleId="MuPZwischenheadline">
    <w:name w:val="MuP_Zwischenheadline"/>
    <w:basedOn w:val="Standard"/>
    <w:qFormat/>
    <w:rsid w:val="00046A63"/>
    <w:pPr>
      <w:spacing w:before="240"/>
    </w:pPr>
    <w:rPr>
      <w:rFonts w:ascii="Arial" w:hAnsi="Arial" w:cs="Arial"/>
      <w:b/>
      <w:color w:val="002060"/>
      <w:sz w:val="22"/>
      <w:szCs w:val="20"/>
    </w:rPr>
  </w:style>
  <w:style w:type="paragraph" w:styleId="StandardWeb">
    <w:name w:val="Normal (Web)"/>
    <w:basedOn w:val="Standard"/>
    <w:uiPriority w:val="99"/>
    <w:unhideWhenUsed/>
    <w:rsid w:val="00046A63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symbol">
    <w:name w:val="symbol"/>
    <w:rsid w:val="00046A63"/>
    <w:rPr>
      <w:rFonts w:ascii="Symbol" w:hAnsi="Symbol" w:cs="Symbol"/>
      <w:color w:val="000000"/>
      <w:spacing w:val="0"/>
      <w:w w:val="100"/>
      <w:sz w:val="18"/>
      <w:szCs w:val="18"/>
      <w:u w:val="none"/>
      <w:vertAlign w:val="baseline"/>
    </w:rPr>
  </w:style>
  <w:style w:type="paragraph" w:styleId="Verzeichnis4">
    <w:name w:val="toc 4"/>
    <w:basedOn w:val="Standard"/>
    <w:next w:val="Standard"/>
    <w:autoRedefine/>
    <w:uiPriority w:val="39"/>
    <w:unhideWhenUsed/>
    <w:rsid w:val="00046A63"/>
    <w:pPr>
      <w:ind w:left="720"/>
    </w:pPr>
  </w:style>
  <w:style w:type="paragraph" w:styleId="Verzeichnis5">
    <w:name w:val="toc 5"/>
    <w:basedOn w:val="Standard"/>
    <w:next w:val="Standard"/>
    <w:autoRedefine/>
    <w:uiPriority w:val="39"/>
    <w:unhideWhenUsed/>
    <w:rsid w:val="00046A63"/>
    <w:pPr>
      <w:ind w:left="960"/>
    </w:pPr>
  </w:style>
  <w:style w:type="paragraph" w:styleId="Verzeichnis6">
    <w:name w:val="toc 6"/>
    <w:basedOn w:val="Standard"/>
    <w:next w:val="Standard"/>
    <w:autoRedefine/>
    <w:uiPriority w:val="39"/>
    <w:unhideWhenUsed/>
    <w:rsid w:val="00046A63"/>
    <w:pPr>
      <w:ind w:left="1200"/>
    </w:pPr>
  </w:style>
  <w:style w:type="paragraph" w:styleId="Verzeichnis7">
    <w:name w:val="toc 7"/>
    <w:basedOn w:val="Standard"/>
    <w:next w:val="Standard"/>
    <w:autoRedefine/>
    <w:uiPriority w:val="39"/>
    <w:unhideWhenUsed/>
    <w:rsid w:val="00046A63"/>
    <w:pPr>
      <w:ind w:left="1440"/>
    </w:pPr>
  </w:style>
  <w:style w:type="paragraph" w:styleId="Verzeichnis8">
    <w:name w:val="toc 8"/>
    <w:basedOn w:val="Standard"/>
    <w:next w:val="Standard"/>
    <w:autoRedefine/>
    <w:uiPriority w:val="39"/>
    <w:unhideWhenUsed/>
    <w:rsid w:val="00046A63"/>
    <w:pPr>
      <w:ind w:left="1680"/>
    </w:pPr>
  </w:style>
  <w:style w:type="paragraph" w:styleId="Verzeichnis9">
    <w:name w:val="toc 9"/>
    <w:basedOn w:val="Standard"/>
    <w:next w:val="Standard"/>
    <w:autoRedefine/>
    <w:uiPriority w:val="39"/>
    <w:unhideWhenUsed/>
    <w:rsid w:val="00046A63"/>
    <w:pPr>
      <w:ind w:left="19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6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gelika\_GMP-Verlag\Layout\GMP-Layout-fuer%20Autoren\GMP-Formatvorlage-November-2009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728F02-5A7C-4A7A-A488-1F79A09D9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C:\Users\Angelika\_GMP-Verlag\Layout\GMP-Layout-fuer Autoren\GMP-Formatvorlage-November-2009.dot</Template>
  <TotalTime>0</TotalTime>
  <Pages>4</Pages>
  <Words>726</Words>
  <Characters>5482</Characters>
  <Application>Microsoft Office Word</Application>
  <DocSecurity>0</DocSecurity>
  <Lines>261</Lines>
  <Paragraphs>193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Torsten Cuny</cp:lastModifiedBy>
  <cp:revision>3</cp:revision>
  <cp:lastPrinted>2026-03-05T09:02:00Z</cp:lastPrinted>
  <dcterms:created xsi:type="dcterms:W3CDTF">2026-03-05T09:02:00Z</dcterms:created>
  <dcterms:modified xsi:type="dcterms:W3CDTF">2026-03-05T09:02:00Z</dcterms:modified>
</cp:coreProperties>
</file>