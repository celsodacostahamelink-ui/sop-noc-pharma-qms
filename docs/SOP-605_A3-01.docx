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5782"/>
        <w:gridCol w:w="1970"/>
        <w:gridCol w:w="1876"/>
      </w:tblGrid>
      <w:tr w:rsidR="00CF76A9" w:rsidRPr="009F1228" w:rsidTr="00902586">
        <w:trPr>
          <w:trHeight w:val="12741"/>
        </w:trPr>
        <w:tc>
          <w:tcPr>
            <w:tcW w:w="3003" w:type="pct"/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CF76A9" w:rsidRPr="00224FC3" w:rsidRDefault="00CF76A9" w:rsidP="009C1BCF">
            <w:pPr>
              <w:pStyle w:val="tabelle-text"/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mc:AlternateContent>
                <mc:Choice Requires="wpc">
                  <w:drawing>
                    <wp:inline distT="0" distB="0" distL="0" distR="0" wp14:anchorId="28328952" wp14:editId="35CAE110">
                      <wp:extent cx="3623945" cy="8006316"/>
                      <wp:effectExtent l="0" t="0" r="0" b="13970"/>
                      <wp:docPr id="64" name="Zeichenbereich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4" name="AutoShape 3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59621" y="890584"/>
                                  <a:ext cx="1300" cy="1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2396" y="534418"/>
                                  <a:ext cx="1109345" cy="2549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C1BCF" w:rsidRPr="00564527" w:rsidRDefault="000C52C9" w:rsidP="00CF76A9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12"/>
                                        <w:szCs w:val="36"/>
                                        <w:lang w:val="de-DE"/>
                                      </w:rPr>
                                    </w:pPr>
                                    <w:r w:rsidRPr="00564527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Initiierung einer Vorgangsnummer bei QS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0" name="AutoShape 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63521" y="1331890"/>
                                  <a:ext cx="1700" cy="1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AutoShape 3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65221" y="1701495"/>
                                  <a:ext cx="1300" cy="1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AutoShape 347"/>
                              <wps:cNvCnPr>
                                <a:cxnSpLocks noChangeShapeType="1"/>
                                <a:stCxn id="50" idx="2"/>
                                <a:endCxn id="5" idx="0"/>
                              </wps:cNvCnPr>
                              <wps:spPr bwMode="auto">
                                <a:xfrm flipH="1">
                                  <a:off x="1837069" y="395461"/>
                                  <a:ext cx="6499" cy="13895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347"/>
                              <wps:cNvCnPr>
                                <a:cxnSpLocks noChangeShapeType="1"/>
                                <a:stCxn id="5" idx="2"/>
                                <a:endCxn id="31" idx="0"/>
                              </wps:cNvCnPr>
                              <wps:spPr bwMode="auto">
                                <a:xfrm>
                                  <a:off x="1837069" y="789321"/>
                                  <a:ext cx="4870" cy="16308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2300" y="1532116"/>
                                  <a:ext cx="197102" cy="181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9C1BCF" w:rsidRPr="00E53B63" w:rsidRDefault="00E53B63" w:rsidP="00CF76A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0"/>
                                        <w:lang w:val="de-DE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1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8243" y="952403"/>
                                  <a:ext cx="1127392" cy="2965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C1BCF" w:rsidRPr="00564527" w:rsidRDefault="00F6623C" w:rsidP="00CF76A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</w:pPr>
                                    <w:r w:rsidRPr="00564527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 xml:space="preserve">Erstellen </w:t>
                                    </w:r>
                                    <w:proofErr w:type="gramStart"/>
                                    <w:r w:rsidRPr="00564527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des Vernichtungsauftrag</w:t>
                                    </w:r>
                                    <w:proofErr w:type="gramEnd"/>
                                    <w:r w:rsidRPr="00564527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 xml:space="preserve"> SOP-605</w:t>
                                    </w:r>
                                    <w:r w:rsidR="008322E4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_</w:t>
                                    </w:r>
                                    <w:r w:rsidRPr="00564527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A4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0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8895" y="49795"/>
                                  <a:ext cx="1109345" cy="345666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C1BCF" w:rsidRPr="00564527" w:rsidRDefault="000C52C9" w:rsidP="00CF76A9">
                                    <w:pPr>
                                      <w:pStyle w:val="StandardWeb"/>
                                      <w:spacing w:before="0" w:beforeAutospacing="0" w:after="200" w:afterAutospacing="0"/>
                                      <w:jc w:val="center"/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</w:pPr>
                                    <w:r w:rsidRPr="00564527"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  <w:t xml:space="preserve">Vernichtung von Material </w:t>
                                    </w:r>
                                    <w:r w:rsidR="00B03AA9"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  <w:t>erforderlich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1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922" y="2105130"/>
                                  <a:ext cx="1114455" cy="3428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C1BCF" w:rsidRPr="00F77790" w:rsidRDefault="006513FD" w:rsidP="006C47EB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</w:pPr>
                                    <w:r w:rsidRPr="00F77790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Genehmigtes Formblatt SOP-605</w:t>
                                    </w:r>
                                    <w:r w:rsidR="008322E4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_</w:t>
                                    </w:r>
                                    <w:r w:rsidRPr="00F77790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A4 an den Anforderer zurück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34" name="AutoShape 347"/>
                              <wps:cNvCnPr>
                                <a:cxnSpLocks noChangeShapeType="1"/>
                                <a:stCxn id="31" idx="2"/>
                                <a:endCxn id="138" idx="0"/>
                              </wps:cNvCnPr>
                              <wps:spPr bwMode="auto">
                                <a:xfrm flipH="1">
                                  <a:off x="1836408" y="1248948"/>
                                  <a:ext cx="5531" cy="1831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8243" y="1432102"/>
                                  <a:ext cx="1116330" cy="504825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C6AD5" w:rsidRPr="00564527" w:rsidRDefault="003C6AD5" w:rsidP="003C6AD5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</w:pPr>
                                    <w:r w:rsidRPr="00564527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Genehmigung SOP-605</w:t>
                                    </w:r>
                                    <w:r w:rsidR="008322E4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_</w:t>
                                    </w:r>
                                    <w:r w:rsidRPr="00564527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 xml:space="preserve">A4 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43" name="AutoShape 347"/>
                              <wps:cNvCnPr>
                                <a:cxnSpLocks noChangeShapeType="1"/>
                                <a:stCxn id="138" idx="2"/>
                                <a:endCxn id="61" idx="0"/>
                              </wps:cNvCnPr>
                              <wps:spPr bwMode="auto">
                                <a:xfrm flipH="1">
                                  <a:off x="1828150" y="1936927"/>
                                  <a:ext cx="8258" cy="16820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89624" y="1942224"/>
                                  <a:ext cx="196850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C86A1E" w:rsidRPr="00C86A1E" w:rsidRDefault="00E53B63" w:rsidP="00C86A1E">
                                    <w:pPr>
                                      <w:rPr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sz w:val="10"/>
                                        <w:szCs w:val="10"/>
                                        <w:lang w:val="de-DE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45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446" y="2103413"/>
                                  <a:ext cx="825020" cy="348754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86A1E" w:rsidRPr="00F77790" w:rsidRDefault="00C03BA1" w:rsidP="00CB21C8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</w:pPr>
                                    <w:r w:rsidRPr="00F77790"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  <w:t>Ablage Formblatt bei QS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46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5443" y="2080368"/>
                                  <a:ext cx="782537" cy="27813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B80393" w:rsidRPr="00B80393" w:rsidRDefault="00B80393" w:rsidP="00B80393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  <w:t>Formblatt SOP-</w:t>
                                    </w:r>
                                    <w:r w:rsidR="00891E47"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  <w:t>605</w:t>
                                    </w:r>
                                    <w:r w:rsidR="008322E4"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  <w:t>_</w:t>
                                    </w:r>
                                    <w:r w:rsidR="00891E47"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  <w:t>A4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50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0008" y="965189"/>
                                  <a:ext cx="775191" cy="27749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3BA1" w:rsidRPr="00C03BA1" w:rsidRDefault="00C03BA1" w:rsidP="00C03BA1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Formblatt SOP-605</w:t>
                                    </w:r>
                                    <w:r w:rsidR="008322E4"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_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A4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53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581" y="1532120"/>
                                  <a:ext cx="878380" cy="2959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F65EF" w:rsidRPr="00564527" w:rsidRDefault="008F65EF" w:rsidP="008F65EF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</w:pPr>
                                    <w:r w:rsidRPr="00564527"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  <w:t>Abbruch der Vernichtung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54" name="AutoShape 347"/>
                              <wps:cNvCnPr>
                                <a:cxnSpLocks noChangeShapeType="1"/>
                                <a:stCxn id="153" idx="2"/>
                                <a:endCxn id="145" idx="0"/>
                              </wps:cNvCnPr>
                              <wps:spPr bwMode="auto">
                                <a:xfrm flipH="1">
                                  <a:off x="452956" y="1828030"/>
                                  <a:ext cx="1815" cy="2753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5748" y="2627843"/>
                                  <a:ext cx="1119629" cy="633089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F4EE7" w:rsidRPr="00F77790" w:rsidRDefault="007B56D3" w:rsidP="00DF4EE7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</w:pPr>
                                    <w:r w:rsidRPr="00F77790"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  <w:t xml:space="preserve">Befindet sich die </w:t>
                                    </w:r>
                                    <w:r w:rsidR="00DF4EE7" w:rsidRPr="00F77790"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  <w:t>Ware im Sperrlager</w:t>
                                    </w:r>
                                    <w:r w:rsidRPr="00F77790"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56" name="AutoShape 347"/>
                              <wps:cNvCnPr>
                                <a:cxnSpLocks noChangeShapeType="1"/>
                                <a:stCxn id="138" idx="1"/>
                                <a:endCxn id="153" idx="3"/>
                              </wps:cNvCnPr>
                              <wps:spPr bwMode="auto">
                                <a:xfrm flipH="1" flipV="1">
                                  <a:off x="893961" y="1680026"/>
                                  <a:ext cx="384282" cy="443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3823" y="2812531"/>
                                  <a:ext cx="196850" cy="180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B56D3" w:rsidRPr="007B56D3" w:rsidRDefault="007B56D3" w:rsidP="007B56D3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MyriaMM_400 RG 600 NO" w:eastAsia="Times New Roman" w:hAnsi="MyriaMM_400 RG 600 NO"/>
                                        <w:sz w:val="10"/>
                                        <w:szCs w:val="10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81" name="AutoShape 347"/>
                              <wps:cNvCnPr>
                                <a:cxnSpLocks noChangeShapeType="1"/>
                                <a:stCxn id="155" idx="1"/>
                                <a:endCxn id="188" idx="3"/>
                              </wps:cNvCnPr>
                              <wps:spPr bwMode="auto">
                                <a:xfrm flipH="1" flipV="1">
                                  <a:off x="874716" y="2938821"/>
                                  <a:ext cx="391032" cy="5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3055" y="3210978"/>
                                  <a:ext cx="196850" cy="180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B64B3" w:rsidRPr="005B64B3" w:rsidRDefault="005B64B3" w:rsidP="005B64B3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8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581" y="2790866"/>
                                  <a:ext cx="859135" cy="2959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C3BCF" w:rsidRPr="00F77790" w:rsidRDefault="00EC3BCF" w:rsidP="00EC3BCF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</w:pPr>
                                    <w:r w:rsidRPr="00F77790"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  <w:t>Transport des Vernichtungsgutes gemäß SOP-772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90" name="AutoShape 347"/>
                              <wps:cNvCnPr>
                                <a:cxnSpLocks noChangeShapeType="1"/>
                                <a:stCxn id="61" idx="2"/>
                                <a:endCxn id="155" idx="0"/>
                              </wps:cNvCnPr>
                              <wps:spPr bwMode="auto">
                                <a:xfrm flipH="1">
                                  <a:off x="1825563" y="2447932"/>
                                  <a:ext cx="2587" cy="17991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25" y="3345113"/>
                                  <a:ext cx="870491" cy="3693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6417D" w:rsidRPr="00F77790" w:rsidRDefault="007A231A" w:rsidP="00D6417D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</w:pPr>
                                    <w:r w:rsidRPr="00F77790"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  <w:t>Einbuchung des Vernichtungsgutes ins Sperrlager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11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34128" y="3380878"/>
                                  <a:ext cx="774700" cy="27622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26B73" w:rsidRPr="00F26B73" w:rsidRDefault="00F26B73" w:rsidP="00F26B73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Formblatt SOP-605</w:t>
                                    </w:r>
                                    <w:r w:rsidR="008322E4"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_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A4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32" name="AutoShape 347"/>
                              <wps:cNvCnPr>
                                <a:cxnSpLocks noChangeShapeType="1"/>
                                <a:stCxn id="136" idx="2"/>
                                <a:endCxn id="141" idx="0"/>
                              </wps:cNvCnPr>
                              <wps:spPr bwMode="auto">
                                <a:xfrm>
                                  <a:off x="1827279" y="4813161"/>
                                  <a:ext cx="0" cy="1316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AutoShape 347"/>
                              <wps:cNvCnPr>
                                <a:cxnSpLocks noChangeShapeType="1"/>
                                <a:stCxn id="135" idx="2"/>
                                <a:endCxn id="136" idx="0"/>
                              </wps:cNvCnPr>
                              <wps:spPr bwMode="auto">
                                <a:xfrm>
                                  <a:off x="1827279" y="4452243"/>
                                  <a:ext cx="0" cy="1305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5" name="AutoShape 347"/>
                              <wps:cNvCnPr>
                                <a:cxnSpLocks noChangeShapeType="1"/>
                                <a:stCxn id="155" idx="2"/>
                                <a:endCxn id="128" idx="0"/>
                              </wps:cNvCnPr>
                              <wps:spPr bwMode="auto">
                                <a:xfrm>
                                  <a:off x="1825563" y="3260932"/>
                                  <a:ext cx="1637" cy="1303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9" name="AutoShape 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99191" y="7939391"/>
                                  <a:ext cx="1270" cy="12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0" name="AutoShape 3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01096" y="7939391"/>
                                  <a:ext cx="1270" cy="12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94673" y="3391319"/>
                                  <a:ext cx="1065053" cy="2859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C0BE4" w:rsidRPr="002C0BE4" w:rsidRDefault="00C92429" w:rsidP="002C0BE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Cs/>
                                        <w:sz w:val="12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Cs/>
                                        <w:sz w:val="12"/>
                                        <w:szCs w:val="10"/>
                                      </w:rPr>
                                      <w:t>Ware befindet sich physisch im Sperrlager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3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94831" y="3825968"/>
                                  <a:ext cx="1064895" cy="2034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BD482F" w:rsidRPr="00BD482F" w:rsidRDefault="00BD482F" w:rsidP="00BD482F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 xml:space="preserve">Vorbereitung im Sperrlager 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33" name="AutoShape 347"/>
                              <wps:cNvCnPr>
                                <a:cxnSpLocks noChangeShapeType="1"/>
                                <a:stCxn id="188" idx="2"/>
                                <a:endCxn id="219" idx="0"/>
                              </wps:cNvCnPr>
                              <wps:spPr bwMode="auto">
                                <a:xfrm flipH="1">
                                  <a:off x="439471" y="3086776"/>
                                  <a:ext cx="5678" cy="25833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94831" y="4167128"/>
                                  <a:ext cx="1064895" cy="285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77CDC" w:rsidRPr="00D97F07" w:rsidRDefault="00D97F07" w:rsidP="00D77CDC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 xml:space="preserve">Menge verifizieren und </w:t>
                                    </w:r>
                                    <w:r w:rsidR="009E3030"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 xml:space="preserve">in Container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 xml:space="preserve">verpacken 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36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94831" y="4582822"/>
                                  <a:ext cx="1064895" cy="2303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97F07" w:rsidRPr="009E3030" w:rsidRDefault="009E3030" w:rsidP="00D97F07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>Container verplomben</w:t>
                                    </w:r>
                                    <w:r w:rsidR="00D97F07"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40" name="AutoShape 347"/>
                              <wps:cNvCnPr>
                                <a:cxnSpLocks noChangeShapeType="1"/>
                                <a:stCxn id="132" idx="2"/>
                                <a:endCxn id="135" idx="0"/>
                              </wps:cNvCnPr>
                              <wps:spPr bwMode="auto">
                                <a:xfrm>
                                  <a:off x="1827279" y="4029390"/>
                                  <a:ext cx="0" cy="13773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94831" y="4944844"/>
                                  <a:ext cx="1064895" cy="2838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B5154A" w:rsidRPr="00B5154A" w:rsidRDefault="00B5154A" w:rsidP="00B5154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>V</w:t>
                                    </w:r>
                                    <w:r w:rsidR="00190CA2"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>ernichtungsgut zur Abholung bereit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34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34128" y="4953106"/>
                                  <a:ext cx="774700" cy="27559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A5B8B" w:rsidRPr="00DA5B8B" w:rsidRDefault="00DA5B8B" w:rsidP="00DA5B8B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Formblatt SOP-605</w:t>
                                    </w:r>
                                    <w:r w:rsidR="008322E4"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_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A4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39" name="AutoShape 347"/>
                              <wps:cNvCnPr>
                                <a:cxnSpLocks noChangeShapeType="1"/>
                                <a:stCxn id="141" idx="2"/>
                                <a:endCxn id="167" idx="0"/>
                              </wps:cNvCnPr>
                              <wps:spPr bwMode="auto">
                                <a:xfrm flipH="1">
                                  <a:off x="1826647" y="5228689"/>
                                  <a:ext cx="632" cy="1615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" name="Geschweifte Klammer rechts 1"/>
                              <wps:cNvSpPr/>
                              <wps:spPr>
                                <a:xfrm>
                                  <a:off x="2571590" y="3790086"/>
                                  <a:ext cx="179070" cy="1078342"/>
                                </a:xfrm>
                                <a:prstGeom prst="rightBrace">
                                  <a:avLst>
                                    <a:gd name="adj1" fmla="val 8333"/>
                                    <a:gd name="adj2" fmla="val 46797"/>
                                  </a:avLst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42633" y="5390278"/>
                                  <a:ext cx="1168027" cy="703529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322E4" w:rsidRPr="00E61743" w:rsidRDefault="008322E4" w:rsidP="008322E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 w:rsidRPr="00E61743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0"/>
                                        <w:szCs w:val="10"/>
                                      </w:rPr>
                                      <w:t>Bestandsart-</w:t>
                                    </w:r>
                                    <w:r w:rsidR="00E61743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0"/>
                                        <w:szCs w:val="10"/>
                                      </w:rPr>
                                      <w:t xml:space="preserve"> </w:t>
                                    </w:r>
                                    <w:r w:rsidRPr="00E61743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0"/>
                                        <w:szCs w:val="10"/>
                                      </w:rPr>
                                      <w:t>und Lagerortänderung in LOGIFIXX notwendig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68" name="AutoShape 347"/>
                              <wps:cNvCnPr>
                                <a:cxnSpLocks noChangeShapeType="1"/>
                                <a:stCxn id="167" idx="2"/>
                                <a:endCxn id="179" idx="0"/>
                              </wps:cNvCnPr>
                              <wps:spPr bwMode="auto">
                                <a:xfrm flipH="1">
                                  <a:off x="1821815" y="6093627"/>
                                  <a:ext cx="4832" cy="2517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60861" y="5631607"/>
                                  <a:ext cx="196850" cy="1784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322E4" w:rsidRPr="008322E4" w:rsidRDefault="008322E4" w:rsidP="008322E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MyriaMM_400 RG 600 NO" w:eastAsia="Times New Roman" w:hAnsi="MyriaMM_400 RG 600 NO"/>
                                        <w:sz w:val="10"/>
                                        <w:szCs w:val="10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70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5618398"/>
                                  <a:ext cx="896861" cy="2397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322E4" w:rsidRPr="008322E4" w:rsidRDefault="008322E4" w:rsidP="008322E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>Änderung in LOGIFIXX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71" name="AutoShape 347"/>
                              <wps:cNvCnPr>
                                <a:cxnSpLocks noChangeShapeType="1"/>
                                <a:stCxn id="167" idx="1"/>
                                <a:endCxn id="170" idx="3"/>
                              </wps:cNvCnPr>
                              <wps:spPr bwMode="auto">
                                <a:xfrm flipH="1" flipV="1">
                                  <a:off x="896861" y="5738125"/>
                                  <a:ext cx="345772" cy="37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74772" y="6118913"/>
                                  <a:ext cx="196850" cy="1784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322E4" w:rsidRPr="008322E4" w:rsidRDefault="008322E4" w:rsidP="008322E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MyriaMM_400 RG 600 NO" w:eastAsia="Times New Roman" w:hAnsi="MyriaMM_400 RG 600 NO"/>
                                        <w:sz w:val="10"/>
                                        <w:szCs w:val="10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37" name="AutoShape 347"/>
                              <wps:cNvCnPr>
                                <a:cxnSpLocks noChangeShapeType="1"/>
                                <a:stCxn id="219" idx="3"/>
                                <a:endCxn id="128" idx="1"/>
                              </wps:cNvCnPr>
                              <wps:spPr bwMode="auto">
                                <a:xfrm>
                                  <a:off x="874716" y="3529798"/>
                                  <a:ext cx="419957" cy="449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AutoShape 347"/>
                              <wps:cNvCnPr>
                                <a:cxnSpLocks noChangeShapeType="1"/>
                                <a:stCxn id="128" idx="2"/>
                                <a:endCxn id="132" idx="0"/>
                              </wps:cNvCnPr>
                              <wps:spPr bwMode="auto">
                                <a:xfrm>
                                  <a:off x="1827200" y="3677273"/>
                                  <a:ext cx="79" cy="1486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58252" y="6345540"/>
                                  <a:ext cx="1127125" cy="339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02818" w:rsidRPr="00A02818" w:rsidRDefault="00A02818" w:rsidP="00A02818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>Chargenstatus und Lagerort Soll / Ist Zustand identisch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83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34128" y="6345546"/>
                                  <a:ext cx="782312" cy="27432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02818" w:rsidRPr="00A02818" w:rsidRDefault="00A02818" w:rsidP="00A02818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Formblatt SOP-605_A4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84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6432" y="7681095"/>
                                  <a:ext cx="971550" cy="313055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242AA" w:rsidRPr="00D242AA" w:rsidRDefault="00D242AA" w:rsidP="00D242AA">
                                    <w:pPr>
                                      <w:pStyle w:val="StandardWeb"/>
                                      <w:spacing w:before="0" w:beforeAutospacing="0" w:after="20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</w:rPr>
                                      <w:t>Vernichtungsgut wartet auf Abholung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85" name="AutoShape 347"/>
                              <wps:cNvCnPr>
                                <a:cxnSpLocks noChangeShapeType="1"/>
                                <a:stCxn id="179" idx="2"/>
                                <a:endCxn id="184" idx="0"/>
                              </wps:cNvCnPr>
                              <wps:spPr bwMode="auto">
                                <a:xfrm>
                                  <a:off x="1821815" y="6685265"/>
                                  <a:ext cx="392" cy="9958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" name="Pfeil: nach oben gebogen 186"/>
                              <wps:cNvSpPr/>
                              <wps:spPr>
                                <a:xfrm rot="5400000">
                                  <a:off x="482022" y="5811027"/>
                                  <a:ext cx="688841" cy="812283"/>
                                </a:xfrm>
                                <a:prstGeom prst="bentUpArrow">
                                  <a:avLst>
                                    <a:gd name="adj1" fmla="val 1513"/>
                                    <a:gd name="adj2" fmla="val 4845"/>
                                    <a:gd name="adj3" fmla="val 6438"/>
                                  </a:avLst>
                                </a:prstGeom>
                                <a:solidFill>
                                  <a:srgbClr val="92D050"/>
                                </a:solidFill>
                                <a:ln>
                                  <a:solidFill>
                                    <a:srgbClr val="99CC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Flussdiagramm: Vordefinierter Prozess 189"/>
                              <wps:cNvSpPr/>
                              <wps:spPr>
                                <a:xfrm>
                                  <a:off x="40446" y="6786791"/>
                                  <a:ext cx="1241425" cy="325755"/>
                                </a:xfrm>
                                <a:prstGeom prst="flowChartPredefinedProcess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8972B9" w:rsidRPr="008972B9" w:rsidRDefault="008972B9" w:rsidP="008972B9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>Beauftragung Entsorgungsdienstleister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Flussdiagramm: Vordefinierter Prozess 191"/>
                              <wps:cNvSpPr/>
                              <wps:spPr>
                                <a:xfrm>
                                  <a:off x="51423" y="7223895"/>
                                  <a:ext cx="1226820" cy="327660"/>
                                </a:xfrm>
                                <a:prstGeom prst="flowChartPredefinedProcess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8972B9" w:rsidRPr="008972B9" w:rsidRDefault="008972B9" w:rsidP="008972B9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>Beauftragung Transportdienstleister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39152" y="7245032"/>
                                  <a:ext cx="733425" cy="28638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972B9" w:rsidRPr="008972B9" w:rsidRDefault="008972B9" w:rsidP="008972B9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Speditionsauftrag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95" name="AutoShape 347"/>
                              <wps:cNvCnPr>
                                <a:cxnSpLocks noChangeShapeType="1"/>
                                <a:stCxn id="189" idx="3"/>
                              </wps:cNvCnPr>
                              <wps:spPr bwMode="auto">
                                <a:xfrm flipV="1">
                                  <a:off x="1281871" y="6949259"/>
                                  <a:ext cx="539944" cy="2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" name="AutoShape 347"/>
                              <wps:cNvCnPr>
                                <a:cxnSpLocks noChangeShapeType="1"/>
                                <a:stCxn id="191" idx="3"/>
                              </wps:cNvCnPr>
                              <wps:spPr bwMode="auto">
                                <a:xfrm>
                                  <a:off x="1278243" y="7387507"/>
                                  <a:ext cx="549907" cy="80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8328952" id="Zeichenbereich 328" o:spid="_x0000_s1026" editas="canvas" style="width:285.35pt;height:630.4pt;mso-position-horizontal-relative:char;mso-position-vertical-relative:line" coordsize="36239,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">
                      <v:shape id="_x0000_s1027" type="#_x0000_t75" style="position:absolute;width:36239;height:80060;visibility:visible;mso-wrap-style:square">
                        <v:fill o:detectmouseclick="t"/>
                        <v:path o:connecttype="none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338" o:spid="_x0000_s1028" type="#_x0000_t32" style="position:absolute;left:16596;top:8905;width:13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">
                        <v:stroke dashstyle="dash"/>
                        <v:shadow color="#eeece1"/>
                      </v:shape>
                      <v:rect id="Rectangle 95" o:spid="_x0000_s1029" style="position:absolute;left:12823;top:5344;width:11094;height:2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" fillcolor="#9c0">
                        <v:textbox inset=".88983mm,.44492mm,.88983mm,.44492mm">
                          <w:txbxContent>
                            <w:p w:rsidR="009C1BCF" w:rsidRPr="00564527" w:rsidRDefault="000C52C9" w:rsidP="00CF76A9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12"/>
                                  <w:szCs w:val="36"/>
                                  <w:lang w:val="de-DE"/>
                                </w:rPr>
                              </w:pPr>
                              <w:r w:rsidRPr="00564527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Initiierung einer Vorgangsnummer bei QS</w:t>
                              </w:r>
                            </w:p>
                          </w:txbxContent>
                        </v:textbox>
                      </v:rect>
                      <v:shape id="AutoShape 387" o:spid="_x0000_s1030" type="#_x0000_t32" style="position:absolute;left:16635;top:13318;width:17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">
                        <v:stroke dashstyle="dash"/>
                        <v:shadow color="#eeece1"/>
                      </v:shape>
                      <v:shape id="AutoShape 390" o:spid="_x0000_s1031" type="#_x0000_t32" style="position:absolute;left:16652;top:17014;width:13;height: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">
                        <v:stroke dashstyle="dash"/>
                        <v:shadow color="#eeece1"/>
                      </v:shape>
                      <v:shape id="AutoShape 347" o:spid="_x0000_s1032" type="#_x0000_t32" style="position:absolute;left:18370;top:3954;width:65;height:13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" strokecolor="#9c0" strokeweight="2.25pt">
                        <v:stroke endarrow="block"/>
                        <v:shadow color="#eeece1"/>
                      </v:shape>
                      <v:shape id="AutoShape 347" o:spid="_x0000_s1033" type="#_x0000_t32" style="position:absolute;left:18370;top:7893;width:49;height:1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" strokecolor="#9c0" strokeweight="2.25pt">
                        <v:stroke endarrow="block"/>
                        <v:shadow color="#eeece1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6" o:spid="_x0000_s1034" type="#_x0000_t202" style="position:absolute;left:10123;top:15321;width:1971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" filled="f" stroked="f">
                        <v:textbox inset=".88983mm,.44492mm,.88983mm,.44492mm">
                          <w:txbxContent>
                            <w:p w:rsidR="009C1BCF" w:rsidRPr="00E53B63" w:rsidRDefault="00E53B63" w:rsidP="00CF76A9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0"/>
                                  <w:szCs w:val="10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0"/>
                                  <w:lang w:val="de-DE"/>
                                </w:rPr>
                                <w:t>nein</w:t>
                              </w:r>
                            </w:p>
                          </w:txbxContent>
                        </v:textbox>
                      </v:shape>
                      <v:rect id="Rectangle 95" o:spid="_x0000_s1035" style="position:absolute;left:12782;top:9524;width:11274;height:2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" fillcolor="#9c0">
                        <v:textbox inset=".88983mm,.44492mm,.88983mm,.44492mm">
                          <w:txbxContent>
                            <w:p w:rsidR="009C1BCF" w:rsidRPr="00564527" w:rsidRDefault="00F6623C" w:rsidP="00CF76A9">
                              <w:pPr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</w:pPr>
                              <w:r w:rsidRPr="00564527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 xml:space="preserve">Erstellen </w:t>
                              </w:r>
                              <w:proofErr w:type="gramStart"/>
                              <w:r w:rsidRPr="00564527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des Vernichtungsauftrag</w:t>
                              </w:r>
                              <w:proofErr w:type="gramEnd"/>
                              <w:r w:rsidRPr="00564527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 xml:space="preserve"> SOP-605</w:t>
                              </w:r>
                              <w:r w:rsidR="008322E4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_</w:t>
                              </w:r>
                              <w:r w:rsidRPr="00564527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A4</w:t>
                              </w:r>
                            </w:p>
                          </w:txbxContent>
                        </v:textbox>
                      </v:rect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AutoShape 141" o:spid="_x0000_s1036" type="#_x0000_t116" style="position:absolute;left:12888;top:497;width:11094;height:3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" fillcolor="#9c0">
                        <v:textbox inset=".88983mm,.44492mm,.88983mm,.44492mm">
                          <w:txbxContent>
                            <w:p w:rsidR="009C1BCF" w:rsidRPr="00564527" w:rsidRDefault="000C52C9" w:rsidP="00CF76A9">
                              <w:pPr>
                                <w:pStyle w:val="StandardWeb"/>
                                <w:spacing w:before="0" w:beforeAutospacing="0" w:after="200" w:afterAutospacing="0"/>
                                <w:jc w:val="center"/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</w:pPr>
                              <w:r w:rsidRPr="00564527"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  <w:t xml:space="preserve">Vernichtung von Material </w:t>
                              </w:r>
                              <w:r w:rsidR="00B03AA9"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  <w:t>erforderlich</w:t>
                              </w:r>
                            </w:p>
                          </w:txbxContent>
                        </v:textbox>
                      </v:shape>
                      <v:rect id="Rectangle 95" o:spid="_x0000_s1037" style="position:absolute;left:12709;top:21051;width:1114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" fillcolor="#9c0">
                        <v:textbox inset=".88983mm,.44492mm,.88983mm,.44492mm">
                          <w:txbxContent>
                            <w:p w:rsidR="009C1BCF" w:rsidRPr="00F77790" w:rsidRDefault="006513FD" w:rsidP="006C47EB">
                              <w:pPr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</w:pPr>
                              <w:r w:rsidRPr="00F77790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Genehmigtes Formblatt SOP-605</w:t>
                              </w:r>
                              <w:r w:rsidR="008322E4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_</w:t>
                              </w:r>
                              <w:r w:rsidRPr="00F77790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A4 an den Anforderer zurück</w:t>
                              </w:r>
                            </w:p>
                          </w:txbxContent>
                        </v:textbox>
                      </v:rect>
                      <v:shape id="AutoShape 347" o:spid="_x0000_s1038" type="#_x0000_t32" style="position:absolute;left:18364;top:12489;width:55;height:18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" strokecolor="#9c0" strokeweight="2.25pt">
                        <v:stroke endarrow="block"/>
                        <v:shadow color="#eeece1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94" o:spid="_x0000_s1039" type="#_x0000_t110" style="position:absolute;left:12782;top:14321;width:1116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" fillcolor="#9c0">
                        <v:textbox inset=".88983mm,.44492mm,.88983mm,.44492mm">
                          <w:txbxContent>
                            <w:p w:rsidR="003C6AD5" w:rsidRPr="00564527" w:rsidRDefault="003C6AD5" w:rsidP="003C6AD5">
                              <w:pPr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</w:pPr>
                              <w:r w:rsidRPr="00564527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Genehmigung SOP-605</w:t>
                              </w:r>
                              <w:r w:rsidR="008322E4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_</w:t>
                              </w:r>
                              <w:r w:rsidRPr="00564527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 xml:space="preserve">A4 </w:t>
                              </w:r>
                            </w:p>
                          </w:txbxContent>
                        </v:textbox>
                      </v:shape>
                      <v:shape id="AutoShape 347" o:spid="_x0000_s1040" type="#_x0000_t32" style="position:absolute;left:18281;top:19369;width:83;height:16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" strokecolor="#9c0" strokeweight="2.25pt">
                        <v:stroke endarrow="block"/>
                        <v:shadow color="#eeece1"/>
                      </v:shape>
                      <v:shape id="Text Box 16" o:spid="_x0000_s1041" type="#_x0000_t202" style="position:absolute;left:18896;top:19422;width:196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" filled="f" stroked="f">
                        <v:textbox inset=".88983mm,.44492mm,.88983mm,.44492mm">
                          <w:txbxContent>
                            <w:p w:rsidR="00C86A1E" w:rsidRPr="00C86A1E" w:rsidRDefault="00E53B63" w:rsidP="00C86A1E">
                              <w:pPr>
                                <w:rPr>
                                  <w:sz w:val="10"/>
                                  <w:szCs w:val="10"/>
                                  <w:lang w:val="de-DE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  <w:lang w:val="de-DE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shape id="AutoShape 141" o:spid="_x0000_s1042" type="#_x0000_t116" style="position:absolute;left:404;top:21034;width:8250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" fillcolor="#9c0">
                        <v:textbox inset=".88983mm,.44492mm,.88983mm,.44492mm">
                          <w:txbxContent>
                            <w:p w:rsidR="00C86A1E" w:rsidRPr="00F77790" w:rsidRDefault="00C03BA1" w:rsidP="00CB21C8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</w:pPr>
                              <w:r w:rsidRPr="00F77790"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  <w:t>Ablage Formblatt bei QS</w:t>
                              </w:r>
                            </w:p>
                          </w:txbxContent>
                        </v:textbox>
                      </v:shape>
    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  <v:stroke joinstyle="miter"/>
                        <v:path o:connecttype="custom" o:connectlocs="10800,0;0,10800;10800,20400;21600,10800" textboxrect="0,0,21600,17322"/>
                      </v:shapetype>
                      <v:shape id="AutoShape 66" o:spid="_x0000_s1043" type="#_x0000_t114" style="position:absolute;left:27054;top:20803;width:7825;height:2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" fillcolor="#ddd">
                        <v:textbox inset=".88983mm,.44492mm,.88983mm,.44492mm">
                          <w:txbxContent>
                            <w:p w:rsidR="00B80393" w:rsidRPr="00B80393" w:rsidRDefault="00B80393" w:rsidP="00B80393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Formblatt SOP-</w:t>
                              </w:r>
                              <w:r w:rsidR="00891E47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605</w:t>
                              </w:r>
                              <w:r w:rsidR="008322E4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_</w:t>
                              </w:r>
                              <w:r w:rsidR="00891E47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A4</w:t>
                              </w:r>
                            </w:p>
                          </w:txbxContent>
                        </v:textbox>
                      </v:shape>
                      <v:shape id="AutoShape 66" o:spid="_x0000_s1044" type="#_x0000_t114" style="position:absolute;left:27000;top:9651;width:7751;height:2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" fillcolor="#ddd">
                        <v:textbox inset=".88983mm,.44492mm,.88983mm,.44492mm">
                          <w:txbxContent>
                            <w:p w:rsidR="00C03BA1" w:rsidRPr="00C03BA1" w:rsidRDefault="00C03BA1" w:rsidP="00C03BA1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Formblatt SOP-605</w:t>
                              </w:r>
                              <w:r w:rsidR="008322E4"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_</w:t>
                              </w:r>
                              <w:r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A4</w:t>
                              </w:r>
                            </w:p>
                          </w:txbxContent>
                        </v:textbox>
                      </v:shape>
                      <v:rect id="Rectangle 95" o:spid="_x0000_s1045" style="position:absolute;left:155;top:15321;width:8784;height:2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8F65EF" w:rsidRPr="00564527" w:rsidRDefault="008F65EF" w:rsidP="008F65E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</w:pPr>
                              <w:r w:rsidRPr="00564527"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  <w:t>Abbruch der Vernichtung</w:t>
                              </w:r>
                            </w:p>
                          </w:txbxContent>
                        </v:textbox>
                      </v:rect>
                      <v:shape id="AutoShape 347" o:spid="_x0000_s1046" type="#_x0000_t32" style="position:absolute;left:4529;top:18280;width:18;height:27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" strokecolor="#9c0" strokeweight="2.25pt">
                        <v:stroke endarrow="block"/>
                        <v:shadow color="#eeece1"/>
                      </v:shape>
                      <v:shape id="AutoShape 94" o:spid="_x0000_s1047" type="#_x0000_t110" style="position:absolute;left:12657;top:26278;width:11196;height:6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DF4EE7" w:rsidRPr="00F77790" w:rsidRDefault="007B56D3" w:rsidP="00DF4EE7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</w:pPr>
                              <w:r w:rsidRPr="00F77790"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  <w:t xml:space="preserve">Befindet sich die </w:t>
                              </w:r>
                              <w:r w:rsidR="00DF4EE7" w:rsidRPr="00F77790"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  <w:t>Ware im Sperrlager</w:t>
                              </w:r>
                              <w:r w:rsidRPr="00F77790"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  <w:t>?</w:t>
                              </w:r>
                            </w:p>
                          </w:txbxContent>
                        </v:textbox>
                      </v:shape>
                      <v:shape id="AutoShape 347" o:spid="_x0000_s1048" type="#_x0000_t32" style="position:absolute;left:8939;top:16800;width:3843;height:4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" strokecolor="#9c0" strokeweight="2.25pt">
                        <v:stroke endarrow="block"/>
                        <v:shadow color="#eeece1"/>
                      </v:shape>
                      <v:shape id="Text Box 16" o:spid="_x0000_s1049" type="#_x0000_t202" style="position:absolute;left:9838;top:28125;width:1968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" filled="f" stroked="f">
                        <v:textbox inset=".88983mm,.44492mm,.88983mm,.44492mm">
                          <w:txbxContent>
                            <w:p w:rsidR="007B56D3" w:rsidRPr="007B56D3" w:rsidRDefault="007B56D3" w:rsidP="007B56D3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yriaMM_400 RG 600 NO" w:eastAsia="Times New Roman" w:hAnsi="MyriaMM_400 RG 600 NO"/>
                                  <w:sz w:val="10"/>
                                  <w:szCs w:val="10"/>
                                </w:rPr>
                                <w:t>nein</w:t>
                              </w:r>
                            </w:p>
                          </w:txbxContent>
                        </v:textbox>
                      </v:shape>
                      <v:shape id="AutoShape 347" o:spid="_x0000_s1050" type="#_x0000_t32" style="position:absolute;left:8747;top:29388;width:3910;height: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" strokecolor="#9c0" strokeweight="2.25pt">
                        <v:stroke endarrow="block"/>
                        <v:shadow color="#eeece1"/>
                      </v:shape>
                      <v:shape id="Text Box 16" o:spid="_x0000_s1051" type="#_x0000_t202" style="position:absolute;left:19330;top:32109;width:1969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" filled="f" stroked="f">
                        <v:textbox inset=".88983mm,.44492mm,.88983mm,.44492mm">
                          <w:txbxContent>
                            <w:p w:rsidR="005B64B3" w:rsidRPr="005B64B3" w:rsidRDefault="005B64B3" w:rsidP="005B64B3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rect id="Rectangle 95" o:spid="_x0000_s1052" style="position:absolute;left:155;top:27908;width:8592;height:2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EC3BCF" w:rsidRPr="00F77790" w:rsidRDefault="00EC3BCF" w:rsidP="00EC3BC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</w:pPr>
                              <w:r w:rsidRPr="00F77790"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  <w:t>Transport des Vernichtungsgutes gemäß SOP-772</w:t>
                              </w:r>
                            </w:p>
                          </w:txbxContent>
                        </v:textbox>
                      </v:rect>
                      <v:shape id="AutoShape 347" o:spid="_x0000_s1053" type="#_x0000_t32" style="position:absolute;left:18255;top:24479;width:26;height:17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" strokecolor="#9c0" strokeweight="2.25pt">
                        <v:stroke endarrow="block"/>
                        <v:shadow color="#eeece1"/>
                      </v:shape>
                      <v:rect id="Rectangle 95" o:spid="_x0000_s1054" style="position:absolute;left:42;top:33451;width:8705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D6417D" w:rsidRPr="00F77790" w:rsidRDefault="007A231A" w:rsidP="00D6417D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</w:pPr>
                              <w:r w:rsidRPr="00F77790"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  <w:t>Einbuchung des Vernichtungsgutes ins Sperrlager</w:t>
                              </w:r>
                            </w:p>
                          </w:txbxContent>
                        </v:textbox>
                      </v:rect>
                      <v:shape id="AutoShape 66" o:spid="_x0000_s1055" type="#_x0000_t114" style="position:absolute;left:26341;top:33808;width:7747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" fillcolor="#ddd">
                        <v:textbox inset=".88983mm,.44492mm,.88983mm,.44492mm">
                          <w:txbxContent>
                            <w:p w:rsidR="00F26B73" w:rsidRPr="00F26B73" w:rsidRDefault="00F26B73" w:rsidP="00F26B73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Formblatt SOP-605</w:t>
                              </w:r>
                              <w:r w:rsidR="008322E4"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_</w:t>
                              </w:r>
                              <w:r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A4</w:t>
                              </w:r>
                            </w:p>
                          </w:txbxContent>
                        </v:textbox>
                      </v:shape>
                      <v:shape id="AutoShape 347" o:spid="_x0000_s1056" type="#_x0000_t32" style="position:absolute;left:18272;top:48131;width:0;height:13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" strokecolor="#9c0" strokeweight="2.25pt">
                        <v:stroke endarrow="block"/>
                        <v:shadow color="#eeece1"/>
                      </v:shape>
                      <v:shape id="AutoShape 347" o:spid="_x0000_s1057" type="#_x0000_t32" style="position:absolute;left:18272;top:44522;width:0;height:13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" strokecolor="#9c0" strokeweight="2.25pt">
                        <v:stroke endarrow="block"/>
                        <v:shadow color="#eeece1"/>
                      </v:shape>
                      <v:shape id="AutoShape 347" o:spid="_x0000_s1058" type="#_x0000_t32" style="position:absolute;left:18255;top:32609;width:17;height:13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" strokecolor="#9c0" strokeweight="2.25pt">
                        <v:stroke endarrow="block"/>
                        <v:shadow color="#eeece1"/>
                      </v:shape>
                      <v:shape id="AutoShape 387" o:spid="_x0000_s1059" type="#_x0000_t32" style="position:absolute;left:19991;top:79393;width:13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">
                        <v:stroke dashstyle="dash"/>
                        <v:shadow color="#eeece1"/>
                      </v:shape>
                      <v:shape id="AutoShape 390" o:spid="_x0000_s1060" type="#_x0000_t32" style="position:absolute;left:20010;top:79393;width:13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">
                        <v:stroke dashstyle="dash"/>
                        <v:shadow color="#eeece1"/>
                      </v:shape>
                      <v:rect id="Rectangle 95" o:spid="_x0000_s1061" style="position:absolute;left:12946;top:33913;width:10651;height: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2C0BE4" w:rsidRPr="002C0BE4" w:rsidRDefault="00C92429" w:rsidP="002C0BE4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Times New Roman" w:hAnsi="Arial" w:cs="Arial"/>
                                  <w:bCs/>
                                  <w:sz w:val="12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Cs/>
                                  <w:sz w:val="12"/>
                                  <w:szCs w:val="10"/>
                                </w:rPr>
                                <w:t>Ware befindet sich physisch im Sperrlager</w:t>
                              </w:r>
                            </w:p>
                          </w:txbxContent>
                        </v:textbox>
                      </v:rect>
                      <v:rect id="Rectangle 95" o:spid="_x0000_s1062" style="position:absolute;left:12948;top:38259;width:10649;height:20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BD482F" w:rsidRPr="00BD482F" w:rsidRDefault="00BD482F" w:rsidP="00BD482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 xml:space="preserve">Vorbereitung im Sperrlager </w:t>
                              </w:r>
                            </w:p>
                          </w:txbxContent>
                        </v:textbox>
                      </v:rect>
                      <v:shape id="AutoShape 347" o:spid="_x0000_s1063" type="#_x0000_t32" style="position:absolute;left:4394;top:30867;width:57;height:25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" strokecolor="#9c0" strokeweight="2.25pt">
                        <v:stroke endarrow="block"/>
                        <v:shadow color="#eeece1"/>
                      </v:shape>
                      <v:rect id="Rectangle 95" o:spid="_x0000_s1064" style="position:absolute;left:12948;top:41671;width:10649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D77CDC" w:rsidRPr="00D97F07" w:rsidRDefault="00D97F07" w:rsidP="00D77CDC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 xml:space="preserve">Menge verifizieren und </w:t>
                              </w:r>
                              <w:r w:rsidR="009E3030"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 xml:space="preserve">in Container </w:t>
                              </w:r>
                              <w:r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 xml:space="preserve">verpacken </w:t>
                              </w:r>
                            </w:p>
                          </w:txbxContent>
                        </v:textbox>
                      </v:rect>
                      <v:rect id="Rectangle 95" o:spid="_x0000_s1065" style="position:absolute;left:12948;top:45828;width:10649;height:2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D97F07" w:rsidRPr="009E3030" w:rsidRDefault="009E3030" w:rsidP="00D97F07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>Container verplomben</w:t>
                              </w:r>
                              <w:r w:rsidR="00D97F07"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AutoShape 347" o:spid="_x0000_s1066" type="#_x0000_t32" style="position:absolute;left:18272;top:40293;width:0;height:13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" strokecolor="#9c0" strokeweight="2.25pt">
                        <v:stroke endarrow="block"/>
                        <v:shadow color="#eeece1"/>
                      </v:shape>
                      <v:rect id="Rectangle 95" o:spid="_x0000_s1067" style="position:absolute;left:12948;top:49448;width:10649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B5154A" w:rsidRPr="00B5154A" w:rsidRDefault="00B5154A" w:rsidP="00B5154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>V</w:t>
                              </w:r>
                              <w:r w:rsidR="00190CA2"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>ernichtungsgut zur Abholung bereit</w:t>
                              </w:r>
                            </w:p>
                          </w:txbxContent>
                        </v:textbox>
                      </v:rect>
                      <v:shape id="AutoShape 66" o:spid="_x0000_s1068" type="#_x0000_t114" style="position:absolute;left:26341;top:49531;width:7747;height:2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" fillcolor="#ddd">
                        <v:textbox inset=".88983mm,.44492mm,.88983mm,.44492mm">
                          <w:txbxContent>
                            <w:p w:rsidR="00DA5B8B" w:rsidRPr="00DA5B8B" w:rsidRDefault="00DA5B8B" w:rsidP="00DA5B8B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Formblatt SOP-605</w:t>
                              </w:r>
                              <w:r w:rsidR="008322E4"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_</w:t>
                              </w:r>
                              <w:r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A4</w:t>
                              </w:r>
                            </w:p>
                          </w:txbxContent>
                        </v:textbox>
                      </v:shape>
                      <v:shape id="AutoShape 347" o:spid="_x0000_s1069" type="#_x0000_t32" style="position:absolute;left:18266;top:52286;width:6;height:16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" strokecolor="#9c0" strokeweight="2.25pt">
                        <v:stroke endarrow="block"/>
                        <v:shadow color="#eeece1"/>
                      </v:shape>
                      <v:shapetype id="_x0000_t88" coordsize="21600,21600" o:spt="88" adj="1800,10800" path="m,qx10800@0l10800@2qy21600@11,10800@3l10800@1qy,21600e" filled="f">
                        <v:formulas>
                          <v:f eqn="val #0"/>
                          <v:f eqn="sum 21600 0 #0"/>
                          <v:f eqn="sum #1 0 #0"/>
                          <v:f eqn="sum #1 #0 0"/>
                          <v:f eqn="prod #0 9598 32768"/>
                          <v:f eqn="sum 21600 0 @4"/>
                          <v:f eqn="sum 21600 0 #1"/>
                          <v:f eqn="min #1 @6"/>
                          <v:f eqn="prod @7 1 2"/>
                          <v:f eqn="prod #0 2 1"/>
                          <v:f eqn="sum 21600 0 @9"/>
                          <v:f eqn="val #1"/>
                        </v:formulas>
                        <v:path arrowok="t" o:connecttype="custom" o:connectlocs="0,0;21600,@11;0,21600" textboxrect="0,@4,7637,@5"/>
                        <v:handles>
                          <v:h position="center,#0" yrange="0,@8"/>
                          <v:h position="bottomRight,#1" yrange="@9,@10"/>
                        </v:handles>
                      </v:shapetype>
                      <v:shape id="Geschweifte Klammer rechts 1" o:spid="_x0000_s1070" type="#_x0000_t88" style="position:absolute;left:25715;top:37900;width:1791;height:10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" adj="299,10108" strokecolor="black [3040]"/>
                      <v:shape id="AutoShape 94" o:spid="_x0000_s1071" type="#_x0000_t110" style="position:absolute;left:12426;top:53902;width:11680;height:7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8322E4" w:rsidRPr="00E61743" w:rsidRDefault="008322E4" w:rsidP="008322E4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E61743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0"/>
                                  <w:szCs w:val="10"/>
                                </w:rPr>
                                <w:t>Bestandsart-</w:t>
                              </w:r>
                              <w:r w:rsidR="00E61743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E61743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0"/>
                                  <w:szCs w:val="10"/>
                                </w:rPr>
                                <w:t>und Lagerortänderung in LOGIFIXX notwendig</w:t>
                              </w:r>
                            </w:p>
                          </w:txbxContent>
                        </v:textbox>
                      </v:shape>
                      <v:shape id="AutoShape 347" o:spid="_x0000_s1072" type="#_x0000_t32" style="position:absolute;left:18218;top:60936;width:48;height:25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" strokecolor="#9c0" strokeweight="2.25pt">
                        <v:stroke endarrow="block"/>
                        <v:shadow color="#eeece1"/>
                      </v:shape>
                      <v:shape id="Text Box 16" o:spid="_x0000_s1073" type="#_x0000_t202" style="position:absolute;left:10608;top:56316;width:196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" filled="f" stroked="f">
                        <v:textbox inset=".88983mm,.44492mm,.88983mm,.44492mm">
                          <w:txbxContent>
                            <w:p w:rsidR="008322E4" w:rsidRPr="008322E4" w:rsidRDefault="008322E4" w:rsidP="008322E4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yriaMM_400 RG 600 NO" w:eastAsia="Times New Roman" w:hAnsi="MyriaMM_400 RG 600 NO"/>
                                  <w:sz w:val="10"/>
                                  <w:szCs w:val="10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rect id="Rectangle 95" o:spid="_x0000_s1074" style="position:absolute;top:56183;width:8968;height:2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8322E4" w:rsidRPr="008322E4" w:rsidRDefault="008322E4" w:rsidP="008322E4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>Änderung in LOGIFIXX</w:t>
                              </w:r>
                            </w:p>
                          </w:txbxContent>
                        </v:textbox>
                      </v:rect>
                      <v:shape id="AutoShape 347" o:spid="_x0000_s1075" type="#_x0000_t32" style="position:absolute;left:8968;top:57381;width:3458;height:3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" strokecolor="#9c0" strokeweight="2.25pt">
                        <v:stroke endarrow="block"/>
                        <v:shadow color="#eeece1"/>
                      </v:shape>
                      <v:shape id="Text Box 16" o:spid="_x0000_s1076" type="#_x0000_t202" style="position:absolute;left:18747;top:61189;width:196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" filled="f" stroked="f">
                        <v:textbox inset=".88983mm,.44492mm,.88983mm,.44492mm">
                          <w:txbxContent>
                            <w:p w:rsidR="008322E4" w:rsidRPr="008322E4" w:rsidRDefault="008322E4" w:rsidP="008322E4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yriaMM_400 RG 600 NO" w:eastAsia="Times New Roman" w:hAnsi="MyriaMM_400 RG 600 NO"/>
                                  <w:sz w:val="10"/>
                                  <w:szCs w:val="10"/>
                                </w:rPr>
                                <w:t>nein</w:t>
                              </w:r>
                            </w:p>
                          </w:txbxContent>
                        </v:textbox>
                      </v:shape>
                      <v:shape id="AutoShape 347" o:spid="_x0000_s1077" type="#_x0000_t32" style="position:absolute;left:8747;top:35297;width:4199;height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" strokecolor="#9c0" strokeweight="2.25pt">
                        <v:stroke endarrow="block"/>
                        <v:shadow color="#eeece1"/>
                      </v:shape>
                      <v:shape id="AutoShape 347" o:spid="_x0000_s1078" type="#_x0000_t32" style="position:absolute;left:18272;top:36772;width:0;height:14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" strokecolor="#9c0" strokeweight="2.25pt">
                        <v:stroke endarrow="block"/>
                        <v:shadow color="#eeece1"/>
                      </v:shape>
                      <v:rect id="Rectangle 95" o:spid="_x0000_s1079" style="position:absolute;left:12582;top:63455;width:11271;height:3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A02818" w:rsidRPr="00A02818" w:rsidRDefault="00A02818" w:rsidP="00A02818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>Chargenstatus und Lagerort Soll / Ist Zustand identisch</w:t>
                              </w:r>
                            </w:p>
                          </w:txbxContent>
                        </v:textbox>
                      </v:rect>
                      <v:shape id="AutoShape 66" o:spid="_x0000_s1080" type="#_x0000_t114" style="position:absolute;left:26341;top:63455;width:782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" fillcolor="#ddd">
                        <v:textbox inset=".88983mm,.44492mm,.88983mm,.44492mm">
                          <w:txbxContent>
                            <w:p w:rsidR="00A02818" w:rsidRPr="00A02818" w:rsidRDefault="00A02818" w:rsidP="00A02818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Formblatt SOP-605_A4</w:t>
                              </w:r>
                            </w:p>
                          </w:txbxContent>
                        </v:textbox>
                      </v:shape>
                      <v:shape id="AutoShape 141" o:spid="_x0000_s1081" type="#_x0000_t116" style="position:absolute;left:13364;top:76810;width:9715;height:3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" fillcolor="#9c0">
                        <v:textbox inset=".88983mm,.44492mm,.88983mm,.44492mm">
                          <w:txbxContent>
                            <w:p w:rsidR="00D242AA" w:rsidRPr="00D242AA" w:rsidRDefault="00D242AA" w:rsidP="00D242AA">
                              <w:pPr>
                                <w:pStyle w:val="StandardWeb"/>
                                <w:spacing w:before="0" w:beforeAutospacing="0" w:after="20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</w:rPr>
                                <w:t>Vernichtungsgut wartet auf Abholung</w:t>
                              </w:r>
                            </w:p>
                          </w:txbxContent>
                        </v:textbox>
                      </v:shape>
                      <v:shape id="AutoShape 347" o:spid="_x0000_s1082" type="#_x0000_t32" style="position:absolute;left:18218;top:66852;width:4;height:99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" strokecolor="#9c0" strokeweight="2.25pt">
                        <v:stroke endarrow="block"/>
                        <v:shadow color="#eeece1"/>
                      </v:shape>
                      <v:shape id="Pfeil: nach oben gebogen 186" o:spid="_x0000_s1083" style="position:absolute;left:4820;top:58110;width:6888;height:8122;rotation:90;visibility:visible;mso-wrap-style:square;v-text-anchor:middle" coordsize="688841,812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" path="m,801861r650256,l650256,44348r-28164,l655467,r33374,44348l660678,44348r,767935l,812283,,801861xe" fillcolor="#92d050" strokecolor="#9c0" strokeweight="2pt">
                        <v:path arrowok="t" o:connecttype="custom" o:connectlocs="0,801861;650256,801861;650256,44348;622092,44348;655467,0;688841,44348;660678,44348;660678,812283;0,812283;0,801861" o:connectangles="0,0,0,0,0,0,0,0,0,0"/>
                      </v:shape>
                      <v:shapetype id="_x0000_t112" coordsize="21600,21600" o:spt="112" path="m,l,21600r21600,l21600,xem2610,nfl2610,21600em18990,nfl18990,21600e">
                        <v:stroke joinstyle="miter"/>
                        <v:path o:extrusionok="f" gradientshapeok="t" o:connecttype="rect" textboxrect="2610,0,18990,21600"/>
                      </v:shapetype>
                      <v:shape id="Flussdiagramm: Vordefinierter Prozess 189" o:spid="_x0000_s1084" type="#_x0000_t112" style="position:absolute;left:404;top:67867;width:12414;height:3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" fillcolor="#9c0" strokecolor="black [3213]" strokeweight=".5pt">
                        <v:textbox>
                          <w:txbxContent>
                            <w:p w:rsidR="008972B9" w:rsidRPr="008972B9" w:rsidRDefault="008972B9" w:rsidP="008972B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/>
                                  <w:color w:val="000000"/>
                                  <w:sz w:val="12"/>
                                  <w:szCs w:val="12"/>
                                </w:rPr>
                                <w:t>Beauftragung Entsorgungsdienstleister</w:t>
                              </w:r>
                            </w:p>
                          </w:txbxContent>
                        </v:textbox>
                      </v:shape>
                      <v:shape id="Flussdiagramm: Vordefinierter Prozess 191" o:spid="_x0000_s1085" type="#_x0000_t112" style="position:absolute;left:514;top:72238;width:12268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" fillcolor="#9c0" strokecolor="black [3213]" strokeweight=".5pt">
                        <v:textbox>
                          <w:txbxContent>
                            <w:p w:rsidR="008972B9" w:rsidRPr="008972B9" w:rsidRDefault="008972B9" w:rsidP="008972B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/>
                                  <w:color w:val="000000"/>
                                  <w:sz w:val="12"/>
                                  <w:szCs w:val="12"/>
                                </w:rPr>
                                <w:t>Beauftragung Transportdienstleister</w:t>
                              </w:r>
                            </w:p>
                          </w:txbxContent>
                        </v:textbox>
                      </v:shape>
                      <v:shape id="AutoShape 66" o:spid="_x0000_s1086" type="#_x0000_t114" style="position:absolute;left:26391;top:72450;width:7334;height:2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" fillcolor="#ddd">
                        <v:textbox inset=".88983mm,.44492mm,.88983mm,.44492mm">
                          <w:txbxContent>
                            <w:p w:rsidR="008972B9" w:rsidRPr="008972B9" w:rsidRDefault="008972B9" w:rsidP="008972B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Speditionsauftrag</w:t>
                              </w:r>
                            </w:p>
                          </w:txbxContent>
                        </v:textbox>
                      </v:shape>
                      <v:shape id="AutoShape 347" o:spid="_x0000_s1087" type="#_x0000_t32" style="position:absolute;left:12818;top:69492;width:5400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" strokecolor="#9c0" strokeweight="2.25pt">
                        <v:stroke endarrow="block"/>
                        <v:shadow color="#eeece1"/>
                      </v:shape>
                      <v:shape id="AutoShape 347" o:spid="_x0000_s1088" type="#_x0000_t32" style="position:absolute;left:12782;top:73875;width:5499;height: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" strokecolor="#9c0" strokeweight="2.25pt">
                        <v:stroke endarrow="block"/>
                        <v:shadow color="#eeece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3" w:type="pct"/>
          </w:tcPr>
          <w:p w:rsidR="00CF76A9" w:rsidRPr="00CF76A9" w:rsidRDefault="00CF76A9" w:rsidP="00CF76A9">
            <w:pPr>
              <w:pStyle w:val="tabelle-ueberschrift"/>
            </w:pPr>
            <w:r w:rsidRPr="00CF76A9">
              <w:t>Verantwortlich</w:t>
            </w:r>
          </w:p>
          <w:p w:rsidR="00CF76A9" w:rsidRPr="00CF76A9" w:rsidRDefault="000C52C9" w:rsidP="00CF76A9">
            <w:pPr>
              <w:pStyle w:val="tabelle-text"/>
            </w:pPr>
            <w:r>
              <w:t>Anforderer</w:t>
            </w:r>
          </w:p>
          <w:p w:rsidR="00CF76A9" w:rsidRDefault="00CF76A9" w:rsidP="009C1BCF">
            <w:pPr>
              <w:pStyle w:val="tabelle-text"/>
              <w:spacing w:before="0"/>
            </w:pPr>
          </w:p>
          <w:p w:rsidR="00CF76A9" w:rsidRPr="00CF76A9" w:rsidRDefault="000C52C9" w:rsidP="00CF76A9">
            <w:pPr>
              <w:pStyle w:val="tabelle-text"/>
            </w:pPr>
            <w:r>
              <w:t>Anforderer</w:t>
            </w:r>
          </w:p>
          <w:p w:rsidR="00CF76A9" w:rsidRPr="00CF76A9" w:rsidRDefault="00CF76A9" w:rsidP="00CF76A9">
            <w:pPr>
              <w:pStyle w:val="tabelle-text"/>
            </w:pPr>
          </w:p>
          <w:p w:rsidR="00CF76A9" w:rsidRDefault="00CF76A9" w:rsidP="009C1BCF">
            <w:pPr>
              <w:pStyle w:val="tabelle-text"/>
              <w:spacing w:before="0"/>
            </w:pPr>
          </w:p>
          <w:p w:rsidR="00CF76A9" w:rsidRPr="00CF76A9" w:rsidRDefault="00F6623C" w:rsidP="00CF76A9">
            <w:pPr>
              <w:pStyle w:val="tabelle-text"/>
            </w:pPr>
            <w:r>
              <w:t>Anforderer</w:t>
            </w:r>
          </w:p>
          <w:p w:rsidR="00CF76A9" w:rsidRPr="00CF76A9" w:rsidRDefault="00CF76A9" w:rsidP="009C1BCF">
            <w:pPr>
              <w:pStyle w:val="tabelle-text"/>
              <w:spacing w:before="0"/>
            </w:pPr>
          </w:p>
          <w:p w:rsidR="00CF76A9" w:rsidRDefault="00CF76A9" w:rsidP="009C1BCF">
            <w:pPr>
              <w:pStyle w:val="tabelle-text"/>
              <w:spacing w:before="0"/>
            </w:pPr>
          </w:p>
          <w:p w:rsidR="006C47EB" w:rsidRDefault="006C47EB" w:rsidP="009C1BCF">
            <w:pPr>
              <w:pStyle w:val="tabelle-text"/>
              <w:spacing w:before="0"/>
            </w:pPr>
          </w:p>
          <w:p w:rsidR="009C1BCF" w:rsidRDefault="003C6AD5" w:rsidP="00CF76A9">
            <w:pPr>
              <w:pStyle w:val="tabelle-text"/>
            </w:pPr>
            <w:r>
              <w:t>Verantwortungsträger</w:t>
            </w:r>
            <w:r w:rsidR="006513FD">
              <w:t xml:space="preserve"> gemäß Kapitel 6.1</w:t>
            </w:r>
          </w:p>
          <w:p w:rsidR="00CF76A9" w:rsidRDefault="00CF76A9" w:rsidP="00807EAC">
            <w:pPr>
              <w:pStyle w:val="tabelle-text"/>
              <w:spacing w:before="0"/>
            </w:pPr>
          </w:p>
          <w:p w:rsidR="00807EAC" w:rsidRDefault="00807EAC" w:rsidP="00807EAC">
            <w:pPr>
              <w:pStyle w:val="tabelle-text"/>
            </w:pPr>
            <w:r>
              <w:t>Verantwortungsträger gemäß Kapitel 6.1</w:t>
            </w:r>
          </w:p>
          <w:p w:rsidR="006513FD" w:rsidRDefault="00807EAC" w:rsidP="00CF76A9">
            <w:pPr>
              <w:pStyle w:val="tabelle-text"/>
            </w:pPr>
            <w:r>
              <w:t>Qualitätssicherung</w:t>
            </w:r>
          </w:p>
          <w:p w:rsidR="006513FD" w:rsidRDefault="006513FD" w:rsidP="00CF76A9">
            <w:pPr>
              <w:pStyle w:val="tabelle-text"/>
            </w:pPr>
          </w:p>
          <w:p w:rsidR="006513FD" w:rsidRDefault="006513FD" w:rsidP="00CF76A9">
            <w:pPr>
              <w:pStyle w:val="tabelle-text"/>
            </w:pPr>
          </w:p>
          <w:p w:rsidR="006513FD" w:rsidRDefault="00C92429" w:rsidP="00CF76A9">
            <w:pPr>
              <w:pStyle w:val="tabelle-text"/>
            </w:pPr>
            <w:r>
              <w:t>Anforderer / Verantwortungsträger SOP-772</w:t>
            </w:r>
          </w:p>
          <w:p w:rsidR="00C92429" w:rsidRDefault="00C92429" w:rsidP="00CF76A9">
            <w:pPr>
              <w:pStyle w:val="tabelle-text"/>
            </w:pPr>
          </w:p>
          <w:p w:rsidR="00C92429" w:rsidRDefault="00BD482F" w:rsidP="00CF76A9">
            <w:pPr>
              <w:pStyle w:val="tabelle-text"/>
            </w:pPr>
            <w:r>
              <w:t>Lagermitarbeiter</w:t>
            </w:r>
          </w:p>
          <w:p w:rsidR="00C92429" w:rsidRDefault="00C92429" w:rsidP="00CF76A9">
            <w:pPr>
              <w:pStyle w:val="tabelle-text"/>
            </w:pPr>
          </w:p>
          <w:p w:rsidR="00D77CDC" w:rsidRDefault="00D77CDC" w:rsidP="00CF76A9">
            <w:pPr>
              <w:pStyle w:val="tabelle-text"/>
            </w:pPr>
          </w:p>
          <w:p w:rsidR="00D77CDC" w:rsidRDefault="00D77CDC" w:rsidP="00CF76A9">
            <w:pPr>
              <w:pStyle w:val="tabelle-text"/>
            </w:pPr>
          </w:p>
          <w:p w:rsidR="00D77CDC" w:rsidRDefault="00D77CDC" w:rsidP="00CF76A9">
            <w:pPr>
              <w:pStyle w:val="tabelle-text"/>
            </w:pPr>
          </w:p>
          <w:p w:rsidR="00D77CDC" w:rsidRDefault="00D77CDC" w:rsidP="00D77CDC">
            <w:pPr>
              <w:pStyle w:val="tabelle-text"/>
            </w:pPr>
            <w:r>
              <w:t>Lagermitarbeiter</w:t>
            </w:r>
          </w:p>
          <w:p w:rsidR="00D77CDC" w:rsidRDefault="00D77CDC" w:rsidP="00CF76A9">
            <w:pPr>
              <w:pStyle w:val="tabelle-text"/>
            </w:pPr>
          </w:p>
          <w:p w:rsidR="008322E4" w:rsidRDefault="008322E4" w:rsidP="00CF76A9">
            <w:pPr>
              <w:pStyle w:val="tabelle-text"/>
            </w:pPr>
          </w:p>
          <w:p w:rsidR="008322E4" w:rsidRDefault="008322E4" w:rsidP="00CF76A9">
            <w:pPr>
              <w:pStyle w:val="tabelle-text"/>
            </w:pPr>
          </w:p>
          <w:p w:rsidR="008322E4" w:rsidRDefault="008322E4" w:rsidP="00CF76A9">
            <w:pPr>
              <w:pStyle w:val="tabelle-text"/>
            </w:pPr>
          </w:p>
          <w:p w:rsidR="008322E4" w:rsidRDefault="008322E4" w:rsidP="00CF76A9">
            <w:pPr>
              <w:pStyle w:val="tabelle-text"/>
            </w:pPr>
          </w:p>
          <w:p w:rsidR="008322E4" w:rsidRDefault="008322E4" w:rsidP="00CF76A9">
            <w:pPr>
              <w:pStyle w:val="tabelle-text"/>
            </w:pPr>
          </w:p>
          <w:p w:rsidR="008322E4" w:rsidRDefault="008322E4" w:rsidP="00CF76A9">
            <w:pPr>
              <w:pStyle w:val="tabelle-text"/>
            </w:pPr>
            <w:r>
              <w:t>Versand</w:t>
            </w:r>
          </w:p>
          <w:p w:rsidR="006513FD" w:rsidRDefault="006513FD" w:rsidP="00CF76A9">
            <w:pPr>
              <w:pStyle w:val="tabelle-text"/>
            </w:pPr>
          </w:p>
          <w:p w:rsidR="00DA15F0" w:rsidRDefault="00DA15F0" w:rsidP="00CF76A9">
            <w:pPr>
              <w:pStyle w:val="tabelle-text"/>
            </w:pPr>
          </w:p>
          <w:p w:rsidR="00DA15F0" w:rsidRDefault="00DA15F0" w:rsidP="00CF76A9">
            <w:pPr>
              <w:pStyle w:val="tabelle-text"/>
            </w:pPr>
          </w:p>
          <w:p w:rsidR="00DA15F0" w:rsidRDefault="00DA15F0" w:rsidP="00CF76A9">
            <w:pPr>
              <w:pStyle w:val="tabelle-text"/>
            </w:pPr>
            <w:r>
              <w:t>Versand</w:t>
            </w:r>
          </w:p>
          <w:p w:rsidR="00DA15F0" w:rsidRDefault="00DA15F0" w:rsidP="00CF76A9">
            <w:pPr>
              <w:pStyle w:val="tabelle-text"/>
            </w:pPr>
          </w:p>
          <w:p w:rsidR="00DA15F0" w:rsidRDefault="00DA15F0" w:rsidP="00CF76A9">
            <w:pPr>
              <w:pStyle w:val="tabelle-text"/>
            </w:pPr>
            <w:r>
              <w:t>Versand</w:t>
            </w:r>
          </w:p>
          <w:p w:rsidR="00DA15F0" w:rsidRDefault="00DA15F0" w:rsidP="00CF76A9">
            <w:pPr>
              <w:pStyle w:val="tabelle-text"/>
            </w:pPr>
          </w:p>
          <w:p w:rsidR="00DA15F0" w:rsidRDefault="00DA15F0" w:rsidP="00CF76A9">
            <w:pPr>
              <w:pStyle w:val="tabelle-text"/>
            </w:pPr>
            <w:r>
              <w:t>Versand</w:t>
            </w:r>
          </w:p>
          <w:p w:rsidR="00DA15F0" w:rsidRDefault="00DA15F0" w:rsidP="00CF76A9">
            <w:pPr>
              <w:pStyle w:val="tabelle-text"/>
            </w:pPr>
          </w:p>
          <w:p w:rsidR="00DA15F0" w:rsidRDefault="00DA15F0" w:rsidP="00CF76A9">
            <w:pPr>
              <w:pStyle w:val="tabelle-text"/>
            </w:pPr>
          </w:p>
        </w:tc>
        <w:tc>
          <w:tcPr>
            <w:tcW w:w="974" w:type="pct"/>
          </w:tcPr>
          <w:p w:rsidR="00CF76A9" w:rsidRDefault="00CF76A9" w:rsidP="009C1BCF">
            <w:pPr>
              <w:pStyle w:val="tabelle-ueberschrift"/>
            </w:pPr>
            <w:r>
              <w:t>Kommentare</w:t>
            </w:r>
          </w:p>
          <w:p w:rsidR="009C1BCF" w:rsidRDefault="009C1BCF" w:rsidP="009C1BCF">
            <w:pPr>
              <w:pStyle w:val="tabelle-text"/>
            </w:pPr>
          </w:p>
          <w:p w:rsidR="00CF76A9" w:rsidRDefault="00CF76A9" w:rsidP="009C1BCF">
            <w:pPr>
              <w:pStyle w:val="tabelle-text"/>
            </w:pPr>
          </w:p>
        </w:tc>
      </w:tr>
    </w:tbl>
    <w:p w:rsidR="00CF76A9" w:rsidRDefault="00CF76A9"/>
    <w:p w:rsidR="00E55E51" w:rsidRDefault="00E55E51">
      <w:pPr>
        <w:sectPr w:rsidR="00E55E51" w:rsidSect="003E4E0D">
          <w:headerReference w:type="default" r:id="rId8"/>
          <w:footerReference w:type="default" r:id="rId9"/>
          <w:type w:val="continuous"/>
          <w:pgSz w:w="11906" w:h="16838" w:code="9"/>
          <w:pgMar w:top="1701" w:right="567" w:bottom="1701" w:left="1701" w:header="794" w:footer="794" w:gutter="0"/>
          <w:cols w:space="709"/>
          <w:formProt w:val="0"/>
          <w:docGrid w:linePitch="326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5782"/>
        <w:gridCol w:w="1970"/>
        <w:gridCol w:w="1876"/>
      </w:tblGrid>
      <w:tr w:rsidR="00BF4698" w:rsidRPr="009F1228" w:rsidTr="00796B8C">
        <w:trPr>
          <w:trHeight w:val="12740"/>
        </w:trPr>
        <w:tc>
          <w:tcPr>
            <w:tcW w:w="3003" w:type="pct"/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BF4698" w:rsidRPr="00224FC3" w:rsidRDefault="00BF4698" w:rsidP="00190CA2">
            <w:pPr>
              <w:pStyle w:val="tabelle-text"/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lastRenderedPageBreak/>
              <mc:AlternateContent>
                <mc:Choice Requires="wpc">
                  <w:drawing>
                    <wp:inline distT="0" distB="0" distL="0" distR="0" wp14:anchorId="185C3DBC" wp14:editId="25B90BD9">
                      <wp:extent cx="3623945" cy="7974418"/>
                      <wp:effectExtent l="0" t="0" r="0" b="7620"/>
                      <wp:docPr id="101" name="Zeichenbereich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70" name="Gerade Verbindung mit Pfeil 70"/>
                              <wps:cNvCnPr>
                                <a:stCxn id="268" idx="1"/>
                                <a:endCxn id="275" idx="3"/>
                              </wps:cNvCnPr>
                              <wps:spPr>
                                <a:xfrm flipH="1">
                                  <a:off x="778598" y="1391770"/>
                                  <a:ext cx="458540" cy="3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" name="AutoShape 6"/>
                              <wps:cNvCnPr>
                                <a:cxnSpLocks noChangeShapeType="1"/>
                                <a:stCxn id="187" idx="2"/>
                                <a:endCxn id="277" idx="0"/>
                              </wps:cNvCnPr>
                              <wps:spPr bwMode="auto">
                                <a:xfrm>
                                  <a:off x="1895820" y="3610260"/>
                                  <a:ext cx="0" cy="15730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2310" y="2386484"/>
                                  <a:ext cx="1104477" cy="2965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BF4698" w:rsidRPr="00F2543E" w:rsidRDefault="00016845" w:rsidP="00BF469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</w:pPr>
                                    <w:r w:rsidRPr="00F2543E">
                                      <w:rPr>
                                        <w:rFonts w:ascii="Arial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Andocken des LKW an der Laderampe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78" name="AutoShape 6"/>
                              <wps:cNvCnPr>
                                <a:cxnSpLocks noChangeShapeType="1"/>
                                <a:stCxn id="263" idx="2"/>
                                <a:endCxn id="268" idx="0"/>
                              </wps:cNvCnPr>
                              <wps:spPr bwMode="auto">
                                <a:xfrm>
                                  <a:off x="1888835" y="803464"/>
                                  <a:ext cx="4177" cy="2015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AutoShape 6"/>
                              <wps:cNvCnPr>
                                <a:cxnSpLocks noChangeShapeType="1"/>
                                <a:stCxn id="268" idx="2"/>
                                <a:endCxn id="107" idx="0"/>
                              </wps:cNvCnPr>
                              <wps:spPr bwMode="auto">
                                <a:xfrm>
                                  <a:off x="1893012" y="1778559"/>
                                  <a:ext cx="2808" cy="1596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Gerade Verbindung mit Pfeil 94"/>
                              <wps:cNvCnPr>
                                <a:stCxn id="107" idx="2"/>
                                <a:endCxn id="74" idx="0"/>
                              </wps:cNvCnPr>
                              <wps:spPr>
                                <a:xfrm flipH="1">
                                  <a:off x="1894549" y="2234166"/>
                                  <a:ext cx="1271" cy="15231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0672" y="1938256"/>
                                  <a:ext cx="1090295" cy="2959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44DB6" w:rsidRPr="00F2543E" w:rsidRDefault="00F2543E" w:rsidP="00744DB6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 w:rsidRPr="00F2543E">
                                      <w:rPr>
                                        <w:rFonts w:ascii="Arial" w:eastAsia="Times New Roman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</w:rPr>
                                      <w:t>Zutritt auf das Firmengelände gestattet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73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0672" y="2835087"/>
                                  <a:ext cx="1090295" cy="3256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B82C2B" w:rsidRPr="00E609F8" w:rsidRDefault="002B12C6" w:rsidP="00B82C2B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</w:rPr>
                                      <w:t>Abgleich Speditionsauftrag / Formblatt SOP-605</w:t>
                                    </w:r>
                                    <w:r w:rsidR="008322E4">
                                      <w:rPr>
                                        <w:rFonts w:ascii="Arial" w:eastAsia="Times New Roman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</w:rPr>
                                      <w:t>_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</w:rPr>
                                      <w:t>A4 / Vernichtungsgut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75" name="AutoShape 6"/>
                              <wps:cNvCnPr>
                                <a:cxnSpLocks noChangeShapeType="1"/>
                                <a:stCxn id="74" idx="2"/>
                                <a:endCxn id="173" idx="0"/>
                              </wps:cNvCnPr>
                              <wps:spPr bwMode="auto">
                                <a:xfrm>
                                  <a:off x="1894549" y="2683029"/>
                                  <a:ext cx="1271" cy="15205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29417" y="2840414"/>
                                  <a:ext cx="733425" cy="28727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B08FE" w:rsidRPr="002B12C6" w:rsidRDefault="002B12C6" w:rsidP="00FB08FE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0"/>
                                        <w:szCs w:val="10"/>
                                      </w:rPr>
                                    </w:pPr>
                                    <w:r w:rsidRPr="002B12C6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0"/>
                                        <w:szCs w:val="10"/>
                                      </w:rPr>
                                      <w:t>Speditionsauftrag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87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0672" y="3316444"/>
                                  <a:ext cx="1090295" cy="2940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B08FE" w:rsidRPr="00436D8A" w:rsidRDefault="00436D8A" w:rsidP="00FB08FE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 w:rsidRPr="00436D8A">
                                      <w:rPr>
                                        <w:rFonts w:ascii="Arial" w:eastAsia="Times New Roman" w:hAnsi="Arial" w:cs="Arial"/>
                                        <w:bCs/>
                                        <w:color w:val="000000"/>
                                        <w:sz w:val="12"/>
                                        <w:szCs w:val="12"/>
                                      </w:rPr>
                                      <w:t>Beladen des LKWs und Ladungssicherung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92" name="AutoShape 6"/>
                              <wps:cNvCnPr>
                                <a:cxnSpLocks noChangeShapeType="1"/>
                                <a:stCxn id="173" idx="2"/>
                                <a:endCxn id="187" idx="0"/>
                              </wps:cNvCnPr>
                              <wps:spPr bwMode="auto">
                                <a:xfrm>
                                  <a:off x="1895820" y="3160724"/>
                                  <a:ext cx="0" cy="155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2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98705" y="104"/>
                                  <a:ext cx="971715" cy="331491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4651F" w:rsidRPr="0094651F" w:rsidRDefault="0094651F" w:rsidP="0094651F">
                                    <w:pPr>
                                      <w:pStyle w:val="StandardWeb"/>
                                      <w:spacing w:before="0" w:beforeAutospacing="0" w:after="20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</w:rPr>
                                      <w:t>LKW-Fahrer meldet Lieferung am Tor 1 an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63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6702" y="507554"/>
                                  <a:ext cx="1104265" cy="2959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F6F61" w:rsidRPr="00AF6F61" w:rsidRDefault="00AF6F61" w:rsidP="00AF6F61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AF6F61">
                                      <w:rPr>
                                        <w:rFonts w:ascii="Arial" w:eastAsia="Times New Roman" w:hAnsi="Arial"/>
                                        <w:bCs/>
                                        <w:color w:val="000000"/>
                                        <w:sz w:val="12"/>
                                        <w:szCs w:val="10"/>
                                      </w:rPr>
                                      <w:t>Identifizierung über Speditionsauftrag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65" name="AutoShape 6"/>
                              <wps:cNvCnPr>
                                <a:cxnSpLocks noChangeShapeType="1"/>
                                <a:stCxn id="262" idx="2"/>
                                <a:endCxn id="263" idx="0"/>
                              </wps:cNvCnPr>
                              <wps:spPr bwMode="auto">
                                <a:xfrm>
                                  <a:off x="1884563" y="331595"/>
                                  <a:ext cx="4272" cy="17595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6" name="AutoShape 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72579" y="1539051"/>
                                  <a:ext cx="6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7" name="AutoShape 3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61080" y="2184846"/>
                                  <a:ext cx="6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8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37138" y="1004980"/>
                                  <a:ext cx="1311747" cy="773579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6361F" w:rsidRPr="0038013B" w:rsidRDefault="00A6361F" w:rsidP="00A6361F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</w:rPr>
                                      <w:t xml:space="preserve">Bestellung </w:t>
                                    </w:r>
                                    <w:r w:rsidR="0038013B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</w:rPr>
                                      <w:t>für Vernichtungstransport liegt vor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70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3420" y="1249250"/>
                                  <a:ext cx="292735" cy="124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6361F" w:rsidRPr="00F2543E" w:rsidRDefault="00A6361F" w:rsidP="00A6361F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  <w:lang w:val="en-US"/>
                                      </w:rPr>
                                      <w:t>nein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274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72837" y="1757343"/>
                                  <a:ext cx="292735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F2543E" w:rsidRPr="00F2543E" w:rsidRDefault="00F2543E" w:rsidP="00F2543E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  <w:lang w:val="en-US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275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217066"/>
                                  <a:ext cx="778598" cy="350177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2543E" w:rsidRPr="00F2543E" w:rsidRDefault="00F2543E" w:rsidP="00436D8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</w:rPr>
                                      <w:t>Zutritt wird verweigert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77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0672" y="3767760"/>
                                  <a:ext cx="1090295" cy="2933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00DC" w:rsidRPr="00A400DC" w:rsidRDefault="00A400DC" w:rsidP="00A400DC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 xml:space="preserve">Anbringen der Plombe an LKW Tür 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79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4248" y="4245694"/>
                                  <a:ext cx="733425" cy="28702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A4F49" w:rsidRPr="002A4F49" w:rsidRDefault="002A4F49" w:rsidP="002A4F49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0"/>
                                        <w:szCs w:val="10"/>
                                      </w:rPr>
                                      <w:t>Speditionsauftrag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80" name="AutoShape 6"/>
                              <wps:cNvCnPr>
                                <a:cxnSpLocks noChangeShapeType="1"/>
                                <a:stCxn id="277" idx="2"/>
                                <a:endCxn id="197" idx="0"/>
                              </wps:cNvCnPr>
                              <wps:spPr bwMode="auto">
                                <a:xfrm flipH="1">
                                  <a:off x="1892115" y="4061130"/>
                                  <a:ext cx="3705" cy="1633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" name="AutoShape 3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5345" y="884850"/>
                                  <a:ext cx="1270" cy="12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7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7442" y="4224462"/>
                                  <a:ext cx="1109345" cy="340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01FD6" w:rsidRPr="00A01FD6" w:rsidRDefault="00A01FD6" w:rsidP="00A01FD6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 xml:space="preserve">Dokumentation der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>Plombennummer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9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2522" y="4918373"/>
                                  <a:ext cx="1104265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47E54" w:rsidRPr="00D47E54" w:rsidRDefault="00D47E54" w:rsidP="00D47E5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>LKW verlässt das Firmengelände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99" name="AutoShape 6"/>
                              <wps:cNvCnPr>
                                <a:cxnSpLocks noChangeShapeType="1"/>
                                <a:stCxn id="197" idx="2"/>
                                <a:endCxn id="198" idx="0"/>
                              </wps:cNvCnPr>
                              <wps:spPr bwMode="auto">
                                <a:xfrm>
                                  <a:off x="1892115" y="4565457"/>
                                  <a:ext cx="2540" cy="3529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170" y="4520311"/>
                                  <a:ext cx="1104477" cy="4483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47E54" w:rsidRPr="00D47E54" w:rsidRDefault="00D47E54" w:rsidP="00D47E5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 xml:space="preserve">Info der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>Plombennummer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 xml:space="preserve"> an der LKW Tür an den Vernichtungsdienstleister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01" name="AutoShape 6"/>
                              <wps:cNvCnPr>
                                <a:cxnSpLocks noChangeShapeType="1"/>
                                <a:endCxn id="200" idx="3"/>
                              </wps:cNvCnPr>
                              <wps:spPr bwMode="auto">
                                <a:xfrm flipH="1">
                                  <a:off x="1139647" y="4743969"/>
                                  <a:ext cx="749188" cy="24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" name="Textfeld 76"/>
                              <wps:cNvSpPr txBox="1"/>
                              <wps:spPr>
                                <a:xfrm>
                                  <a:off x="0" y="5239552"/>
                                  <a:ext cx="1755775" cy="1784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05630" w:rsidRPr="00E05630" w:rsidRDefault="00E05630" w:rsidP="00E05630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sz w:val="10"/>
                                        <w:szCs w:val="10"/>
                                      </w:rPr>
                                      <w:t xml:space="preserve">Prozess außerhalb Maas &amp; Peither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sz w:val="10"/>
                                        <w:szCs w:val="10"/>
                                      </w:rPr>
                                      <w:t>Pharma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sz w:val="10"/>
                                        <w:szCs w:val="10"/>
                                      </w:rPr>
                                      <w:t xml:space="preserve"> GmbH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AutoShape 6"/>
                              <wps:cNvCnPr>
                                <a:cxnSpLocks noChangeShapeType="1"/>
                                <a:stCxn id="198" idx="2"/>
                                <a:endCxn id="206" idx="0"/>
                              </wps:cNvCnPr>
                              <wps:spPr bwMode="auto">
                                <a:xfrm flipH="1">
                                  <a:off x="1889575" y="5213648"/>
                                  <a:ext cx="5080" cy="2983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6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7442" y="5511984"/>
                                  <a:ext cx="1104265" cy="2959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05630" w:rsidRPr="00E05630" w:rsidRDefault="00E05630" w:rsidP="00E05630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>LKW kommt beim Entsorgungsdienstleister an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07" name="Rechteck 207"/>
                              <wps:cNvSpPr/>
                              <wps:spPr>
                                <a:xfrm>
                                  <a:off x="0" y="5395997"/>
                                  <a:ext cx="3498850" cy="19694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99CC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68758" y="5476756"/>
                                  <a:ext cx="733425" cy="28638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05630" w:rsidRPr="00E05630" w:rsidRDefault="00E05630" w:rsidP="00E05630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0"/>
                                        <w:szCs w:val="10"/>
                                      </w:rPr>
                                      <w:t>Speditionsauftrag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09" name="AutoShape 6"/>
                              <wps:cNvCnPr>
                                <a:cxnSpLocks noChangeShapeType="1"/>
                                <a:stCxn id="206" idx="2"/>
                                <a:endCxn id="210" idx="0"/>
                              </wps:cNvCnPr>
                              <wps:spPr bwMode="auto">
                                <a:xfrm>
                                  <a:off x="1889575" y="5807894"/>
                                  <a:ext cx="1185" cy="15475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0207" y="5962652"/>
                                  <a:ext cx="1221105" cy="846455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05630" w:rsidRPr="00E05630" w:rsidRDefault="00E05630" w:rsidP="00E05630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0"/>
                                        <w:szCs w:val="10"/>
                                      </w:rPr>
                                      <w:t>Abweichungen zu Plomben Nr., Stückzahlen, zu vernichtender Ware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1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9661" y="6038189"/>
                                  <a:ext cx="753745" cy="6838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B348A" w:rsidRPr="007B348A" w:rsidRDefault="007B348A" w:rsidP="007B348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1"/>
                                        <w:szCs w:val="11"/>
                                      </w:rPr>
                                      <w:t xml:space="preserve">Der Entsorgungsdienstleister ruft umgehend den Versand der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1"/>
                                        <w:szCs w:val="11"/>
                                      </w:rPr>
                                      <w:t xml:space="preserve">Maas &amp; Peither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1"/>
                                        <w:szCs w:val="11"/>
                                      </w:rPr>
                                      <w:t>Pharma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1"/>
                                        <w:szCs w:val="11"/>
                                      </w:rPr>
                                      <w:t xml:space="preserve"> GmbH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1"/>
                                        <w:szCs w:val="11"/>
                                      </w:rPr>
                                      <w:t xml:space="preserve"> an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13" name="AutoShape 6"/>
                              <wps:cNvCnPr>
                                <a:cxnSpLocks noChangeShapeType="1"/>
                                <a:stCxn id="210" idx="1"/>
                                <a:endCxn id="212" idx="3"/>
                              </wps:cNvCnPr>
                              <wps:spPr bwMode="auto">
                                <a:xfrm flipH="1" flipV="1">
                                  <a:off x="863406" y="6380066"/>
                                  <a:ext cx="416801" cy="57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4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8747" y="6244181"/>
                                  <a:ext cx="292735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B348A" w:rsidRPr="007B348A" w:rsidRDefault="007B348A" w:rsidP="007B348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  <w:lang w:val="en-US"/>
                                      </w:rPr>
                                      <w:t>nein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216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0672" y="6987758"/>
                                  <a:ext cx="1090295" cy="292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B348A" w:rsidRPr="007B348A" w:rsidRDefault="007B348A" w:rsidP="007B348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>Prozess der Vernichtung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17" name="AutoShape 6"/>
                              <wps:cNvCnPr>
                                <a:cxnSpLocks noChangeShapeType="1"/>
                                <a:stCxn id="210" idx="2"/>
                                <a:endCxn id="216" idx="0"/>
                              </wps:cNvCnPr>
                              <wps:spPr bwMode="auto">
                                <a:xfrm>
                                  <a:off x="1890760" y="6809032"/>
                                  <a:ext cx="5060" cy="17864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" name="AutoShape 6"/>
                              <wps:cNvCnPr>
                                <a:cxnSpLocks noChangeShapeType="1"/>
                                <a:stCxn id="216" idx="2"/>
                                <a:endCxn id="221" idx="0"/>
                              </wps:cNvCnPr>
                              <wps:spPr bwMode="auto">
                                <a:xfrm flipH="1">
                                  <a:off x="1527382" y="7280493"/>
                                  <a:ext cx="368438" cy="4210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6702" y="7701498"/>
                                  <a:ext cx="381359" cy="226961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03ED3" w:rsidRPr="00803ED3" w:rsidRDefault="00803ED3" w:rsidP="00803ED3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22" name="Flussdiagramm: Vordefinierter Prozess 222"/>
                              <wps:cNvSpPr/>
                              <wps:spPr>
                                <a:xfrm>
                                  <a:off x="0" y="7449944"/>
                                  <a:ext cx="953135" cy="310515"/>
                                </a:xfrm>
                                <a:prstGeom prst="flowChartPredefinedProcess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873ACA" w:rsidRPr="00873ACA" w:rsidRDefault="00873ACA" w:rsidP="00873AC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2"/>
                                      </w:rPr>
                                      <w:t>ggf. SOP-104 (Abweichung)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AutoShape 6"/>
                              <wps:cNvCnPr>
                                <a:cxnSpLocks noChangeShapeType="1"/>
                                <a:stCxn id="212" idx="2"/>
                                <a:endCxn id="222" idx="0"/>
                              </wps:cNvCnPr>
                              <wps:spPr bwMode="auto">
                                <a:xfrm flipH="1">
                                  <a:off x="476568" y="6722084"/>
                                  <a:ext cx="9966" cy="7278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14211" y="7701497"/>
                                  <a:ext cx="703385" cy="241158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73ACA" w:rsidRPr="00873ACA" w:rsidRDefault="00873ACA" w:rsidP="00873AC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>Ware vernichtet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25" name="AutoShape 6"/>
                              <wps:cNvCnPr>
                                <a:cxnSpLocks noChangeShapeType="1"/>
                                <a:stCxn id="216" idx="2"/>
                                <a:endCxn id="224" idx="0"/>
                              </wps:cNvCnPr>
                              <wps:spPr bwMode="auto">
                                <a:xfrm>
                                  <a:off x="1895820" y="7280493"/>
                                  <a:ext cx="370084" cy="42100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8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95820" y="6787532"/>
                                  <a:ext cx="328884" cy="241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B3150" w:rsidRPr="00AB3150" w:rsidRDefault="00AB3150" w:rsidP="00AB3150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  <w:lang w:val="en-US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85C3DBC" id="_x0000_s1089" editas="canvas" style="width:285.35pt;height:627.9pt;mso-position-horizontal-relative:char;mso-position-vertical-relative:line" coordsize="36239,79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">
                      <v:shape id="_x0000_s1090" type="#_x0000_t75" style="position:absolute;width:36239;height:79743;visibility:visible;mso-wrap-style:square">
                        <v:fill o:detectmouseclick="t"/>
                        <v:path o:connecttype="none"/>
                      </v:shape>
                      <v:shape id="Gerade Verbindung mit Pfeil 70" o:spid="_x0000_s1091" type="#_x0000_t32" style="position:absolute;left:7785;top:13917;width:4586;height: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" strokecolor="#9bbb59 [3206]" strokeweight="2pt">
                        <v:stroke endarrow="block"/>
                      </v:shape>
                      <v:shape id="AutoShape 6" o:spid="_x0000_s1092" type="#_x0000_t32" style="position:absolute;left:18958;top:36102;width:0;height:15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" strokecolor="#9c0" strokeweight="2.25pt">
                        <v:stroke endarrow="block"/>
                      </v:shape>
                      <v:rect id="Rectangle 95" o:spid="_x0000_s1093" style="position:absolute;left:13423;top:23864;width:11044;height:29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" fillcolor="#9c0">
                        <v:textbox inset=".88983mm,.44492mm,.88983mm,.44492mm">
                          <w:txbxContent>
                            <w:p w:rsidR="00BF4698" w:rsidRPr="00F2543E" w:rsidRDefault="00016845" w:rsidP="00BF4698">
                              <w:pPr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</w:pPr>
                              <w:r w:rsidRPr="00F2543E"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Andocken des LKW an der Laderampe</w:t>
                              </w:r>
                            </w:p>
                          </w:txbxContent>
                        </v:textbox>
                      </v:rect>
                      <v:shape id="AutoShape 6" o:spid="_x0000_s1094" type="#_x0000_t32" style="position:absolute;left:18888;top:8034;width:42;height:20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" strokecolor="#9c0" strokeweight="2.25pt">
                        <v:stroke endarrow="block"/>
                      </v:shape>
                      <v:shape id="AutoShape 6" o:spid="_x0000_s1095" type="#_x0000_t32" style="position:absolute;left:18930;top:17785;width:28;height:15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" strokecolor="#9c0" strokeweight="2.25pt">
                        <v:stroke endarrow="block"/>
                      </v:shape>
                      <v:shape id="Gerade Verbindung mit Pfeil 94" o:spid="_x0000_s1096" type="#_x0000_t32" style="position:absolute;left:18945;top:22341;width:13;height:15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" strokecolor="#9bbb59 [3206]" strokeweight="2pt">
                        <v:stroke endarrow="block"/>
                      </v:shape>
                      <v:rect id="Rectangle 95" o:spid="_x0000_s1097" style="position:absolute;left:13506;top:19382;width:10903;height:2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744DB6" w:rsidRPr="00F2543E" w:rsidRDefault="00F2543E" w:rsidP="00744DB6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Times New Roman" w:hAnsi="Arial" w:cs="Arial"/>
                                  <w:bCs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F2543E">
                                <w:rPr>
                                  <w:rFonts w:ascii="Arial" w:eastAsia="Times New Roman" w:hAnsi="Arial" w:cs="Arial"/>
                                  <w:bCs/>
                                  <w:color w:val="000000"/>
                                  <w:sz w:val="12"/>
                                  <w:szCs w:val="12"/>
                                </w:rPr>
                                <w:t>Zutritt auf das Firmengelände gestattet</w:t>
                              </w:r>
                            </w:p>
                          </w:txbxContent>
                        </v:textbox>
                      </v:rect>
                      <v:rect id="Rectangle 95" o:spid="_x0000_s1098" style="position:absolute;left:13506;top:28350;width:10903;height:3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B82C2B" w:rsidRPr="00E609F8" w:rsidRDefault="002B12C6" w:rsidP="00B82C2B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Times New Roman" w:hAnsi="Arial" w:cs="Arial"/>
                                  <w:bCs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Cs/>
                                  <w:color w:val="000000"/>
                                  <w:sz w:val="12"/>
                                  <w:szCs w:val="12"/>
                                </w:rPr>
                                <w:t>Abgleich Speditionsauftrag / Formblatt SOP-605</w:t>
                              </w:r>
                              <w:r w:rsidR="008322E4">
                                <w:rPr>
                                  <w:rFonts w:ascii="Arial" w:eastAsia="Times New Roman" w:hAnsi="Arial" w:cs="Arial"/>
                                  <w:bCs/>
                                  <w:color w:val="000000"/>
                                  <w:sz w:val="12"/>
                                  <w:szCs w:val="12"/>
                                </w:rPr>
                                <w:t>_</w:t>
                              </w:r>
                              <w:r>
                                <w:rPr>
                                  <w:rFonts w:ascii="Arial" w:eastAsia="Times New Roman" w:hAnsi="Arial" w:cs="Arial"/>
                                  <w:bCs/>
                                  <w:color w:val="000000"/>
                                  <w:sz w:val="12"/>
                                  <w:szCs w:val="12"/>
                                </w:rPr>
                                <w:t>A4 / Vernichtungsgut</w:t>
                              </w:r>
                            </w:p>
                          </w:txbxContent>
                        </v:textbox>
                      </v:rect>
                      <v:shape id="AutoShape 6" o:spid="_x0000_s1099" type="#_x0000_t32" style="position:absolute;left:18945;top:26830;width:13;height:1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" strokecolor="#9c0" strokeweight="2.25pt">
                        <v:stroke endarrow="block"/>
                      </v:shape>
                      <v:shape id="AutoShape 66" o:spid="_x0000_s1100" type="#_x0000_t114" style="position:absolute;left:26294;top:28404;width:7334;height:2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" fillcolor="#ddd">
                        <v:textbox inset=".88983mm,.44492mm,.88983mm,.44492mm">
                          <w:txbxContent>
                            <w:p w:rsidR="00FB08FE" w:rsidRPr="002B12C6" w:rsidRDefault="002B12C6" w:rsidP="00FB08FE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Times New Roman" w:hAnsi="Arial" w:cs="Arial"/>
                                  <w:color w:val="000000"/>
                                  <w:sz w:val="10"/>
                                  <w:szCs w:val="10"/>
                                </w:rPr>
                              </w:pPr>
                              <w:r w:rsidRPr="002B12C6">
                                <w:rPr>
                                  <w:rFonts w:ascii="Arial" w:eastAsia="Times New Roman" w:hAnsi="Arial" w:cs="Arial"/>
                                  <w:color w:val="000000"/>
                                  <w:sz w:val="10"/>
                                  <w:szCs w:val="10"/>
                                </w:rPr>
                                <w:t>Speditionsauftrag</w:t>
                              </w:r>
                            </w:p>
                          </w:txbxContent>
                        </v:textbox>
                      </v:shape>
                      <v:rect id="Rectangle 95" o:spid="_x0000_s1101" style="position:absolute;left:13506;top:33164;width:10903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FB08FE" w:rsidRPr="00436D8A" w:rsidRDefault="00436D8A" w:rsidP="00FB08FE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Times New Roman" w:hAnsi="Arial" w:cs="Arial"/>
                                  <w:bCs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436D8A">
                                <w:rPr>
                                  <w:rFonts w:ascii="Arial" w:eastAsia="Times New Roman" w:hAnsi="Arial" w:cs="Arial"/>
                                  <w:bCs/>
                                  <w:color w:val="000000"/>
                                  <w:sz w:val="12"/>
                                  <w:szCs w:val="12"/>
                                </w:rPr>
                                <w:t>Beladen des LKWs und Ladungssicherung</w:t>
                              </w:r>
                            </w:p>
                          </w:txbxContent>
                        </v:textbox>
                      </v:rect>
                      <v:shape id="AutoShape 6" o:spid="_x0000_s1102" type="#_x0000_t32" style="position:absolute;left:18958;top:31607;width:0;height:15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" strokecolor="#9c0" strokeweight="2.25pt">
                        <v:stroke endarrow="block"/>
                      </v:shape>
                      <v:shape id="AutoShape 141" o:spid="_x0000_s1103" type="#_x0000_t116" style="position:absolute;left:13987;top:1;width:9717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" fillcolor="#9c0">
                        <v:textbox inset=".88983mm,.44492mm,.88983mm,.44492mm">
                          <w:txbxContent>
                            <w:p w:rsidR="0094651F" w:rsidRPr="0094651F" w:rsidRDefault="0094651F" w:rsidP="0094651F">
                              <w:pPr>
                                <w:pStyle w:val="StandardWeb"/>
                                <w:spacing w:before="0" w:beforeAutospacing="0" w:after="20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</w:rPr>
                                <w:t>LKW-Fahrer meldet Lieferung am Tor 1 an</w:t>
                              </w:r>
                            </w:p>
                          </w:txbxContent>
                        </v:textbox>
                      </v:shape>
                      <v:rect id="Rectangle 95" o:spid="_x0000_s1104" style="position:absolute;left:13367;top:5075;width:11042;height:2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AF6F61" w:rsidRPr="00AF6F61" w:rsidRDefault="00AF6F61" w:rsidP="00AF6F61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AF6F61">
                                <w:rPr>
                                  <w:rFonts w:ascii="Arial" w:eastAsia="Times New Roman" w:hAnsi="Arial"/>
                                  <w:bCs/>
                                  <w:color w:val="000000"/>
                                  <w:sz w:val="12"/>
                                  <w:szCs w:val="10"/>
                                </w:rPr>
                                <w:t>Identifizierung über Speditionsauftrag</w:t>
                              </w:r>
                            </w:p>
                          </w:txbxContent>
                        </v:textbox>
                      </v:rect>
                      <v:shape id="AutoShape 6" o:spid="_x0000_s1105" type="#_x0000_t32" style="position:absolute;left:18845;top:3315;width:43;height:17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" strokecolor="#9c0" strokeweight="2.25pt">
                        <v:stroke endarrow="block"/>
                      </v:shape>
                      <v:shape id="AutoShape 387" o:spid="_x0000_s1106" type="#_x0000_t32" style="position:absolute;left:29725;top:15390;width: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">
                        <v:stroke dashstyle="dash"/>
                        <v:shadow color="#eeece1"/>
                      </v:shape>
                      <v:shape id="AutoShape 390" o:spid="_x0000_s1107" type="#_x0000_t32" style="position:absolute;left:27610;top:21848;width: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">
                        <v:stroke dashstyle="dash"/>
                        <v:shadow color="#eeece1"/>
                      </v:shape>
                      <v:shape id="AutoShape 94" o:spid="_x0000_s1108" type="#_x0000_t110" style="position:absolute;left:12371;top:10049;width:13117;height:7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A6361F" w:rsidRPr="0038013B" w:rsidRDefault="00A6361F" w:rsidP="00A6361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</w:rPr>
                                <w:t xml:space="preserve">Bestellung </w:t>
                              </w:r>
                              <w:r w:rsidR="0038013B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</w:rPr>
                                <w:t>für Vernichtungstransport liegt vor</w:t>
                              </w:r>
                            </w:p>
                          </w:txbxContent>
                        </v:textbox>
                      </v:shape>
                      <v:shape id="Text Box 16" o:spid="_x0000_s1109" type="#_x0000_t202" style="position:absolute;left:8934;top:12492;width:292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" filled="f" stroked="f">
                        <v:textbox inset=".88983mm,.44492mm,.88983mm,.44492mm">
                          <w:txbxContent>
                            <w:p w:rsidR="00A6361F" w:rsidRPr="00F2543E" w:rsidRDefault="00A6361F" w:rsidP="00A6361F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>nein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16" o:spid="_x0000_s1110" type="#_x0000_t202" style="position:absolute;left:18728;top:17573;width:2927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" filled="f" stroked="f">
                        <v:textbox inset=".88983mm,.44492mm,.88983mm,.44492mm">
                          <w:txbxContent>
                            <w:p w:rsidR="00F2543E" w:rsidRPr="00F2543E" w:rsidRDefault="00F2543E" w:rsidP="00F2543E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shape id="AutoShape 141" o:spid="_x0000_s1111" type="#_x0000_t116" style="position:absolute;top:12170;width:7785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" fillcolor="#9c0">
                        <v:textbox inset=".88983mm,.44492mm,.88983mm,.44492mm">
                          <w:txbxContent>
                            <w:p w:rsidR="00F2543E" w:rsidRPr="00F2543E" w:rsidRDefault="00F2543E" w:rsidP="00436D8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</w:rPr>
                                <w:t>Zutritt wird verweigert</w:t>
                              </w:r>
                            </w:p>
                          </w:txbxContent>
                        </v:textbox>
                      </v:shape>
                      <v:rect id="Rectangle 95" o:spid="_x0000_s1112" style="position:absolute;left:13506;top:37677;width:10903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A400DC" w:rsidRPr="00A400DC" w:rsidRDefault="00A400DC" w:rsidP="00A400DC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2"/>
                                </w:rPr>
                                <w:t xml:space="preserve">Anbringen der Plombe an LKW Tür </w:t>
                              </w:r>
                            </w:p>
                          </w:txbxContent>
                        </v:textbox>
                      </v:rect>
                      <v:shape id="AutoShape 66" o:spid="_x0000_s1113" type="#_x0000_t114" style="position:absolute;left:25942;top:42456;width:7334;height:28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" fillcolor="#ddd">
                        <v:textbox inset=".88983mm,.44492mm,.88983mm,.44492mm">
                          <w:txbxContent>
                            <w:p w:rsidR="002A4F49" w:rsidRPr="002A4F49" w:rsidRDefault="002A4F49" w:rsidP="002A4F4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0"/>
                                  <w:szCs w:val="10"/>
                                </w:rPr>
                                <w:t>Speditionsauftrag</w:t>
                              </w:r>
                            </w:p>
                          </w:txbxContent>
                        </v:textbox>
                      </v:shape>
                      <v:shape id="AutoShape 6" o:spid="_x0000_s1114" type="#_x0000_t32" style="position:absolute;left:18921;top:40611;width:37;height:16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" strokecolor="#9c0" strokeweight="2.25pt">
                        <v:stroke endarrow="block"/>
                      </v:shape>
                      <v:shape id="AutoShape 338" o:spid="_x0000_s1115" type="#_x0000_t32" style="position:absolute;left:10353;top:8848;width:13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">
                        <v:stroke dashstyle="dash"/>
                        <v:shadow color="#eeece1"/>
                      </v:shape>
                      <v:rect id="Rectangle 95" o:spid="_x0000_s1116" style="position:absolute;left:13374;top:42244;width:11093;height:3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A01FD6" w:rsidRPr="00A01FD6" w:rsidRDefault="00A01FD6" w:rsidP="00A01FD6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2"/>
                                </w:rPr>
                                <w:t xml:space="preserve">Dokumentation der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2"/>
                                </w:rPr>
                                <w:t>Plombennummer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95" o:spid="_x0000_s1117" style="position:absolute;left:13425;top:49183;width:11042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D47E54" w:rsidRPr="00D47E54" w:rsidRDefault="00D47E54" w:rsidP="00D47E54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2"/>
                                </w:rPr>
                                <w:t>LKW verlässt das Firmengelände</w:t>
                              </w:r>
                            </w:p>
                          </w:txbxContent>
                        </v:textbox>
                      </v:rect>
                      <v:shape id="AutoShape 6" o:spid="_x0000_s1118" type="#_x0000_t32" style="position:absolute;left:18921;top:45654;width:25;height:35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" strokecolor="#9c0" strokeweight="2.25pt">
                        <v:stroke endarrow="block"/>
                      </v:shape>
                      <v:rect id="Rectangle 95" o:spid="_x0000_s1119" style="position:absolute;left:351;top:45203;width:11045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" fillcolor="#9c0">
                        <v:textbox inset=".88983mm,.44492mm,.88983mm,.44492mm">
                          <w:txbxContent>
                            <w:p w:rsidR="00D47E54" w:rsidRPr="00D47E54" w:rsidRDefault="00D47E54" w:rsidP="00D47E54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2"/>
                                </w:rPr>
                                <w:t xml:space="preserve">Info der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2"/>
                                </w:rPr>
                                <w:t>Plombennummer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2"/>
                                </w:rPr>
                                <w:t xml:space="preserve"> an der LKW Tür an den Vernichtungsdienstleister</w:t>
                              </w:r>
                            </w:p>
                          </w:txbxContent>
                        </v:textbox>
                      </v:rect>
                      <v:shape id="AutoShape 6" o:spid="_x0000_s1120" type="#_x0000_t32" style="position:absolute;left:11396;top:47439;width:7492;height: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" strokecolor="#9c0" strokeweight="2.25pt">
                        <v:stroke endarrow="block"/>
                      </v:shape>
                      <v:shape id="Textfeld 76" o:spid="_x0000_s1121" type="#_x0000_t202" style="position:absolute;top:52395;width:1755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" fillcolor="white [3201]" stroked="f" strokeweight=".5pt">
                        <v:textbox>
                          <w:txbxContent>
                            <w:p w:rsidR="00E05630" w:rsidRPr="00E05630" w:rsidRDefault="00E05630" w:rsidP="00E05630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0"/>
                                  <w:szCs w:val="10"/>
                                </w:rPr>
                                <w:t xml:space="preserve">Prozess außerhalb Maas &amp; Peither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0"/>
                                  <w:szCs w:val="10"/>
                                </w:rPr>
                                <w:t>Pharma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0"/>
                                  <w:szCs w:val="10"/>
                                </w:rPr>
                                <w:t xml:space="preserve"> GmbH</w:t>
                              </w:r>
                            </w:p>
                          </w:txbxContent>
                        </v:textbox>
                      </v:shape>
                      <v:shape id="AutoShape 6" o:spid="_x0000_s1122" type="#_x0000_t32" style="position:absolute;left:18895;top:52136;width:51;height:298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" strokecolor="#9c0" strokeweight="2.25pt">
                        <v:stroke endarrow="block"/>
                      </v:shape>
                      <v:rect id="Rectangle 95" o:spid="_x0000_s1123" style="position:absolute;left:13374;top:55119;width:11043;height:2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" fillcolor="#9c0">
                        <v:textbox inset=".88983mm,.44492mm,.88983mm,.44492mm">
                          <w:txbxContent>
                            <w:p w:rsidR="00E05630" w:rsidRPr="00E05630" w:rsidRDefault="00E05630" w:rsidP="00E05630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/>
                                  <w:color w:val="000000"/>
                                  <w:sz w:val="12"/>
                                  <w:szCs w:val="12"/>
                                </w:rPr>
                                <w:t>LKW kommt beim Entsorgungsdienstleister an</w:t>
                              </w:r>
                            </w:p>
                          </w:txbxContent>
                        </v:textbox>
                      </v:rect>
                      <v:rect id="Rechteck 207" o:spid="_x0000_s1124" style="position:absolute;top:53959;width:34988;height:196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" filled="f" strokecolor="#9c0" strokeweight="2pt">
                        <v:stroke dashstyle="dash"/>
                      </v:rect>
                      <v:shape id="AutoShape 66" o:spid="_x0000_s1125" type="#_x0000_t114" style="position:absolute;left:26687;top:54767;width:7334;height:2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" fillcolor="#ddd">
                        <v:textbox inset=".88983mm,.44492mm,.88983mm,.44492mm">
                          <w:txbxContent>
                            <w:p w:rsidR="00E05630" w:rsidRPr="00E05630" w:rsidRDefault="00E05630" w:rsidP="00E05630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0"/>
                                  <w:szCs w:val="10"/>
                                </w:rPr>
                                <w:t>Speditionsauftrag</w:t>
                              </w:r>
                            </w:p>
                          </w:txbxContent>
                        </v:textbox>
                      </v:shape>
                      <v:shape id="AutoShape 6" o:spid="_x0000_s1126" type="#_x0000_t32" style="position:absolute;left:18895;top:58078;width:12;height:15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" strokecolor="#9c0" strokeweight="2.25pt">
                        <v:stroke endarrow="block"/>
                      </v:shape>
                      <v:shape id="AutoShape 94" o:spid="_x0000_s1127" type="#_x0000_t110" style="position:absolute;left:12802;top:59626;width:12211;height:8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E05630" w:rsidRPr="00E05630" w:rsidRDefault="00E05630" w:rsidP="00E05630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0"/>
                                  <w:szCs w:val="10"/>
                                </w:rPr>
                                <w:t>Abweichungen zu Plomben Nr., Stückzahlen, zu vernichtender Ware</w:t>
                              </w:r>
                            </w:p>
                          </w:txbxContent>
                        </v:textbox>
                      </v:shape>
                      <v:rect id="Rectangle 95" o:spid="_x0000_s1128" style="position:absolute;left:1096;top:60381;width:7538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7B348A" w:rsidRPr="007B348A" w:rsidRDefault="007B348A" w:rsidP="007B348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1"/>
                                  <w:szCs w:val="11"/>
                                </w:rPr>
                                <w:t xml:space="preserve">Der Entsorgungsdienstleister ruft umgehend den Versand der </w:t>
                              </w: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1"/>
                                  <w:szCs w:val="11"/>
                                </w:rPr>
                                <w:t xml:space="preserve">Maas &amp; Peither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1"/>
                                  <w:szCs w:val="11"/>
                                </w:rPr>
                                <w:t>Pharma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1"/>
                                  <w:szCs w:val="11"/>
                                </w:rPr>
                                <w:t xml:space="preserve"> GmbH</w:t>
                              </w: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1"/>
                                  <w:szCs w:val="11"/>
                                </w:rPr>
                                <w:t xml:space="preserve"> an</w:t>
                              </w:r>
                            </w:p>
                          </w:txbxContent>
                        </v:textbox>
                      </v:rect>
                      <v:shape id="AutoShape 6" o:spid="_x0000_s1129" type="#_x0000_t32" style="position:absolute;left:8634;top:63800;width:4168;height: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" strokecolor="#9c0" strokeweight="2.25pt">
                        <v:stroke endarrow="block"/>
                      </v:shape>
                      <v:shape id="Text Box 16" o:spid="_x0000_s1130" type="#_x0000_t202" style="position:absolute;left:9587;top:62441;width:2927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" filled="f" stroked="f">
                        <v:textbox inset=".88983mm,.44492mm,.88983mm,.44492mm">
                          <w:txbxContent>
                            <w:p w:rsidR="007B348A" w:rsidRPr="007B348A" w:rsidRDefault="007B348A" w:rsidP="007B348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>nein</w:t>
                              </w:r>
                              <w:proofErr w:type="spellEnd"/>
                            </w:p>
                          </w:txbxContent>
                        </v:textbox>
                      </v:shape>
                      <v:rect id="Rectangle 95" o:spid="_x0000_s1131" style="position:absolute;left:13506;top:69877;width:10903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7B348A" w:rsidRPr="007B348A" w:rsidRDefault="007B348A" w:rsidP="007B348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/>
                                  <w:color w:val="000000"/>
                                  <w:sz w:val="12"/>
                                  <w:szCs w:val="12"/>
                                </w:rPr>
                                <w:t>Prozess der Vernichtung</w:t>
                              </w:r>
                            </w:p>
                          </w:txbxContent>
                        </v:textbox>
                      </v:rect>
                      <v:shape id="AutoShape 6" o:spid="_x0000_s1132" type="#_x0000_t32" style="position:absolute;left:18907;top:68090;width:51;height:17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" strokecolor="#9c0" strokeweight="2.25pt">
                        <v:stroke endarrow="block"/>
                      </v:shape>
                      <v:shape id="AutoShape 6" o:spid="_x0000_s1133" type="#_x0000_t32" style="position:absolute;left:15273;top:72804;width:3685;height:42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" strokecolor="#9c0" strokeweight="2.25pt">
                        <v:stroke endarrow="block"/>
                      </v:shape>
                      <v:shape id="AutoShape 141" o:spid="_x0000_s1134" type="#_x0000_t116" style="position:absolute;left:13367;top:77014;width:3813;height:2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803ED3" w:rsidRPr="00803ED3" w:rsidRDefault="00803ED3" w:rsidP="00803ED3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Flussdiagramm: Vordefinierter Prozess 222" o:spid="_x0000_s1135" type="#_x0000_t112" style="position:absolute;top:74499;width:9531;height:3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" fillcolor="#9c0" strokecolor="black [3213]" strokeweight=".5pt">
                        <v:textbox>
                          <w:txbxContent>
                            <w:p w:rsidR="00873ACA" w:rsidRPr="00873ACA" w:rsidRDefault="00873ACA" w:rsidP="00873AC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2"/>
                                </w:rPr>
                                <w:t>ggf. SOP-104 (Abweichung)</w:t>
                              </w:r>
                            </w:p>
                          </w:txbxContent>
                        </v:textbox>
                      </v:shape>
                      <v:shape id="AutoShape 6" o:spid="_x0000_s1136" type="#_x0000_t32" style="position:absolute;left:4765;top:67220;width:100;height:72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" strokecolor="#9c0" strokeweight="2.25pt">
                        <v:stroke endarrow="block"/>
                      </v:shape>
                      <v:shape id="AutoShape 141" o:spid="_x0000_s1137" type="#_x0000_t116" style="position:absolute;left:19142;top:77014;width:7033;height:2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873ACA" w:rsidRPr="00873ACA" w:rsidRDefault="00873ACA" w:rsidP="00873AC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>Ware vernichtet</w:t>
                              </w:r>
                            </w:p>
                          </w:txbxContent>
                        </v:textbox>
                      </v:shape>
                      <v:shape id="AutoShape 6" o:spid="_x0000_s1138" type="#_x0000_t32" style="position:absolute;left:18958;top:72804;width:3701;height:4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" strokecolor="#9c0" strokeweight="2.25pt">
                        <v:stroke endarrow="block"/>
                      </v:shape>
                      <v:shape id="Text Box 16" o:spid="_x0000_s1139" type="#_x0000_t202" style="position:absolute;left:18958;top:67875;width:3289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" filled="f" stroked="f">
                        <v:textbox inset=".88983mm,.44492mm,.88983mm,.44492mm">
                          <w:txbxContent>
                            <w:p w:rsidR="00AB3150" w:rsidRPr="00AB3150" w:rsidRDefault="00AB3150" w:rsidP="00AB3150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3" w:type="pct"/>
          </w:tcPr>
          <w:p w:rsidR="00BF4698" w:rsidRPr="00CF76A9" w:rsidRDefault="00BF4698" w:rsidP="00190CA2">
            <w:pPr>
              <w:pStyle w:val="tabelle-ueberschrift"/>
            </w:pPr>
            <w:r w:rsidRPr="00CF76A9">
              <w:t>Verantwortlich</w:t>
            </w:r>
          </w:p>
          <w:p w:rsidR="00016845" w:rsidRDefault="00016845" w:rsidP="00190CA2">
            <w:pPr>
              <w:pStyle w:val="tabelle-text"/>
            </w:pPr>
            <w:r>
              <w:t>LKW-Fahrer</w:t>
            </w:r>
          </w:p>
          <w:p w:rsidR="0011181D" w:rsidRDefault="0011181D" w:rsidP="0011181D">
            <w:pPr>
              <w:pStyle w:val="tabelle-text"/>
              <w:spacing w:before="0"/>
            </w:pPr>
          </w:p>
          <w:p w:rsidR="00016845" w:rsidRDefault="00B03AA9" w:rsidP="00190CA2">
            <w:pPr>
              <w:pStyle w:val="tabelle-text"/>
            </w:pPr>
            <w:r>
              <w:t>Lagermitarbeiter</w:t>
            </w:r>
          </w:p>
          <w:p w:rsidR="00016845" w:rsidRDefault="00016845" w:rsidP="00190CA2">
            <w:pPr>
              <w:pStyle w:val="tabelle-text"/>
            </w:pPr>
            <w:bookmarkStart w:id="0" w:name="_GoBack"/>
            <w:bookmarkEnd w:id="0"/>
          </w:p>
          <w:p w:rsidR="00D2096B" w:rsidRDefault="00D2096B" w:rsidP="00190CA2">
            <w:pPr>
              <w:pStyle w:val="tabelle-text"/>
            </w:pPr>
          </w:p>
          <w:p w:rsidR="00D2096B" w:rsidRDefault="00D2096B" w:rsidP="00190CA2">
            <w:pPr>
              <w:pStyle w:val="tabelle-text"/>
            </w:pPr>
          </w:p>
          <w:p w:rsidR="00B82C2B" w:rsidRDefault="004A3428" w:rsidP="00190CA2">
            <w:pPr>
              <w:pStyle w:val="tabelle-text"/>
            </w:pPr>
            <w:r>
              <w:t>Lagermitarbeiter</w:t>
            </w:r>
          </w:p>
          <w:p w:rsidR="00B82C2B" w:rsidRDefault="00B82C2B" w:rsidP="00190CA2">
            <w:pPr>
              <w:pStyle w:val="tabelle-text"/>
            </w:pPr>
          </w:p>
          <w:p w:rsidR="00B82C2B" w:rsidRDefault="00B82C2B" w:rsidP="00190CA2">
            <w:pPr>
              <w:pStyle w:val="tabelle-text"/>
            </w:pPr>
          </w:p>
          <w:p w:rsidR="00711A8D" w:rsidRDefault="00711A8D" w:rsidP="00190CA2">
            <w:pPr>
              <w:pStyle w:val="tabelle-text"/>
            </w:pPr>
          </w:p>
          <w:p w:rsidR="004A3428" w:rsidRDefault="004A3428" w:rsidP="00190CA2">
            <w:pPr>
              <w:pStyle w:val="tabelle-text"/>
            </w:pPr>
            <w:r>
              <w:t>Lagermitarbeiter</w:t>
            </w:r>
          </w:p>
          <w:p w:rsidR="004A3428" w:rsidRDefault="004A3428" w:rsidP="00190CA2">
            <w:pPr>
              <w:pStyle w:val="tabelle-text"/>
            </w:pPr>
          </w:p>
          <w:p w:rsidR="004A3428" w:rsidRDefault="004A3428" w:rsidP="00190CA2">
            <w:pPr>
              <w:pStyle w:val="tabelle-text"/>
            </w:pPr>
            <w:r>
              <w:t>Lagermitarbeiter</w:t>
            </w:r>
          </w:p>
          <w:p w:rsidR="004A3428" w:rsidRDefault="004A3428" w:rsidP="00190CA2">
            <w:pPr>
              <w:pStyle w:val="tabelle-text"/>
            </w:pPr>
          </w:p>
          <w:p w:rsidR="004A3428" w:rsidRDefault="008C7677" w:rsidP="00190CA2">
            <w:pPr>
              <w:pStyle w:val="tabelle-text"/>
            </w:pPr>
            <w:r>
              <w:t>Lagermitarbeiter / LKW-Fahrer</w:t>
            </w:r>
          </w:p>
          <w:p w:rsidR="008C7677" w:rsidRDefault="008C7677" w:rsidP="00190CA2">
            <w:pPr>
              <w:pStyle w:val="tabelle-text"/>
            </w:pPr>
          </w:p>
          <w:p w:rsidR="008C7677" w:rsidRDefault="008C7677" w:rsidP="00190CA2">
            <w:pPr>
              <w:pStyle w:val="tabelle-text"/>
            </w:pPr>
            <w:r>
              <w:t>Lagermitarbeiter / LKW-Fahrer</w:t>
            </w:r>
          </w:p>
          <w:p w:rsidR="008C7677" w:rsidRDefault="008C7677" w:rsidP="00190CA2">
            <w:pPr>
              <w:pStyle w:val="tabelle-text"/>
            </w:pPr>
          </w:p>
          <w:p w:rsidR="00A730FF" w:rsidRDefault="008C7677" w:rsidP="008C7677">
            <w:pPr>
              <w:pStyle w:val="tabelle-text"/>
            </w:pPr>
            <w:r>
              <w:t>Lagermitarbeiter</w:t>
            </w:r>
          </w:p>
          <w:p w:rsidR="000D2471" w:rsidRDefault="000D2471" w:rsidP="008C7677">
            <w:pPr>
              <w:pStyle w:val="tabelle-text"/>
            </w:pPr>
          </w:p>
          <w:p w:rsidR="000D2471" w:rsidRDefault="000D2471" w:rsidP="008C7677">
            <w:pPr>
              <w:pStyle w:val="tabelle-text"/>
            </w:pPr>
            <w:r>
              <w:t>Lagermitarbeiter</w:t>
            </w:r>
          </w:p>
          <w:p w:rsidR="000D2471" w:rsidRDefault="000D2471" w:rsidP="008C7677">
            <w:pPr>
              <w:pStyle w:val="tabelle-text"/>
            </w:pPr>
          </w:p>
          <w:p w:rsidR="00667179" w:rsidRDefault="00667179" w:rsidP="008C7677">
            <w:pPr>
              <w:pStyle w:val="tabelle-text"/>
            </w:pPr>
          </w:p>
          <w:p w:rsidR="00667179" w:rsidRDefault="00667179" w:rsidP="008C7677">
            <w:pPr>
              <w:pStyle w:val="tabelle-text"/>
            </w:pPr>
            <w:r>
              <w:t>Versand</w:t>
            </w:r>
          </w:p>
          <w:p w:rsidR="00E05630" w:rsidRDefault="00E05630" w:rsidP="008C7677">
            <w:pPr>
              <w:pStyle w:val="tabelle-text"/>
            </w:pPr>
          </w:p>
          <w:p w:rsidR="00E05630" w:rsidRDefault="00E05630" w:rsidP="008C7677">
            <w:pPr>
              <w:pStyle w:val="tabelle-text"/>
            </w:pPr>
          </w:p>
          <w:p w:rsidR="00E05630" w:rsidRDefault="00E05630" w:rsidP="00E05630">
            <w:pPr>
              <w:pStyle w:val="tabelle-ueberschrift"/>
              <w:rPr>
                <w:b w:val="0"/>
              </w:rPr>
            </w:pPr>
            <w:r>
              <w:rPr>
                <w:b w:val="0"/>
              </w:rPr>
              <w:t>Transportdienstleister / Entsorgungsdienstleister</w:t>
            </w:r>
          </w:p>
          <w:p w:rsidR="00E05630" w:rsidRDefault="00E05630" w:rsidP="008C7677">
            <w:pPr>
              <w:pStyle w:val="tabelle-text"/>
            </w:pPr>
          </w:p>
          <w:p w:rsidR="007B348A" w:rsidRDefault="007B348A" w:rsidP="008C7677">
            <w:pPr>
              <w:pStyle w:val="tabelle-text"/>
            </w:pPr>
          </w:p>
          <w:p w:rsidR="007B348A" w:rsidRDefault="007B348A" w:rsidP="008C7677">
            <w:pPr>
              <w:pStyle w:val="tabelle-text"/>
            </w:pPr>
          </w:p>
          <w:p w:rsidR="007B348A" w:rsidRDefault="007B348A" w:rsidP="008C7677">
            <w:pPr>
              <w:pStyle w:val="tabelle-text"/>
            </w:pPr>
          </w:p>
          <w:p w:rsidR="007B348A" w:rsidRDefault="007B348A" w:rsidP="007B348A">
            <w:pPr>
              <w:pStyle w:val="tabelle-ueberschrift"/>
              <w:rPr>
                <w:b w:val="0"/>
              </w:rPr>
            </w:pPr>
          </w:p>
          <w:p w:rsidR="00873ACA" w:rsidRDefault="00873ACA" w:rsidP="007B348A">
            <w:pPr>
              <w:pStyle w:val="tabelle-ueberschrift"/>
              <w:rPr>
                <w:b w:val="0"/>
              </w:rPr>
            </w:pPr>
          </w:p>
          <w:p w:rsidR="00873ACA" w:rsidRDefault="00873ACA" w:rsidP="007B348A">
            <w:pPr>
              <w:pStyle w:val="tabelle-ueberschrift"/>
              <w:rPr>
                <w:b w:val="0"/>
              </w:rPr>
            </w:pPr>
          </w:p>
          <w:p w:rsidR="00873ACA" w:rsidRDefault="00873ACA" w:rsidP="007B348A">
            <w:pPr>
              <w:pStyle w:val="tabelle-ueberschrift"/>
              <w:rPr>
                <w:b w:val="0"/>
              </w:rPr>
            </w:pPr>
          </w:p>
          <w:p w:rsidR="00873ACA" w:rsidRDefault="00873ACA" w:rsidP="007B348A">
            <w:pPr>
              <w:pStyle w:val="tabelle-ueberschrift"/>
              <w:rPr>
                <w:b w:val="0"/>
              </w:rPr>
            </w:pPr>
          </w:p>
          <w:p w:rsidR="00E05630" w:rsidRPr="00873ACA" w:rsidRDefault="007B348A" w:rsidP="00873ACA">
            <w:pPr>
              <w:pStyle w:val="tabelle-ueberschrift"/>
              <w:spacing w:before="0"/>
              <w:rPr>
                <w:b w:val="0"/>
              </w:rPr>
            </w:pPr>
            <w:r>
              <w:rPr>
                <w:b w:val="0"/>
              </w:rPr>
              <w:t>Versand</w:t>
            </w:r>
          </w:p>
        </w:tc>
        <w:tc>
          <w:tcPr>
            <w:tcW w:w="974" w:type="pct"/>
          </w:tcPr>
          <w:p w:rsidR="00BF4698" w:rsidRDefault="00BF4698" w:rsidP="00190CA2">
            <w:pPr>
              <w:pStyle w:val="tabelle-ueberschrift"/>
            </w:pPr>
            <w:r>
              <w:t>Kommentare</w:t>
            </w:r>
          </w:p>
          <w:p w:rsidR="00BF4698" w:rsidRDefault="00BF4698" w:rsidP="00190CA2">
            <w:pPr>
              <w:pStyle w:val="tabelle-text"/>
            </w:pPr>
          </w:p>
          <w:p w:rsidR="00BF4698" w:rsidRDefault="00BF4698" w:rsidP="00190CA2">
            <w:pPr>
              <w:pStyle w:val="tabelle-text"/>
            </w:pPr>
          </w:p>
        </w:tc>
      </w:tr>
    </w:tbl>
    <w:p w:rsidR="00BF4698" w:rsidRDefault="00BF4698" w:rsidP="00BF4698"/>
    <w:p w:rsidR="00796B8C" w:rsidRDefault="00796B8C" w:rsidP="00BF4698">
      <w:pPr>
        <w:sectPr w:rsidR="00796B8C" w:rsidSect="00E55E51">
          <w:pgSz w:w="11906" w:h="16838" w:code="9"/>
          <w:pgMar w:top="1701" w:right="567" w:bottom="1701" w:left="1701" w:header="794" w:footer="794" w:gutter="0"/>
          <w:cols w:space="709"/>
          <w:formProt w:val="0"/>
          <w:docGrid w:linePitch="326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5782"/>
        <w:gridCol w:w="1970"/>
        <w:gridCol w:w="1876"/>
      </w:tblGrid>
      <w:tr w:rsidR="00425AF7" w:rsidRPr="009F1228" w:rsidTr="006324E4">
        <w:trPr>
          <w:trHeight w:val="10197"/>
        </w:trPr>
        <w:tc>
          <w:tcPr>
            <w:tcW w:w="3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425AF7" w:rsidRPr="00425AF7" w:rsidRDefault="00425AF7" w:rsidP="00190CA2">
            <w:pPr>
              <w:pStyle w:val="tabelle-text"/>
              <w:rPr>
                <w:noProof/>
              </w:rPr>
            </w:pPr>
            <w:r w:rsidRPr="00425AF7">
              <w:rPr>
                <w:noProof/>
              </w:rPr>
              <w:lastRenderedPageBreak/>
              <mc:AlternateContent>
                <mc:Choice Requires="wpc">
                  <w:drawing>
                    <wp:inline distT="0" distB="0" distL="0" distR="0" wp14:anchorId="7171A917" wp14:editId="3070D35D">
                      <wp:extent cx="3623945" cy="6107502"/>
                      <wp:effectExtent l="0" t="0" r="0" b="0"/>
                      <wp:docPr id="286" name="Zeichenbereich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  <a:prstDash val="sysDot"/>
                              </a:ln>
                            </wpc:whole>
                            <wps:wsp>
                              <wps:cNvPr id="38" name="AutoShape 6"/>
                              <wps:cNvCnPr>
                                <a:cxnSpLocks noChangeShapeType="1"/>
                                <a:stCxn id="226" idx="2"/>
                                <a:endCxn id="291" idx="0"/>
                              </wps:cNvCnPr>
                              <wps:spPr bwMode="auto">
                                <a:xfrm flipH="1">
                                  <a:off x="1933404" y="438498"/>
                                  <a:ext cx="3503" cy="2999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AutoShape 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72579" y="1525843"/>
                                  <a:ext cx="6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AutoShape 3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73849" y="2171638"/>
                                  <a:ext cx="6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63050" y="746377"/>
                                  <a:ext cx="774700" cy="27432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25AF7" w:rsidRPr="002112D6" w:rsidRDefault="00A52D6B" w:rsidP="00425AF7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  <w:r w:rsidRPr="002112D6"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Vernichtungsnachweis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91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8256" y="738438"/>
                                  <a:ext cx="1090295" cy="2933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55D9B" w:rsidRPr="003179E1" w:rsidRDefault="00F55D9B" w:rsidP="00F55D9B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</w:pPr>
                                    <w:r w:rsidRPr="003179E1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0"/>
                                      </w:rPr>
                                      <w:t xml:space="preserve">Vernichtungsnachweis an Versand der Maas &amp; Peither </w:t>
                                    </w:r>
                                    <w:proofErr w:type="spellStart"/>
                                    <w:r w:rsidRPr="003179E1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0"/>
                                      </w:rPr>
                                      <w:t>Pharma</w:t>
                                    </w:r>
                                    <w:proofErr w:type="spellEnd"/>
                                    <w:r w:rsidRPr="003179E1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0"/>
                                      </w:rPr>
                                      <w:t xml:space="preserve"> GmbH</w:t>
                                    </w:r>
                                  </w:p>
                                  <w:p w:rsidR="00F55D9B" w:rsidRPr="002112D6" w:rsidRDefault="00F55D9B" w:rsidP="00F55D9B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93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8256" y="1323456"/>
                                  <a:ext cx="1090295" cy="292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77943" w:rsidRPr="003179E1" w:rsidRDefault="00E80CB4" w:rsidP="00A77943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</w:pPr>
                                    <w:r w:rsidRPr="003179E1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0"/>
                                      </w:rPr>
                                      <w:t>Dokumentation an</w:t>
                                    </w:r>
                                    <w:r w:rsidR="00263BD3" w:rsidRPr="003179E1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0"/>
                                      </w:rPr>
                                      <w:t xml:space="preserve"> QS weiterleiten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95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8256" y="1889764"/>
                                  <a:ext cx="1090295" cy="292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63BD3" w:rsidRPr="003179E1" w:rsidRDefault="00263BD3" w:rsidP="00263BD3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2"/>
                                        <w:szCs w:val="10"/>
                                      </w:rPr>
                                    </w:pPr>
                                    <w:r w:rsidRPr="003179E1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0"/>
                                      </w:rPr>
                                      <w:t>Dokumentencheck QS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96" name="AutoShape 6"/>
                              <wps:cNvCnPr>
                                <a:cxnSpLocks noChangeShapeType="1"/>
                                <a:stCxn id="291" idx="2"/>
                                <a:endCxn id="293" idx="0"/>
                              </wps:cNvCnPr>
                              <wps:spPr bwMode="auto">
                                <a:xfrm>
                                  <a:off x="1933404" y="1031808"/>
                                  <a:ext cx="0" cy="2916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5677" y="3024883"/>
                                  <a:ext cx="1134911" cy="44811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7133C" w:rsidRPr="006D350A" w:rsidRDefault="00F67F22" w:rsidP="0017133C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2"/>
                                        <w:szCs w:val="12"/>
                                      </w:rPr>
                                    </w:pPr>
                                    <w:r w:rsidRPr="006D350A"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 xml:space="preserve">Dokumentation Logbuch / </w:t>
                                    </w:r>
                                    <w:r w:rsidR="0017133C" w:rsidRPr="006D350A">
                                      <w:rPr>
                                        <w:rFonts w:ascii="Arial" w:eastAsia="Times New Roman" w:hAnsi="Arial" w:cs="Arial"/>
                                        <w:sz w:val="12"/>
                                        <w:szCs w:val="12"/>
                                      </w:rPr>
                                      <w:t>Ablage QS / Initiator informieren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00" name="AutoShape 6"/>
                              <wps:cNvCnPr>
                                <a:cxnSpLocks noChangeShapeType="1"/>
                                <a:stCxn id="295" idx="2"/>
                                <a:endCxn id="299" idx="0"/>
                              </wps:cNvCnPr>
                              <wps:spPr bwMode="auto">
                                <a:xfrm flipH="1">
                                  <a:off x="1923133" y="2181864"/>
                                  <a:ext cx="10271" cy="84301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66952" y="1246785"/>
                                  <a:ext cx="763602" cy="28575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80CB4" w:rsidRPr="002112D6" w:rsidRDefault="00E80CB4" w:rsidP="00E80CB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  <w:r w:rsidRPr="002112D6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0"/>
                                        <w:szCs w:val="10"/>
                                      </w:rPr>
                                      <w:t>Speditionsauftrag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03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66952" y="1597159"/>
                                  <a:ext cx="774700" cy="27368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80CB4" w:rsidRPr="002112D6" w:rsidRDefault="00E80CB4" w:rsidP="00E80CB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  <w:r w:rsidRPr="002112D6"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Vernichtungsnachweis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04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66952" y="1943812"/>
                                  <a:ext cx="774700" cy="27241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80CB4" w:rsidRPr="002112D6" w:rsidRDefault="00E80CB4" w:rsidP="00E80CB4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  <w:r w:rsidRPr="002112D6">
                                      <w:rPr>
                                        <w:rFonts w:ascii="Arial" w:eastAsia="Times New Roman" w:hAnsi="Arial" w:cs="Arial"/>
                                        <w:sz w:val="10"/>
                                        <w:szCs w:val="10"/>
                                      </w:rPr>
                                      <w:t>Formblatt SOP-605-A4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85" name="Geschweifte Klammer rechts 85"/>
                              <wps:cNvSpPr/>
                              <wps:spPr>
                                <a:xfrm>
                                  <a:off x="2503765" y="1184089"/>
                                  <a:ext cx="217283" cy="1479598"/>
                                </a:xfrm>
                                <a:prstGeom prst="rightBrac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66952" y="2305722"/>
                                  <a:ext cx="774700" cy="27178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510FB" w:rsidRPr="002112D6" w:rsidRDefault="002112D6" w:rsidP="006510FB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</w:pPr>
                                    <w:r w:rsidRPr="002112D6"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  <w:t xml:space="preserve">ggf. 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10"/>
                                        <w:szCs w:val="10"/>
                                      </w:rPr>
                                      <w:t>Abweichungsmeldung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64" name="Flussdiagramm: Vordefinierter Prozess 164"/>
                              <wps:cNvSpPr/>
                              <wps:spPr>
                                <a:xfrm>
                                  <a:off x="55660" y="1890998"/>
                                  <a:ext cx="964210" cy="290884"/>
                                </a:xfrm>
                                <a:prstGeom prst="flowChartPredefinedProcess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E72F6" w:rsidRPr="003179E1" w:rsidRDefault="006E72F6" w:rsidP="006E72F6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2"/>
                                        <w:szCs w:val="10"/>
                                      </w:rPr>
                                    </w:pPr>
                                    <w:r w:rsidRPr="003179E1"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12"/>
                                        <w:szCs w:val="10"/>
                                      </w:rPr>
                                      <w:t>ggf. SOP-104 (Abweichung)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AutoShape 6"/>
                              <wps:cNvCnPr>
                                <a:cxnSpLocks noChangeShapeType="1"/>
                                <a:stCxn id="293" idx="2"/>
                                <a:endCxn id="295" idx="0"/>
                              </wps:cNvCnPr>
                              <wps:spPr bwMode="auto">
                                <a:xfrm>
                                  <a:off x="1933404" y="1616191"/>
                                  <a:ext cx="0" cy="27357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" name="Gerade Verbindung mit Pfeil 2"/>
                              <wps:cNvCnPr>
                                <a:stCxn id="164" idx="3"/>
                                <a:endCxn id="295" idx="1"/>
                              </wps:cNvCnPr>
                              <wps:spPr>
                                <a:xfrm flipV="1">
                                  <a:off x="1019870" y="2035803"/>
                                  <a:ext cx="368386" cy="62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9CC00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6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46407" y="211805"/>
                                  <a:ext cx="381000" cy="226695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B3150" w:rsidRPr="00AB3150" w:rsidRDefault="00AB3150" w:rsidP="00AB3150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kern w:val="24"/>
                                        <w:sz w:val="12"/>
                                        <w:szCs w:val="12"/>
                                      </w:rPr>
                                      <w:t>Von 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1A917" id="_x0000_s1140" editas="canvas" style="width:285.35pt;height:480.9pt;mso-position-horizontal-relative:char;mso-position-vertical-relative:line" coordsize="36239,61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">
                      <v:shape id="_x0000_s1141" type="#_x0000_t75" style="position:absolute;width:36239;height:61074;visibility:visible;mso-wrap-style:square">
                        <v:fill o:detectmouseclick="t"/>
                        <v:stroke dashstyle="1 1"/>
                        <v:path o:connecttype="none"/>
                      </v:shape>
                      <v:shape id="AutoShape 6" o:spid="_x0000_s1142" type="#_x0000_t32" style="position:absolute;left:19334;top:4384;width:35;height:30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" strokecolor="#9c0" strokeweight="2.25pt">
                        <v:stroke endarrow="block"/>
                      </v:shape>
                      <v:shape id="AutoShape 387" o:spid="_x0000_s1143" type="#_x0000_t32" style="position:absolute;left:29725;top:15258;width: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">
                        <v:stroke dashstyle="dash"/>
                        <v:shadow color="#eeece1"/>
                      </v:shape>
                      <v:shape id="AutoShape 390" o:spid="_x0000_s1144" type="#_x0000_t32" style="position:absolute;left:29738;top:21716;width:6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">
                        <v:stroke dashstyle="dash"/>
                        <v:shadow color="#eeece1"/>
                      </v:shape>
                      <v:shape id="AutoShape 66" o:spid="_x0000_s1145" type="#_x0000_t114" style="position:absolute;left:26630;top:7463;width:7747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" fillcolor="#ddd">
                        <v:textbox inset=".88983mm,.44492mm,.88983mm,.44492mm">
                          <w:txbxContent>
                            <w:p w:rsidR="00425AF7" w:rsidRPr="002112D6" w:rsidRDefault="00A52D6B" w:rsidP="00425AF7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112D6"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Vernichtungsnachweis</w:t>
                              </w:r>
                            </w:p>
                          </w:txbxContent>
                        </v:textbox>
                      </v:shape>
                      <v:rect id="Rectangle 95" o:spid="_x0000_s1146" style="position:absolute;left:13882;top:7384;width:10903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" fillcolor="#9c0">
                        <v:textbox inset=".88983mm,.44492mm,.88983mm,.44492mm">
                          <w:txbxContent>
                            <w:p w:rsidR="00F55D9B" w:rsidRPr="003179E1" w:rsidRDefault="00F55D9B" w:rsidP="00F55D9B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</w:pPr>
                              <w:r w:rsidRPr="003179E1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0"/>
                                </w:rPr>
                                <w:t xml:space="preserve">Vernichtungsnachweis an Versand der Maas &amp; Peither </w:t>
                              </w:r>
                              <w:proofErr w:type="spellStart"/>
                              <w:r w:rsidRPr="003179E1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0"/>
                                </w:rPr>
                                <w:t>Pharma</w:t>
                              </w:r>
                              <w:proofErr w:type="spellEnd"/>
                              <w:r w:rsidRPr="003179E1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0"/>
                                </w:rPr>
                                <w:t xml:space="preserve"> GmbH</w:t>
                              </w:r>
                            </w:p>
                            <w:p w:rsidR="00F55D9B" w:rsidRPr="002112D6" w:rsidRDefault="00F55D9B" w:rsidP="00F55D9B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v:textbox>
                      </v:rect>
                      <v:rect id="Rectangle 95" o:spid="_x0000_s1147" style="position:absolute;left:13882;top:13234;width:10903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" fillcolor="#9c0">
                        <v:textbox inset=".88983mm,.44492mm,.88983mm,.44492mm">
                          <w:txbxContent>
                            <w:p w:rsidR="00A77943" w:rsidRPr="003179E1" w:rsidRDefault="00E80CB4" w:rsidP="00A77943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</w:pPr>
                              <w:r w:rsidRPr="003179E1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0"/>
                                </w:rPr>
                                <w:t>Dokumentation an</w:t>
                              </w:r>
                              <w:r w:rsidR="00263BD3" w:rsidRPr="003179E1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0"/>
                                </w:rPr>
                                <w:t xml:space="preserve"> QS weiterleiten</w:t>
                              </w:r>
                            </w:p>
                          </w:txbxContent>
                        </v:textbox>
                      </v:rect>
                      <v:rect id="Rectangle 95" o:spid="_x0000_s1148" style="position:absolute;left:13882;top:18897;width:10903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" fillcolor="#9c0">
                        <v:textbox inset=".88983mm,.44492mm,.88983mm,.44492mm">
                          <w:txbxContent>
                            <w:p w:rsidR="00263BD3" w:rsidRPr="003179E1" w:rsidRDefault="00263BD3" w:rsidP="00263BD3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0"/>
                                </w:rPr>
                              </w:pPr>
                              <w:r w:rsidRPr="003179E1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0"/>
                                </w:rPr>
                                <w:t>Dokumentencheck QS</w:t>
                              </w:r>
                            </w:p>
                          </w:txbxContent>
                        </v:textbox>
                      </v:rect>
                      <v:shape id="AutoShape 6" o:spid="_x0000_s1149" type="#_x0000_t32" style="position:absolute;left:19334;top:10318;width:0;height:29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" strokecolor="#9c0" strokeweight="2.25pt">
                        <v:stroke endarrow="block"/>
                      </v:shape>
                      <v:shape id="AutoShape 141" o:spid="_x0000_s1150" type="#_x0000_t116" style="position:absolute;left:13556;top:30248;width:11349;height:4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" fillcolor="#9c0">
                        <v:textbox inset=".88983mm,.44492mm,.88983mm,.44492mm">
                          <w:txbxContent>
                            <w:p w:rsidR="0017133C" w:rsidRPr="006D350A" w:rsidRDefault="00F67F22" w:rsidP="0017133C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 w:rsidRPr="006D350A"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 xml:space="preserve">Dokumentation Logbuch / </w:t>
                              </w:r>
                              <w:r w:rsidR="0017133C" w:rsidRPr="006D350A">
                                <w:rPr>
                                  <w:rFonts w:ascii="Arial" w:eastAsia="Times New Roman" w:hAnsi="Arial" w:cs="Arial"/>
                                  <w:sz w:val="12"/>
                                  <w:szCs w:val="12"/>
                                </w:rPr>
                                <w:t>Ablage QS / Initiator informieren</w:t>
                              </w:r>
                            </w:p>
                          </w:txbxContent>
                        </v:textbox>
                      </v:shape>
                      <v:shape id="AutoShape 6" o:spid="_x0000_s1151" type="#_x0000_t32" style="position:absolute;left:19231;top:21818;width:103;height:84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" strokecolor="#9c0" strokeweight="2.25pt">
                        <v:stroke endarrow="block"/>
                      </v:shape>
                      <v:shape id="AutoShape 66" o:spid="_x0000_s1152" type="#_x0000_t114" style="position:absolute;left:27669;top:12467;width:7636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" fillcolor="#ddd">
                        <v:textbox inset=".88983mm,.44492mm,.88983mm,.44492mm">
                          <w:txbxContent>
                            <w:p w:rsidR="00E80CB4" w:rsidRPr="002112D6" w:rsidRDefault="00E80CB4" w:rsidP="00E80CB4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112D6">
                                <w:rPr>
                                  <w:rFonts w:ascii="Arial" w:eastAsia="Times New Roman" w:hAnsi="Arial" w:cs="Arial"/>
                                  <w:color w:val="000000"/>
                                  <w:sz w:val="10"/>
                                  <w:szCs w:val="10"/>
                                </w:rPr>
                                <w:t>Speditionsauftrag</w:t>
                              </w:r>
                            </w:p>
                          </w:txbxContent>
                        </v:textbox>
                      </v:shape>
                      <v:shape id="AutoShape 66" o:spid="_x0000_s1153" type="#_x0000_t114" style="position:absolute;left:27669;top:15971;width:7747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" fillcolor="#ddd">
                        <v:textbox inset=".88983mm,.44492mm,.88983mm,.44492mm">
                          <w:txbxContent>
                            <w:p w:rsidR="00E80CB4" w:rsidRPr="002112D6" w:rsidRDefault="00E80CB4" w:rsidP="00E80CB4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112D6"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Vernichtungsnachweis</w:t>
                              </w:r>
                            </w:p>
                          </w:txbxContent>
                        </v:textbox>
                      </v:shape>
                      <v:shape id="AutoShape 66" o:spid="_x0000_s1154" type="#_x0000_t114" style="position:absolute;left:27669;top:19438;width:7747;height:2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" fillcolor="#ddd">
                        <v:textbox inset=".88983mm,.44492mm,.88983mm,.44492mm">
                          <w:txbxContent>
                            <w:p w:rsidR="00E80CB4" w:rsidRPr="002112D6" w:rsidRDefault="00E80CB4" w:rsidP="00E80CB4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112D6">
                                <w:rPr>
                                  <w:rFonts w:ascii="Arial" w:eastAsia="Times New Roman" w:hAnsi="Arial" w:cs="Arial"/>
                                  <w:sz w:val="10"/>
                                  <w:szCs w:val="10"/>
                                </w:rPr>
                                <w:t>Formblatt SOP-605-A4</w:t>
                              </w:r>
                            </w:p>
                          </w:txbxContent>
                        </v:textbox>
                      </v:shape>
                      <v:shape id="Geschweifte Klammer rechts 85" o:spid="_x0000_s1155" type="#_x0000_t88" style="position:absolute;left:25037;top:11840;width:2173;height:14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" adj="264" strokecolor="black [3040]"/>
                      <v:shape id="AutoShape 66" o:spid="_x0000_s1156" type="#_x0000_t114" style="position:absolute;left:27669;top:23057;width:7747;height:2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" fillcolor="#ddd">
                        <v:textbox inset=".88983mm,.44492mm,.88983mm,.44492mm">
                          <w:txbxContent>
                            <w:p w:rsidR="006510FB" w:rsidRPr="002112D6" w:rsidRDefault="002112D6" w:rsidP="006510FB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112D6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 xml:space="preserve">ggf.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Abweichungsmeldung</w:t>
                              </w:r>
                            </w:p>
                          </w:txbxContent>
                        </v:textbox>
                      </v:shape>
                      <v:shape id="Flussdiagramm: Vordefinierter Prozess 164" o:spid="_x0000_s1157" type="#_x0000_t112" style="position:absolute;left:556;top:18909;width:9642;height:2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" fillcolor="#9c0" strokecolor="black [3213]" strokeweight=".5pt">
                        <v:textbox>
                          <w:txbxContent>
                            <w:p w:rsidR="006E72F6" w:rsidRPr="003179E1" w:rsidRDefault="006E72F6" w:rsidP="006E72F6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0"/>
                                </w:rPr>
                              </w:pPr>
                              <w:r w:rsidRPr="003179E1">
                                <w:rPr>
                                  <w:rFonts w:ascii="Arial" w:eastAsia="Times New Roman" w:hAnsi="Arial" w:cs="Arial"/>
                                  <w:color w:val="000000"/>
                                  <w:sz w:val="12"/>
                                  <w:szCs w:val="10"/>
                                </w:rPr>
                                <w:t>ggf. SOP-104 (Abweichung)</w:t>
                              </w:r>
                            </w:p>
                          </w:txbxContent>
                        </v:textbox>
                      </v:shape>
                      <v:shape id="AutoShape 6" o:spid="_x0000_s1158" type="#_x0000_t32" style="position:absolute;left:19334;top:16161;width:0;height:27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" strokecolor="#9c0" strokeweight="2.25pt">
                        <v:stroke endarrow="block"/>
                      </v:shape>
                      <v:shape id="Gerade Verbindung mit Pfeil 2" o:spid="_x0000_s1159" type="#_x0000_t32" style="position:absolute;left:10198;top:20358;width:3684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" strokecolor="#9c0">
                        <v:stroke startarrow="block" endarrow="block"/>
                      </v:shape>
                      <v:shape id="AutoShape 141" o:spid="_x0000_s1160" type="#_x0000_t116" style="position:absolute;left:17464;top:2118;width:3810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" fillcolor="#9c0">
                        <v:textbox inset=".88983mm,.44492mm,.88983mm,.44492mm">
                          <w:txbxContent>
                            <w:p w:rsidR="00AB3150" w:rsidRPr="00AB3150" w:rsidRDefault="00AB3150" w:rsidP="00AB3150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2"/>
                                  <w:szCs w:val="12"/>
                                </w:rPr>
                                <w:t>Von A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AF7" w:rsidRPr="00CF76A9" w:rsidRDefault="00425AF7" w:rsidP="00190CA2">
            <w:pPr>
              <w:pStyle w:val="tabelle-ueberschrift"/>
            </w:pPr>
            <w:r w:rsidRPr="00CF76A9">
              <w:t>Verantwortlich</w:t>
            </w:r>
          </w:p>
          <w:p w:rsidR="00383DD6" w:rsidRDefault="00383DD6" w:rsidP="00383DD6">
            <w:pPr>
              <w:pStyle w:val="tabelle-ueberschrift"/>
              <w:rPr>
                <w:b w:val="0"/>
              </w:rPr>
            </w:pPr>
          </w:p>
          <w:p w:rsidR="00F9190C" w:rsidRDefault="00F9190C" w:rsidP="00383DD6">
            <w:pPr>
              <w:pStyle w:val="tabelle-ueberschrift"/>
              <w:rPr>
                <w:b w:val="0"/>
              </w:rPr>
            </w:pPr>
          </w:p>
          <w:p w:rsidR="00F9190C" w:rsidRDefault="00F9190C" w:rsidP="00383DD6">
            <w:pPr>
              <w:pStyle w:val="tabelle-ueberschrift"/>
              <w:rPr>
                <w:b w:val="0"/>
              </w:rPr>
            </w:pPr>
          </w:p>
          <w:p w:rsidR="00383DD6" w:rsidRDefault="00383DD6" w:rsidP="00383DD6">
            <w:pPr>
              <w:pStyle w:val="tabelle-ueberschrift"/>
              <w:spacing w:before="0"/>
              <w:rPr>
                <w:b w:val="0"/>
              </w:rPr>
            </w:pPr>
            <w:r>
              <w:rPr>
                <w:b w:val="0"/>
              </w:rPr>
              <w:t>Entsorgungsdienstleister</w:t>
            </w:r>
          </w:p>
          <w:p w:rsidR="00383DD6" w:rsidRDefault="00383DD6" w:rsidP="00383DD6">
            <w:pPr>
              <w:pStyle w:val="tabelle-ueberschrift"/>
              <w:rPr>
                <w:b w:val="0"/>
              </w:rPr>
            </w:pPr>
          </w:p>
          <w:p w:rsidR="006D0DFB" w:rsidRDefault="006D0DFB" w:rsidP="00383DD6">
            <w:pPr>
              <w:pStyle w:val="tabelle-ueberschrift"/>
              <w:rPr>
                <w:b w:val="0"/>
              </w:rPr>
            </w:pPr>
          </w:p>
          <w:p w:rsidR="00383DD6" w:rsidRDefault="00383DD6" w:rsidP="00383DD6">
            <w:pPr>
              <w:pStyle w:val="tabelle-ueberschrift"/>
              <w:rPr>
                <w:b w:val="0"/>
              </w:rPr>
            </w:pPr>
            <w:r>
              <w:rPr>
                <w:b w:val="0"/>
              </w:rPr>
              <w:t>Versand</w:t>
            </w:r>
          </w:p>
          <w:p w:rsidR="00383DD6" w:rsidRDefault="00383DD6" w:rsidP="00383DD6">
            <w:pPr>
              <w:pStyle w:val="tabelle-ueberschrift"/>
              <w:rPr>
                <w:b w:val="0"/>
              </w:rPr>
            </w:pPr>
          </w:p>
          <w:p w:rsidR="006D0DFB" w:rsidRDefault="006D0DFB" w:rsidP="00383DD6">
            <w:pPr>
              <w:pStyle w:val="tabelle-ueberschrift"/>
              <w:rPr>
                <w:b w:val="0"/>
              </w:rPr>
            </w:pPr>
          </w:p>
          <w:p w:rsidR="00383DD6" w:rsidRDefault="00383DD6" w:rsidP="00383DD6">
            <w:pPr>
              <w:pStyle w:val="tabelle-ueberschrift"/>
              <w:rPr>
                <w:b w:val="0"/>
              </w:rPr>
            </w:pPr>
            <w:r>
              <w:rPr>
                <w:b w:val="0"/>
              </w:rPr>
              <w:t>Qualitätssicherung</w:t>
            </w:r>
          </w:p>
          <w:p w:rsidR="00383DD6" w:rsidRDefault="00383DD6" w:rsidP="00383DD6">
            <w:pPr>
              <w:pStyle w:val="tabelle-ueberschrift"/>
              <w:rPr>
                <w:b w:val="0"/>
              </w:rPr>
            </w:pPr>
          </w:p>
          <w:p w:rsidR="00383DD6" w:rsidRDefault="00383DD6" w:rsidP="00383DD6">
            <w:pPr>
              <w:pStyle w:val="tabelle-ueberschrift"/>
              <w:rPr>
                <w:b w:val="0"/>
              </w:rPr>
            </w:pPr>
          </w:p>
          <w:p w:rsidR="00383DD6" w:rsidRDefault="00383DD6" w:rsidP="00383DD6">
            <w:pPr>
              <w:pStyle w:val="tabelle-ueberschrift"/>
              <w:rPr>
                <w:b w:val="0"/>
              </w:rPr>
            </w:pPr>
          </w:p>
          <w:p w:rsidR="0060010F" w:rsidRDefault="0060010F" w:rsidP="00383DD6">
            <w:pPr>
              <w:pStyle w:val="tabelle-ueberschrift"/>
              <w:rPr>
                <w:b w:val="0"/>
              </w:rPr>
            </w:pPr>
          </w:p>
          <w:p w:rsidR="0060010F" w:rsidRDefault="0060010F" w:rsidP="00383DD6">
            <w:pPr>
              <w:pStyle w:val="tabelle-ueberschrift"/>
              <w:rPr>
                <w:b w:val="0"/>
              </w:rPr>
            </w:pPr>
          </w:p>
          <w:p w:rsidR="0060010F" w:rsidRPr="00383DD6" w:rsidRDefault="0060010F" w:rsidP="00383DD6">
            <w:pPr>
              <w:pStyle w:val="tabelle-ueberschrift"/>
              <w:rPr>
                <w:b w:val="0"/>
              </w:rPr>
            </w:pPr>
            <w:r>
              <w:rPr>
                <w:b w:val="0"/>
              </w:rPr>
              <w:t>Qualitätssicherung</w:t>
            </w:r>
          </w:p>
          <w:p w:rsidR="00383DD6" w:rsidRDefault="00383DD6" w:rsidP="00383DD6">
            <w:pPr>
              <w:pStyle w:val="tabelle-ueberschrift"/>
            </w:pP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AF7" w:rsidRDefault="00425AF7" w:rsidP="00190CA2">
            <w:pPr>
              <w:pStyle w:val="tabelle-ueberschrift"/>
            </w:pPr>
            <w:r>
              <w:t>Kommentare</w:t>
            </w:r>
          </w:p>
          <w:p w:rsidR="00425AF7" w:rsidRDefault="00425AF7" w:rsidP="00425AF7">
            <w:pPr>
              <w:pStyle w:val="tabelle-ueberschrift"/>
            </w:pPr>
          </w:p>
          <w:p w:rsidR="00425AF7" w:rsidRDefault="00425AF7" w:rsidP="00425AF7">
            <w:pPr>
              <w:pStyle w:val="tabelle-ueberschrift"/>
            </w:pPr>
          </w:p>
        </w:tc>
      </w:tr>
    </w:tbl>
    <w:p w:rsidR="00DE748E" w:rsidRDefault="00DE748E" w:rsidP="00DE748E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2919"/>
        <w:gridCol w:w="3620"/>
        <w:gridCol w:w="3089"/>
      </w:tblGrid>
      <w:tr w:rsidR="00DE748E" w:rsidRPr="00812854" w:rsidTr="00190CA2">
        <w:tc>
          <w:tcPr>
            <w:tcW w:w="1516" w:type="pct"/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DE748E" w:rsidRDefault="00DE748E" w:rsidP="00190CA2">
            <w:pPr>
              <w:pStyle w:val="tabelle-text"/>
              <w:spacing w:before="0"/>
            </w:pPr>
            <w:r>
              <w:t>erstellt:</w:t>
            </w:r>
          </w:p>
          <w:p w:rsidR="00DE748E" w:rsidRDefault="00DE748E" w:rsidP="00190CA2">
            <w:pPr>
              <w:pStyle w:val="tabelle-text"/>
              <w:spacing w:before="0"/>
            </w:pPr>
          </w:p>
          <w:p w:rsidR="00DE748E" w:rsidRDefault="00DE748E" w:rsidP="00190CA2">
            <w:pPr>
              <w:pStyle w:val="tabelle-text"/>
              <w:spacing w:before="0"/>
            </w:pPr>
            <w:r>
              <w:br/>
              <w:t>(Datum/Unterschrift)</w:t>
            </w:r>
          </w:p>
        </w:tc>
        <w:tc>
          <w:tcPr>
            <w:tcW w:w="1880" w:type="pct"/>
          </w:tcPr>
          <w:p w:rsidR="00DE748E" w:rsidRDefault="00DE748E" w:rsidP="00190CA2">
            <w:pPr>
              <w:pStyle w:val="tabelle-text"/>
              <w:spacing w:before="0"/>
            </w:pPr>
            <w:r>
              <w:t>überprüft:</w:t>
            </w:r>
          </w:p>
        </w:tc>
        <w:tc>
          <w:tcPr>
            <w:tcW w:w="1604" w:type="pct"/>
          </w:tcPr>
          <w:p w:rsidR="00DE748E" w:rsidRDefault="00DE748E" w:rsidP="00190CA2">
            <w:pPr>
              <w:pStyle w:val="tabelle-text"/>
              <w:spacing w:before="0"/>
            </w:pPr>
            <w:r>
              <w:t>genehmigt:</w:t>
            </w:r>
          </w:p>
        </w:tc>
      </w:tr>
    </w:tbl>
    <w:p w:rsidR="00DE748E" w:rsidRDefault="00DE748E" w:rsidP="00DE748E"/>
    <w:p w:rsidR="00E55E51" w:rsidRPr="003E44B0" w:rsidRDefault="00E55E51" w:rsidP="007A7143">
      <w:pPr>
        <w:widowControl/>
        <w:autoSpaceDE/>
        <w:autoSpaceDN/>
        <w:adjustRightInd/>
        <w:rPr>
          <w:rFonts w:ascii="Arial" w:hAnsi="Arial" w:cs="Arial"/>
          <w:sz w:val="20"/>
          <w:szCs w:val="20"/>
          <w:lang w:val="de-DE"/>
        </w:rPr>
      </w:pPr>
    </w:p>
    <w:sectPr w:rsidR="00E55E51" w:rsidRPr="003E44B0" w:rsidSect="00E55E51">
      <w:pgSz w:w="11906" w:h="16838" w:code="9"/>
      <w:pgMar w:top="1701" w:right="567" w:bottom="1701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5B62" w:rsidRDefault="00725B62">
      <w:r>
        <w:separator/>
      </w:r>
    </w:p>
  </w:endnote>
  <w:endnote w:type="continuationSeparator" w:id="0">
    <w:p w:rsidR="00725B62" w:rsidRDefault="00725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MM_400 RG 600 NO">
    <w:altName w:val="Arial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1BCF" w:rsidRPr="003E4E0D" w:rsidRDefault="009C1BCF" w:rsidP="003E4E0D">
    <w:pPr>
      <w:pStyle w:val="standard0"/>
      <w:tabs>
        <w:tab w:val="right" w:pos="8505"/>
      </w:tabs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 xml:space="preserve">2017 </w:t>
    </w:r>
    <w:proofErr w:type="gramStart"/>
    <w:r w:rsidRPr="00691E17">
      <w:rPr>
        <w:rFonts w:ascii="Arial" w:hAnsi="Arial"/>
        <w:sz w:val="18"/>
        <w:szCs w:val="18"/>
      </w:rPr>
      <w:t>©  Maas</w:t>
    </w:r>
    <w:proofErr w:type="gramEnd"/>
    <w:r w:rsidRPr="00691E17">
      <w:rPr>
        <w:rFonts w:ascii="Arial" w:hAnsi="Arial"/>
        <w:sz w:val="18"/>
        <w:szCs w:val="18"/>
      </w:rPr>
      <w:t xml:space="preserve"> &amp; Peither AG – GMP-Verlag </w:t>
    </w:r>
    <w:r w:rsidRPr="00691E17">
      <w:rPr>
        <w:rFonts w:ascii="MingLiU" w:eastAsia="MingLiU" w:hAnsi="MingLiU" w:cs="MingLiU"/>
        <w:sz w:val="18"/>
        <w:szCs w:val="18"/>
      </w:rPr>
      <w:br/>
    </w:r>
    <w:r w:rsidRPr="00691E17">
      <w:rPr>
        <w:rFonts w:ascii="Arial" w:hAnsi="Arial"/>
        <w:sz w:val="18"/>
        <w:szCs w:val="18"/>
      </w:rPr>
      <w:t>Musterdokumente   SOP-Sammlung für die Pharmaindustrie</w:t>
    </w:r>
    <w:r w:rsidRPr="00691E17">
      <w:rPr>
        <w:rFonts w:ascii="Arial" w:hAnsi="Arial"/>
        <w:sz w:val="18"/>
        <w:szCs w:val="18"/>
      </w:rPr>
      <w:tab/>
    </w:r>
    <w:r w:rsidRPr="00691E17">
      <w:rPr>
        <w:rFonts w:ascii="Arial" w:hAnsi="Arial"/>
        <w:sz w:val="18"/>
        <w:szCs w:val="18"/>
      </w:rPr>
      <w:fldChar w:fldCharType="begin"/>
    </w:r>
    <w:r w:rsidRPr="00691E17">
      <w:rPr>
        <w:rFonts w:ascii="Arial" w:hAnsi="Arial"/>
        <w:sz w:val="18"/>
        <w:szCs w:val="18"/>
      </w:rPr>
      <w:instrText xml:space="preserve"> PAGE </w:instrText>
    </w:r>
    <w:r w:rsidRPr="00691E17">
      <w:rPr>
        <w:rFonts w:ascii="Arial" w:hAnsi="Arial"/>
        <w:sz w:val="18"/>
        <w:szCs w:val="18"/>
      </w:rPr>
      <w:fldChar w:fldCharType="separate"/>
    </w:r>
    <w:r w:rsidR="0011181D">
      <w:rPr>
        <w:rFonts w:ascii="Arial" w:hAnsi="Arial"/>
        <w:noProof/>
        <w:sz w:val="18"/>
        <w:szCs w:val="18"/>
      </w:rPr>
      <w:t>3</w:t>
    </w:r>
    <w:r w:rsidRPr="00691E17">
      <w:rPr>
        <w:rFonts w:ascii="Arial" w:hAnsi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5B62" w:rsidRDefault="00725B62">
      <w:r>
        <w:separator/>
      </w:r>
    </w:p>
  </w:footnote>
  <w:footnote w:type="continuationSeparator" w:id="0">
    <w:p w:rsidR="00725B62" w:rsidRDefault="00725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156"/>
      <w:gridCol w:w="4847"/>
      <w:gridCol w:w="2625"/>
    </w:tblGrid>
    <w:tr w:rsidR="009C1BCF" w:rsidRPr="00C24281" w:rsidTr="009C1BCF">
      <w:tc>
        <w:tcPr>
          <w:tcW w:w="1120" w:type="pct"/>
          <w:vMerge w:val="restart"/>
          <w:shd w:val="clear" w:color="auto" w:fill="C6D9F1"/>
        </w:tcPr>
        <w:p w:rsidR="009C1BCF" w:rsidRPr="00C24281" w:rsidRDefault="009C1BCF" w:rsidP="009C1BCF">
          <w:pPr>
            <w:pStyle w:val="standard0"/>
            <w:spacing w:before="60" w:after="60"/>
            <w:ind w:left="60" w:right="60"/>
            <w:rPr>
              <w:rFonts w:ascii="Arial" w:hAnsi="Arial"/>
            </w:rPr>
          </w:pPr>
          <w:r w:rsidRPr="00C24281">
            <w:rPr>
              <w:rFonts w:ascii="Arial" w:hAnsi="Arial"/>
            </w:rPr>
            <w:t>Maas &amp; Peither</w:t>
          </w:r>
          <w:r w:rsidRPr="00C24281">
            <w:rPr>
              <w:rFonts w:ascii="Arial" w:hAnsi="Arial"/>
            </w:rPr>
            <w:br/>
          </w:r>
          <w:proofErr w:type="spellStart"/>
          <w:r w:rsidRPr="00C24281">
            <w:rPr>
              <w:rFonts w:ascii="Arial" w:hAnsi="Arial"/>
            </w:rPr>
            <w:t>Pharma</w:t>
          </w:r>
          <w:proofErr w:type="spellEnd"/>
          <w:r w:rsidRPr="00C24281">
            <w:rPr>
              <w:rFonts w:ascii="Arial" w:hAnsi="Arial"/>
            </w:rPr>
            <w:t xml:space="preserve"> GmbH</w:t>
          </w:r>
        </w:p>
      </w:tc>
      <w:tc>
        <w:tcPr>
          <w:tcW w:w="2517" w:type="pct"/>
          <w:vMerge w:val="restart"/>
          <w:shd w:val="clear" w:color="auto" w:fill="C6D9F1"/>
        </w:tcPr>
        <w:p w:rsidR="009C1BCF" w:rsidRPr="00CF76A9" w:rsidRDefault="009C1BCF" w:rsidP="00CF76A9">
          <w:pPr>
            <w:pStyle w:val="berschrift"/>
            <w:spacing w:before="60" w:after="60"/>
            <w:ind w:left="60" w:right="60"/>
            <w:rPr>
              <w:rFonts w:ascii="Arial" w:hAnsi="Arial"/>
            </w:rPr>
          </w:pPr>
          <w:r>
            <w:rPr>
              <w:rFonts w:ascii="Arial" w:hAnsi="Arial"/>
            </w:rPr>
            <w:t>Ablaufdiagramm</w:t>
          </w:r>
          <w:r>
            <w:rPr>
              <w:rFonts w:ascii="Arial" w:hAnsi="Arial"/>
            </w:rPr>
            <w:br/>
          </w:r>
          <w:r w:rsidR="000C52C9">
            <w:rPr>
              <w:rFonts w:ascii="Arial" w:hAnsi="Arial"/>
            </w:rPr>
            <w:t>Vernichtung von Ausgangsstoffen, Packmitteln und Arzneimittel</w:t>
          </w:r>
        </w:p>
      </w:tc>
      <w:tc>
        <w:tcPr>
          <w:tcW w:w="1363" w:type="pct"/>
          <w:shd w:val="clear" w:color="auto" w:fill="C6D9F1"/>
        </w:tcPr>
        <w:p w:rsidR="009C1BCF" w:rsidRPr="00C24281" w:rsidRDefault="009C1BCF" w:rsidP="00CF76A9">
          <w:pPr>
            <w:pStyle w:val="standard0"/>
            <w:spacing w:before="60" w:after="60"/>
            <w:ind w:left="60" w:right="60"/>
            <w:rPr>
              <w:rFonts w:ascii="Arial" w:hAnsi="Arial"/>
            </w:rPr>
          </w:pPr>
          <w:r w:rsidRPr="00C24281">
            <w:rPr>
              <w:rFonts w:ascii="Arial" w:hAnsi="Arial"/>
            </w:rPr>
            <w:t>SOP-</w:t>
          </w:r>
          <w:r>
            <w:rPr>
              <w:rFonts w:ascii="Arial" w:hAnsi="Arial"/>
            </w:rPr>
            <w:t>60</w:t>
          </w:r>
          <w:r w:rsidR="000C52C9">
            <w:rPr>
              <w:rFonts w:ascii="Arial" w:hAnsi="Arial"/>
            </w:rPr>
            <w:t>5</w:t>
          </w:r>
          <w:r w:rsidRPr="00C24281">
            <w:rPr>
              <w:rFonts w:ascii="Arial" w:hAnsi="Arial"/>
            </w:rPr>
            <w:t>_A3-0</w:t>
          </w:r>
          <w:r>
            <w:rPr>
              <w:rFonts w:ascii="Arial" w:hAnsi="Arial"/>
            </w:rPr>
            <w:t>1</w:t>
          </w:r>
        </w:p>
      </w:tc>
    </w:tr>
    <w:tr w:rsidR="009C1BCF" w:rsidRPr="00C24281" w:rsidTr="009C1BCF">
      <w:tc>
        <w:tcPr>
          <w:tcW w:w="1120" w:type="pct"/>
          <w:vMerge/>
          <w:shd w:val="clear" w:color="auto" w:fill="C6D9F1"/>
        </w:tcPr>
        <w:p w:rsidR="009C1BCF" w:rsidRPr="00C24281" w:rsidRDefault="009C1BCF" w:rsidP="009C1BCF">
          <w:pPr>
            <w:pStyle w:val="standard0"/>
            <w:spacing w:before="60" w:after="60"/>
            <w:ind w:left="60" w:right="60"/>
            <w:rPr>
              <w:rFonts w:ascii="Arial" w:hAnsi="Arial"/>
            </w:rPr>
          </w:pPr>
        </w:p>
      </w:tc>
      <w:tc>
        <w:tcPr>
          <w:tcW w:w="2517" w:type="pct"/>
          <w:vMerge/>
          <w:shd w:val="clear" w:color="auto" w:fill="C6D9F1"/>
        </w:tcPr>
        <w:p w:rsidR="009C1BCF" w:rsidRPr="00C24281" w:rsidRDefault="009C1BCF" w:rsidP="009C1BCF">
          <w:pPr>
            <w:spacing w:before="60" w:after="60"/>
            <w:ind w:left="60" w:right="60"/>
            <w:rPr>
              <w:rFonts w:ascii="Arial" w:hAnsi="Arial" w:cs="Arial"/>
              <w:b/>
              <w:color w:val="002060"/>
              <w:sz w:val="20"/>
              <w:szCs w:val="20"/>
              <w:lang w:val="de-DE"/>
            </w:rPr>
          </w:pPr>
        </w:p>
      </w:tc>
      <w:tc>
        <w:tcPr>
          <w:tcW w:w="1363" w:type="pct"/>
          <w:shd w:val="clear" w:color="auto" w:fill="C6D9F1"/>
        </w:tcPr>
        <w:p w:rsidR="009C1BCF" w:rsidRPr="00C24281" w:rsidRDefault="009C1BCF" w:rsidP="009C1BCF">
          <w:pPr>
            <w:pStyle w:val="standard0"/>
            <w:spacing w:before="60" w:after="60"/>
            <w:ind w:left="60" w:right="60"/>
            <w:rPr>
              <w:rFonts w:ascii="Arial" w:hAnsi="Arial"/>
            </w:rPr>
          </w:pPr>
          <w:r w:rsidRPr="00C24281">
            <w:rPr>
              <w:rFonts w:ascii="Arial" w:hAnsi="Arial"/>
            </w:rPr>
            <w:t xml:space="preserve">Seite </w:t>
          </w:r>
          <w:r w:rsidRPr="00C24281">
            <w:rPr>
              <w:rFonts w:ascii="Arial" w:hAnsi="Arial"/>
            </w:rPr>
            <w:fldChar w:fldCharType="begin"/>
          </w:r>
          <w:r w:rsidRPr="00C24281">
            <w:rPr>
              <w:rFonts w:ascii="Arial" w:hAnsi="Arial"/>
            </w:rPr>
            <w:instrText xml:space="preserve"> PAGE  \* Arabic  \* MERGEFORMAT </w:instrText>
          </w:r>
          <w:r w:rsidRPr="00C24281">
            <w:rPr>
              <w:rFonts w:ascii="Arial" w:hAnsi="Arial"/>
            </w:rPr>
            <w:fldChar w:fldCharType="separate"/>
          </w:r>
          <w:r w:rsidR="0011181D">
            <w:rPr>
              <w:rFonts w:ascii="Arial" w:hAnsi="Arial"/>
              <w:noProof/>
            </w:rPr>
            <w:t>3</w:t>
          </w:r>
          <w:r w:rsidRPr="00C24281">
            <w:rPr>
              <w:rFonts w:ascii="Arial" w:hAnsi="Arial"/>
            </w:rPr>
            <w:fldChar w:fldCharType="end"/>
          </w:r>
          <w:r w:rsidRPr="00C24281">
            <w:rPr>
              <w:rFonts w:ascii="Arial" w:hAnsi="Arial"/>
            </w:rPr>
            <w:t xml:space="preserve"> von </w:t>
          </w:r>
          <w:r w:rsidRPr="00C24281">
            <w:rPr>
              <w:rFonts w:ascii="Arial" w:hAnsi="Arial"/>
            </w:rPr>
            <w:fldChar w:fldCharType="begin"/>
          </w:r>
          <w:r w:rsidRPr="00C24281">
            <w:rPr>
              <w:rFonts w:ascii="Arial" w:hAnsi="Arial"/>
            </w:rPr>
            <w:instrText xml:space="preserve"> NUMPAGES  \* Arabic  \* MERGEFORMAT </w:instrText>
          </w:r>
          <w:r w:rsidRPr="00C24281">
            <w:rPr>
              <w:rFonts w:ascii="Arial" w:hAnsi="Arial"/>
            </w:rPr>
            <w:fldChar w:fldCharType="separate"/>
          </w:r>
          <w:r w:rsidR="0011181D">
            <w:rPr>
              <w:rFonts w:ascii="Arial" w:hAnsi="Arial"/>
              <w:noProof/>
            </w:rPr>
            <w:t>3</w:t>
          </w:r>
          <w:r w:rsidRPr="00C24281">
            <w:rPr>
              <w:rFonts w:ascii="Arial" w:hAnsi="Arial"/>
              <w:noProof/>
            </w:rPr>
            <w:fldChar w:fldCharType="end"/>
          </w:r>
        </w:p>
      </w:tc>
    </w:tr>
  </w:tbl>
  <w:p w:rsidR="009C1BCF" w:rsidRPr="003E4E0D" w:rsidRDefault="009C1BCF" w:rsidP="003E4E0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.6pt;height:11.55pt;visibility:visible" o:bullet="t">
        <v:imagedata r:id="rId1" o:title=""/>
      </v:shape>
    </w:pict>
  </w:numPicBullet>
  <w:abstractNum w:abstractNumId="0" w15:restartNumberingAfterBreak="0">
    <w:nsid w:val="FFFFFF80"/>
    <w:multiLevelType w:val="singleLevel"/>
    <w:tmpl w:val="918AD1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E376C18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04C44C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590EF5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20E7C1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E9B2D96A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Verdana" w:hAnsi="Verdana" w:cs="Arial" w:hint="default"/>
        <w:b/>
        <w:bCs/>
        <w:i w:val="0"/>
        <w:iCs w:val="0"/>
        <w:color w:val="333399"/>
        <w:sz w:val="24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ascii="Verdana" w:hAnsi="Verdana" w:cs="Arial" w:hint="default"/>
        <w:b/>
        <w:bCs/>
        <w:i w:val="0"/>
        <w:iCs w:val="0"/>
        <w:color w:val="002060"/>
        <w:sz w:val="20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Verdana" w:hAnsi="Verdana" w:cs="Arial" w:hint="default"/>
        <w:b/>
        <w:bCs/>
        <w:i w:val="0"/>
        <w:iCs w:val="0"/>
        <w:color w:val="333399"/>
        <w:sz w:val="20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6" w15:restartNumberingAfterBreak="0">
    <w:nsid w:val="FFFFFFFE"/>
    <w:multiLevelType w:val="singleLevel"/>
    <w:tmpl w:val="9544D446"/>
    <w:lvl w:ilvl="0">
      <w:numFmt w:val="bullet"/>
      <w:lvlText w:val="*"/>
      <w:lvlJc w:val="left"/>
    </w:lvl>
  </w:abstractNum>
  <w:abstractNum w:abstractNumId="7" w15:restartNumberingAfterBreak="0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B660AC9"/>
    <w:multiLevelType w:val="hybridMultilevel"/>
    <w:tmpl w:val="8CAC2176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C0767B"/>
    <w:multiLevelType w:val="hybridMultilevel"/>
    <w:tmpl w:val="47281B08"/>
    <w:lvl w:ilvl="0" w:tplc="B400E298">
      <w:start w:val="1"/>
      <w:numFmt w:val="bullet"/>
      <w:pStyle w:val="liste-bullet"/>
      <w:lvlText w:val=""/>
      <w:lvlJc w:val="left"/>
      <w:pPr>
        <w:tabs>
          <w:tab w:val="num" w:pos="851"/>
        </w:tabs>
        <w:ind w:left="851" w:hanging="49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00352"/>
    <w:multiLevelType w:val="hybridMultilevel"/>
    <w:tmpl w:val="ED2AF9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51881"/>
    <w:multiLevelType w:val="hybridMultilevel"/>
    <w:tmpl w:val="C576E9F4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Verdana" w:hAnsi="Verdana" w:cs="Arial" w:hint="default"/>
        <w:b w:val="0"/>
        <w:bCs w:val="0"/>
        <w:i w:val="0"/>
        <w:iCs w:val="0"/>
        <w:caps w:val="0"/>
        <w:smallCaps/>
        <w:strike w:val="0"/>
        <w:dstrike w:val="0"/>
        <w:color w:val="FF6600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13"/>
  </w:num>
  <w:num w:numId="5">
    <w:abstractNumId w:val="10"/>
  </w:num>
  <w:num w:numId="6">
    <w:abstractNumId w:val="9"/>
  </w:num>
  <w:num w:numId="7">
    <w:abstractNumId w:val="7"/>
  </w:num>
  <w:num w:numId="8">
    <w:abstractNumId w:val="14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6"/>
    <w:lvlOverride w:ilvl="0">
      <w:lvl w:ilvl="0">
        <w:start w:val="1"/>
        <w:numFmt w:val="bullet"/>
        <w:lvlText w:val="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15">
    <w:abstractNumId w:val="6"/>
    <w:lvlOverride w:ilvl="0">
      <w:lvl w:ilvl="0">
        <w:start w:val="1"/>
        <w:numFmt w:val="bullet"/>
        <w:lvlText w:val=" ¬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 w:val="0"/>
          <w:i w:val="0"/>
          <w:strike w:val="0"/>
          <w:color w:val="004DFF"/>
          <w:sz w:val="20"/>
          <w:u w:val="none"/>
        </w:rPr>
      </w:lvl>
    </w:lvlOverride>
  </w:num>
  <w:num w:numId="16">
    <w:abstractNumId w:val="6"/>
    <w:lvlOverride w:ilvl="0">
      <w:lvl w:ilvl="0">
        <w:start w:val="1"/>
        <w:numFmt w:val="bullet"/>
        <w:lvlText w:val="2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17">
    <w:abstractNumId w:val="6"/>
    <w:lvlOverride w:ilvl="0">
      <w:lvl w:ilvl="0">
        <w:start w:val="1"/>
        <w:numFmt w:val="bullet"/>
        <w:lvlText w:val="3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18">
    <w:abstractNumId w:val="6"/>
    <w:lvlOverride w:ilvl="0">
      <w:lvl w:ilvl="0">
        <w:start w:val="1"/>
        <w:numFmt w:val="bullet"/>
        <w:lvlText w:val="4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19">
    <w:abstractNumId w:val="6"/>
    <w:lvlOverride w:ilvl="0">
      <w:lvl w:ilvl="0">
        <w:start w:val="1"/>
        <w:numFmt w:val="bullet"/>
        <w:lvlText w:val="5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20">
    <w:abstractNumId w:val="6"/>
    <w:lvlOverride w:ilvl="0">
      <w:lvl w:ilvl="0">
        <w:start w:val="1"/>
        <w:numFmt w:val="bullet"/>
        <w:lvlText w:val="5.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4"/>
          <w:u w:val="none"/>
        </w:rPr>
      </w:lvl>
    </w:lvlOverride>
  </w:num>
  <w:num w:numId="21">
    <w:abstractNumId w:val="6"/>
    <w:lvlOverride w:ilvl="0">
      <w:lvl w:ilvl="0">
        <w:start w:val="1"/>
        <w:numFmt w:val="bullet"/>
        <w:lvlText w:val="5.2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4"/>
          <w:u w:val="none"/>
        </w:rPr>
      </w:lvl>
    </w:lvlOverride>
  </w:num>
  <w:num w:numId="22">
    <w:abstractNumId w:val="6"/>
    <w:lvlOverride w:ilvl="0">
      <w:lvl w:ilvl="0">
        <w:start w:val="1"/>
        <w:numFmt w:val="bullet"/>
        <w:lvlText w:val="6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23">
    <w:abstractNumId w:val="6"/>
    <w:lvlOverride w:ilvl="0">
      <w:lvl w:ilvl="0">
        <w:start w:val="1"/>
        <w:numFmt w:val="bullet"/>
        <w:lvlText w:val="6.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4"/>
          <w:u w:val="none"/>
        </w:rPr>
      </w:lvl>
    </w:lvlOverride>
  </w:num>
  <w:num w:numId="24">
    <w:abstractNumId w:val="6"/>
    <w:lvlOverride w:ilvl="0">
      <w:lvl w:ilvl="0">
        <w:start w:val="1"/>
        <w:numFmt w:val="bullet"/>
        <w:lvlText w:val="1. 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6"/>
          <w:u w:val="none"/>
        </w:rPr>
      </w:lvl>
    </w:lvlOverride>
  </w:num>
  <w:num w:numId="25">
    <w:abstractNumId w:val="6"/>
    <w:lvlOverride w:ilvl="0">
      <w:lvl w:ilvl="0">
        <w:start w:val="1"/>
        <w:numFmt w:val="bullet"/>
        <w:lvlText w:val="2. 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6"/>
          <w:u w:val="none"/>
        </w:rPr>
      </w:lvl>
    </w:lvlOverride>
  </w:num>
  <w:num w:numId="26">
    <w:abstractNumId w:val="6"/>
    <w:lvlOverride w:ilvl="0">
      <w:lvl w:ilvl="0">
        <w:start w:val="1"/>
        <w:numFmt w:val="bullet"/>
        <w:lvlText w:val="3. 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6"/>
          <w:u w:val="none"/>
        </w:rPr>
      </w:lvl>
    </w:lvlOverride>
  </w:num>
  <w:num w:numId="27">
    <w:abstractNumId w:val="6"/>
    <w:lvlOverride w:ilvl="0">
      <w:lvl w:ilvl="0">
        <w:start w:val="1"/>
        <w:numFmt w:val="bullet"/>
        <w:lvlText w:val="4. 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6"/>
          <w:u w:val="none"/>
        </w:rPr>
      </w:lvl>
    </w:lvlOverride>
  </w:num>
  <w:num w:numId="28">
    <w:abstractNumId w:val="6"/>
    <w:lvlOverride w:ilvl="0">
      <w:lvl w:ilvl="0">
        <w:start w:val="1"/>
        <w:numFmt w:val="bullet"/>
        <w:lvlText w:val="6.2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4"/>
          <w:u w:val="none"/>
        </w:rPr>
      </w:lvl>
    </w:lvlOverride>
  </w:num>
  <w:num w:numId="29">
    <w:abstractNumId w:val="6"/>
    <w:lvlOverride w:ilvl="0">
      <w:lvl w:ilvl="0">
        <w:start w:val="1"/>
        <w:numFmt w:val="bullet"/>
        <w:lvlText w:val="6.2.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0">
    <w:abstractNumId w:val="6"/>
    <w:lvlOverride w:ilvl="0">
      <w:lvl w:ilvl="0">
        <w:start w:val="1"/>
        <w:numFmt w:val="bullet"/>
        <w:lvlText w:val=" •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 w:val="0"/>
          <w:i w:val="0"/>
          <w:strike w:val="0"/>
          <w:color w:val="000000"/>
          <w:sz w:val="22"/>
          <w:u w:val="none"/>
        </w:rPr>
      </w:lvl>
    </w:lvlOverride>
  </w:num>
  <w:num w:numId="31">
    <w:abstractNumId w:val="6"/>
    <w:lvlOverride w:ilvl="0">
      <w:lvl w:ilvl="0">
        <w:start w:val="1"/>
        <w:numFmt w:val="bullet"/>
        <w:lvlText w:val="6.2.2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2">
    <w:abstractNumId w:val="6"/>
    <w:lvlOverride w:ilvl="0">
      <w:lvl w:ilvl="0">
        <w:start w:val="1"/>
        <w:numFmt w:val="bullet"/>
        <w:lvlText w:val="6.2.3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3">
    <w:abstractNumId w:val="6"/>
    <w:lvlOverride w:ilvl="0">
      <w:lvl w:ilvl="0">
        <w:start w:val="1"/>
        <w:numFmt w:val="bullet"/>
        <w:lvlText w:val="6.2.4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4">
    <w:abstractNumId w:val="6"/>
    <w:lvlOverride w:ilvl="0">
      <w:lvl w:ilvl="0">
        <w:start w:val="1"/>
        <w:numFmt w:val="bullet"/>
        <w:lvlText w:val="6.2.4.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5">
    <w:abstractNumId w:val="6"/>
    <w:lvlOverride w:ilvl="0">
      <w:lvl w:ilvl="0">
        <w:start w:val="1"/>
        <w:numFmt w:val="bullet"/>
        <w:lvlText w:val="7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36">
    <w:abstractNumId w:val="6"/>
    <w:lvlOverride w:ilvl="0">
      <w:lvl w:ilvl="0">
        <w:start w:val="1"/>
        <w:numFmt w:val="bullet"/>
        <w:lvlText w:val="8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37">
    <w:abstractNumId w:val="6"/>
    <w:lvlOverride w:ilvl="0">
      <w:lvl w:ilvl="0">
        <w:start w:val="1"/>
        <w:numFmt w:val="bullet"/>
        <w:lvlText w:val="9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38">
    <w:abstractNumId w:val="6"/>
    <w:lvlOverride w:ilvl="0">
      <w:lvl w:ilvl="0">
        <w:start w:val="1"/>
        <w:numFmt w:val="bullet"/>
        <w:lvlText w:val="Anlage 1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8"/>
          <w:u w:val="none"/>
        </w:rPr>
      </w:lvl>
    </w:lvlOverride>
  </w:num>
  <w:num w:numId="39">
    <w:abstractNumId w:val="6"/>
    <w:lvlOverride w:ilvl="0">
      <w:lvl w:ilvl="0">
        <w:start w:val="1"/>
        <w:numFmt w:val="bullet"/>
        <w:lvlText w:val="•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 w:val="0"/>
          <w:i w:val="0"/>
          <w:strike w:val="0"/>
          <w:color w:val="000000"/>
          <w:sz w:val="20"/>
          <w:u w:val="none"/>
        </w:rPr>
      </w:lvl>
    </w:lvlOverride>
  </w:num>
  <w:num w:numId="40">
    <w:abstractNumId w:val="6"/>
    <w:lvlOverride w:ilvl="0">
      <w:lvl w:ilvl="0">
        <w:start w:val="1"/>
        <w:numFmt w:val="bullet"/>
        <w:lvlText w:val=" ¬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 w:val="0"/>
          <w:i w:val="0"/>
          <w:strike w:val="0"/>
          <w:color w:val="004DFF"/>
          <w:sz w:val="20"/>
          <w:u w:val="none"/>
        </w:rPr>
      </w:lvl>
    </w:lvlOverride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30E"/>
    <w:rsid w:val="00000AD5"/>
    <w:rsid w:val="00001867"/>
    <w:rsid w:val="000046B5"/>
    <w:rsid w:val="00005CB4"/>
    <w:rsid w:val="00012CDD"/>
    <w:rsid w:val="0001377D"/>
    <w:rsid w:val="00014CAF"/>
    <w:rsid w:val="00015EBA"/>
    <w:rsid w:val="00016184"/>
    <w:rsid w:val="00016449"/>
    <w:rsid w:val="00016845"/>
    <w:rsid w:val="00016CC6"/>
    <w:rsid w:val="00020C77"/>
    <w:rsid w:val="00022390"/>
    <w:rsid w:val="00024118"/>
    <w:rsid w:val="00024199"/>
    <w:rsid w:val="0002750A"/>
    <w:rsid w:val="00031296"/>
    <w:rsid w:val="00033367"/>
    <w:rsid w:val="00034B4D"/>
    <w:rsid w:val="00036F82"/>
    <w:rsid w:val="00037F0A"/>
    <w:rsid w:val="000403A1"/>
    <w:rsid w:val="00041C53"/>
    <w:rsid w:val="0004244D"/>
    <w:rsid w:val="000431FE"/>
    <w:rsid w:val="00043652"/>
    <w:rsid w:val="00045E64"/>
    <w:rsid w:val="0006230E"/>
    <w:rsid w:val="0006369D"/>
    <w:rsid w:val="000640D5"/>
    <w:rsid w:val="000644F4"/>
    <w:rsid w:val="00064937"/>
    <w:rsid w:val="000660BF"/>
    <w:rsid w:val="000662D9"/>
    <w:rsid w:val="00071F37"/>
    <w:rsid w:val="000741F9"/>
    <w:rsid w:val="0007654F"/>
    <w:rsid w:val="00077409"/>
    <w:rsid w:val="000832A2"/>
    <w:rsid w:val="00086F92"/>
    <w:rsid w:val="000906D4"/>
    <w:rsid w:val="00091059"/>
    <w:rsid w:val="0009112E"/>
    <w:rsid w:val="000914B6"/>
    <w:rsid w:val="00092125"/>
    <w:rsid w:val="00093FB1"/>
    <w:rsid w:val="000A3306"/>
    <w:rsid w:val="000A6115"/>
    <w:rsid w:val="000A6E13"/>
    <w:rsid w:val="000A74B2"/>
    <w:rsid w:val="000A7AF3"/>
    <w:rsid w:val="000B30A7"/>
    <w:rsid w:val="000B4B88"/>
    <w:rsid w:val="000C52C9"/>
    <w:rsid w:val="000C73B2"/>
    <w:rsid w:val="000C77C0"/>
    <w:rsid w:val="000D18C6"/>
    <w:rsid w:val="000D1F3B"/>
    <w:rsid w:val="000D203B"/>
    <w:rsid w:val="000D2471"/>
    <w:rsid w:val="000D5219"/>
    <w:rsid w:val="000D67B8"/>
    <w:rsid w:val="000D7A90"/>
    <w:rsid w:val="000D7BC4"/>
    <w:rsid w:val="000E0E09"/>
    <w:rsid w:val="000F0836"/>
    <w:rsid w:val="000F3F36"/>
    <w:rsid w:val="000F6F97"/>
    <w:rsid w:val="000F7D35"/>
    <w:rsid w:val="001027F0"/>
    <w:rsid w:val="00104AF1"/>
    <w:rsid w:val="001068C8"/>
    <w:rsid w:val="0011181D"/>
    <w:rsid w:val="00113C21"/>
    <w:rsid w:val="00115049"/>
    <w:rsid w:val="00115066"/>
    <w:rsid w:val="001165FC"/>
    <w:rsid w:val="00125D70"/>
    <w:rsid w:val="00132E46"/>
    <w:rsid w:val="00133F34"/>
    <w:rsid w:val="00136590"/>
    <w:rsid w:val="001469A9"/>
    <w:rsid w:val="00152306"/>
    <w:rsid w:val="001534D6"/>
    <w:rsid w:val="00153A20"/>
    <w:rsid w:val="0015564F"/>
    <w:rsid w:val="001643C8"/>
    <w:rsid w:val="0017133C"/>
    <w:rsid w:val="00172689"/>
    <w:rsid w:val="00180AF3"/>
    <w:rsid w:val="00182BA7"/>
    <w:rsid w:val="001830C2"/>
    <w:rsid w:val="0018372A"/>
    <w:rsid w:val="00184EBE"/>
    <w:rsid w:val="00190CA2"/>
    <w:rsid w:val="001919DC"/>
    <w:rsid w:val="00193B3C"/>
    <w:rsid w:val="001A0EE2"/>
    <w:rsid w:val="001A34A8"/>
    <w:rsid w:val="001A3ADD"/>
    <w:rsid w:val="001A61F8"/>
    <w:rsid w:val="001A66D4"/>
    <w:rsid w:val="001A6FD5"/>
    <w:rsid w:val="001B0A46"/>
    <w:rsid w:val="001B1CE5"/>
    <w:rsid w:val="001B1EDD"/>
    <w:rsid w:val="001B6399"/>
    <w:rsid w:val="001C0A37"/>
    <w:rsid w:val="001C2C5B"/>
    <w:rsid w:val="001C338B"/>
    <w:rsid w:val="001C53C5"/>
    <w:rsid w:val="001C5418"/>
    <w:rsid w:val="001C6FBF"/>
    <w:rsid w:val="001C7EFF"/>
    <w:rsid w:val="001D0878"/>
    <w:rsid w:val="001D2FC8"/>
    <w:rsid w:val="001D408C"/>
    <w:rsid w:val="001D4B75"/>
    <w:rsid w:val="001D5FC4"/>
    <w:rsid w:val="001E1775"/>
    <w:rsid w:val="001E3669"/>
    <w:rsid w:val="001E3DE2"/>
    <w:rsid w:val="001E626E"/>
    <w:rsid w:val="001F0366"/>
    <w:rsid w:val="001F49F9"/>
    <w:rsid w:val="00205099"/>
    <w:rsid w:val="002056B6"/>
    <w:rsid w:val="002069BB"/>
    <w:rsid w:val="00207C36"/>
    <w:rsid w:val="002112D6"/>
    <w:rsid w:val="00211831"/>
    <w:rsid w:val="00212460"/>
    <w:rsid w:val="002163AA"/>
    <w:rsid w:val="00216C0C"/>
    <w:rsid w:val="002220DF"/>
    <w:rsid w:val="00224898"/>
    <w:rsid w:val="00225667"/>
    <w:rsid w:val="00225A22"/>
    <w:rsid w:val="00225AEC"/>
    <w:rsid w:val="00227F2B"/>
    <w:rsid w:val="00233B92"/>
    <w:rsid w:val="002349C9"/>
    <w:rsid w:val="00235A59"/>
    <w:rsid w:val="00235B01"/>
    <w:rsid w:val="002371D5"/>
    <w:rsid w:val="0024168C"/>
    <w:rsid w:val="00241AA1"/>
    <w:rsid w:val="00247FB0"/>
    <w:rsid w:val="00256216"/>
    <w:rsid w:val="00257AAD"/>
    <w:rsid w:val="002607F0"/>
    <w:rsid w:val="00262ADB"/>
    <w:rsid w:val="0026310E"/>
    <w:rsid w:val="00263BD3"/>
    <w:rsid w:val="002645DF"/>
    <w:rsid w:val="00266397"/>
    <w:rsid w:val="00266D2E"/>
    <w:rsid w:val="002736E9"/>
    <w:rsid w:val="00274BB2"/>
    <w:rsid w:val="002752FD"/>
    <w:rsid w:val="002757AF"/>
    <w:rsid w:val="00281CAB"/>
    <w:rsid w:val="00284155"/>
    <w:rsid w:val="002934E2"/>
    <w:rsid w:val="00293B9E"/>
    <w:rsid w:val="0029414F"/>
    <w:rsid w:val="00296754"/>
    <w:rsid w:val="002A16A8"/>
    <w:rsid w:val="002A4D74"/>
    <w:rsid w:val="002A4F49"/>
    <w:rsid w:val="002B12C6"/>
    <w:rsid w:val="002B3504"/>
    <w:rsid w:val="002B3AD9"/>
    <w:rsid w:val="002B63D9"/>
    <w:rsid w:val="002C0BE4"/>
    <w:rsid w:val="002C360F"/>
    <w:rsid w:val="002C4D84"/>
    <w:rsid w:val="002D1E7A"/>
    <w:rsid w:val="002E0AAB"/>
    <w:rsid w:val="002F1315"/>
    <w:rsid w:val="002F1C3E"/>
    <w:rsid w:val="002F2266"/>
    <w:rsid w:val="002F312F"/>
    <w:rsid w:val="002F48EC"/>
    <w:rsid w:val="002F6B4A"/>
    <w:rsid w:val="00300451"/>
    <w:rsid w:val="00302971"/>
    <w:rsid w:val="003029D8"/>
    <w:rsid w:val="003043F1"/>
    <w:rsid w:val="003117CC"/>
    <w:rsid w:val="00313FD3"/>
    <w:rsid w:val="003151E7"/>
    <w:rsid w:val="00316577"/>
    <w:rsid w:val="003179E1"/>
    <w:rsid w:val="00320546"/>
    <w:rsid w:val="003229F4"/>
    <w:rsid w:val="00325B12"/>
    <w:rsid w:val="00326A4F"/>
    <w:rsid w:val="003374EE"/>
    <w:rsid w:val="0034264C"/>
    <w:rsid w:val="003479CC"/>
    <w:rsid w:val="00350346"/>
    <w:rsid w:val="003509E2"/>
    <w:rsid w:val="00351EE5"/>
    <w:rsid w:val="00352AAF"/>
    <w:rsid w:val="00355BDD"/>
    <w:rsid w:val="0035664D"/>
    <w:rsid w:val="00356D81"/>
    <w:rsid w:val="00363DDB"/>
    <w:rsid w:val="00363E66"/>
    <w:rsid w:val="00364B39"/>
    <w:rsid w:val="00365463"/>
    <w:rsid w:val="00366785"/>
    <w:rsid w:val="00376170"/>
    <w:rsid w:val="00377BB8"/>
    <w:rsid w:val="0038013B"/>
    <w:rsid w:val="0038229C"/>
    <w:rsid w:val="00383DD6"/>
    <w:rsid w:val="00384EDD"/>
    <w:rsid w:val="00390C78"/>
    <w:rsid w:val="003A247D"/>
    <w:rsid w:val="003A49F0"/>
    <w:rsid w:val="003A503E"/>
    <w:rsid w:val="003A5964"/>
    <w:rsid w:val="003A65FB"/>
    <w:rsid w:val="003A6EE6"/>
    <w:rsid w:val="003A7737"/>
    <w:rsid w:val="003B147E"/>
    <w:rsid w:val="003B5894"/>
    <w:rsid w:val="003B7725"/>
    <w:rsid w:val="003B7BE2"/>
    <w:rsid w:val="003C6AD5"/>
    <w:rsid w:val="003D256A"/>
    <w:rsid w:val="003D2E15"/>
    <w:rsid w:val="003D542F"/>
    <w:rsid w:val="003D72FC"/>
    <w:rsid w:val="003D786F"/>
    <w:rsid w:val="003E0D18"/>
    <w:rsid w:val="003E16B8"/>
    <w:rsid w:val="003E2FCF"/>
    <w:rsid w:val="003E36FF"/>
    <w:rsid w:val="003E371D"/>
    <w:rsid w:val="003E44B0"/>
    <w:rsid w:val="003E4E0D"/>
    <w:rsid w:val="003E701D"/>
    <w:rsid w:val="003F2205"/>
    <w:rsid w:val="003F2336"/>
    <w:rsid w:val="003F2BC2"/>
    <w:rsid w:val="00401D30"/>
    <w:rsid w:val="00407ED8"/>
    <w:rsid w:val="00411CFC"/>
    <w:rsid w:val="004155AD"/>
    <w:rsid w:val="00415E65"/>
    <w:rsid w:val="004205FB"/>
    <w:rsid w:val="004223F3"/>
    <w:rsid w:val="004245CA"/>
    <w:rsid w:val="004247C3"/>
    <w:rsid w:val="00425AF7"/>
    <w:rsid w:val="00427EA6"/>
    <w:rsid w:val="0043009C"/>
    <w:rsid w:val="00433470"/>
    <w:rsid w:val="00433481"/>
    <w:rsid w:val="00436D8A"/>
    <w:rsid w:val="0043708A"/>
    <w:rsid w:val="004374BD"/>
    <w:rsid w:val="00440017"/>
    <w:rsid w:val="00440662"/>
    <w:rsid w:val="00443594"/>
    <w:rsid w:val="00444A1A"/>
    <w:rsid w:val="004534F0"/>
    <w:rsid w:val="00453D20"/>
    <w:rsid w:val="00462AB0"/>
    <w:rsid w:val="00463B24"/>
    <w:rsid w:val="00466BAB"/>
    <w:rsid w:val="00466BAD"/>
    <w:rsid w:val="004709C2"/>
    <w:rsid w:val="00477D09"/>
    <w:rsid w:val="0048260E"/>
    <w:rsid w:val="00483AF5"/>
    <w:rsid w:val="004849EC"/>
    <w:rsid w:val="00484F09"/>
    <w:rsid w:val="00496E65"/>
    <w:rsid w:val="004A0543"/>
    <w:rsid w:val="004A2266"/>
    <w:rsid w:val="004A3428"/>
    <w:rsid w:val="004A7C7B"/>
    <w:rsid w:val="004B74FE"/>
    <w:rsid w:val="004C1FA1"/>
    <w:rsid w:val="004C244D"/>
    <w:rsid w:val="004C4C83"/>
    <w:rsid w:val="004C6333"/>
    <w:rsid w:val="004C7380"/>
    <w:rsid w:val="004D16CE"/>
    <w:rsid w:val="004D33EC"/>
    <w:rsid w:val="004D3BB1"/>
    <w:rsid w:val="004D52DC"/>
    <w:rsid w:val="004E11A7"/>
    <w:rsid w:val="004E1B18"/>
    <w:rsid w:val="004E21AA"/>
    <w:rsid w:val="004E37D2"/>
    <w:rsid w:val="004E46C9"/>
    <w:rsid w:val="004F342C"/>
    <w:rsid w:val="004F4103"/>
    <w:rsid w:val="004F4CFA"/>
    <w:rsid w:val="004F7668"/>
    <w:rsid w:val="00501A4B"/>
    <w:rsid w:val="00501C3E"/>
    <w:rsid w:val="00505555"/>
    <w:rsid w:val="00505FEA"/>
    <w:rsid w:val="005076C5"/>
    <w:rsid w:val="005077E9"/>
    <w:rsid w:val="005143F1"/>
    <w:rsid w:val="0051494F"/>
    <w:rsid w:val="00517EB8"/>
    <w:rsid w:val="00522DC8"/>
    <w:rsid w:val="00524C30"/>
    <w:rsid w:val="00524FD1"/>
    <w:rsid w:val="0053119D"/>
    <w:rsid w:val="005312E1"/>
    <w:rsid w:val="0053222D"/>
    <w:rsid w:val="00532902"/>
    <w:rsid w:val="00534906"/>
    <w:rsid w:val="005411F6"/>
    <w:rsid w:val="00547178"/>
    <w:rsid w:val="005546B4"/>
    <w:rsid w:val="00554DF5"/>
    <w:rsid w:val="005570F1"/>
    <w:rsid w:val="0056318C"/>
    <w:rsid w:val="00564527"/>
    <w:rsid w:val="005734EE"/>
    <w:rsid w:val="00575B02"/>
    <w:rsid w:val="00575E89"/>
    <w:rsid w:val="00577E0C"/>
    <w:rsid w:val="00582559"/>
    <w:rsid w:val="00584C1C"/>
    <w:rsid w:val="00587A3E"/>
    <w:rsid w:val="00587F44"/>
    <w:rsid w:val="00592D3B"/>
    <w:rsid w:val="00592E93"/>
    <w:rsid w:val="00595608"/>
    <w:rsid w:val="005A0F21"/>
    <w:rsid w:val="005A6675"/>
    <w:rsid w:val="005A6D8C"/>
    <w:rsid w:val="005A7303"/>
    <w:rsid w:val="005B020E"/>
    <w:rsid w:val="005B1C7C"/>
    <w:rsid w:val="005B64B3"/>
    <w:rsid w:val="005B670E"/>
    <w:rsid w:val="005B7C21"/>
    <w:rsid w:val="005C0D32"/>
    <w:rsid w:val="005C0F0E"/>
    <w:rsid w:val="005C1F64"/>
    <w:rsid w:val="005C2854"/>
    <w:rsid w:val="005C3533"/>
    <w:rsid w:val="005C4A15"/>
    <w:rsid w:val="005D173D"/>
    <w:rsid w:val="005D59D1"/>
    <w:rsid w:val="005D6E9C"/>
    <w:rsid w:val="005E5A30"/>
    <w:rsid w:val="005F035F"/>
    <w:rsid w:val="005F05A7"/>
    <w:rsid w:val="005F0824"/>
    <w:rsid w:val="005F1C8F"/>
    <w:rsid w:val="0060010F"/>
    <w:rsid w:val="00604CAB"/>
    <w:rsid w:val="00606F85"/>
    <w:rsid w:val="00611349"/>
    <w:rsid w:val="0061348C"/>
    <w:rsid w:val="006166B0"/>
    <w:rsid w:val="00623015"/>
    <w:rsid w:val="006262F7"/>
    <w:rsid w:val="00627587"/>
    <w:rsid w:val="00630337"/>
    <w:rsid w:val="006324E4"/>
    <w:rsid w:val="006364D3"/>
    <w:rsid w:val="006366C7"/>
    <w:rsid w:val="00640447"/>
    <w:rsid w:val="00641FD8"/>
    <w:rsid w:val="006510FB"/>
    <w:rsid w:val="006513FD"/>
    <w:rsid w:val="00651E50"/>
    <w:rsid w:val="006536D4"/>
    <w:rsid w:val="00654716"/>
    <w:rsid w:val="00662286"/>
    <w:rsid w:val="00663757"/>
    <w:rsid w:val="00667179"/>
    <w:rsid w:val="00667467"/>
    <w:rsid w:val="00670B3B"/>
    <w:rsid w:val="00681DAC"/>
    <w:rsid w:val="00681E13"/>
    <w:rsid w:val="00686B1E"/>
    <w:rsid w:val="00686DE1"/>
    <w:rsid w:val="0069675E"/>
    <w:rsid w:val="006977DC"/>
    <w:rsid w:val="00697912"/>
    <w:rsid w:val="006A412D"/>
    <w:rsid w:val="006A783E"/>
    <w:rsid w:val="006B3FEA"/>
    <w:rsid w:val="006B75FA"/>
    <w:rsid w:val="006B7C47"/>
    <w:rsid w:val="006C1F29"/>
    <w:rsid w:val="006C3231"/>
    <w:rsid w:val="006C4240"/>
    <w:rsid w:val="006C47EB"/>
    <w:rsid w:val="006C5718"/>
    <w:rsid w:val="006D0DFB"/>
    <w:rsid w:val="006D277C"/>
    <w:rsid w:val="006D350A"/>
    <w:rsid w:val="006D482D"/>
    <w:rsid w:val="006D66D4"/>
    <w:rsid w:val="006E1595"/>
    <w:rsid w:val="006E1AF3"/>
    <w:rsid w:val="006E3533"/>
    <w:rsid w:val="006E72F6"/>
    <w:rsid w:val="006F0E50"/>
    <w:rsid w:val="006F1D3B"/>
    <w:rsid w:val="006F3905"/>
    <w:rsid w:val="006F600A"/>
    <w:rsid w:val="006F7FAC"/>
    <w:rsid w:val="007008B2"/>
    <w:rsid w:val="00710856"/>
    <w:rsid w:val="00711A8D"/>
    <w:rsid w:val="007131A8"/>
    <w:rsid w:val="00722789"/>
    <w:rsid w:val="00725B62"/>
    <w:rsid w:val="0073083E"/>
    <w:rsid w:val="007355DA"/>
    <w:rsid w:val="00736E4E"/>
    <w:rsid w:val="00741B0E"/>
    <w:rsid w:val="00743B3A"/>
    <w:rsid w:val="00743C15"/>
    <w:rsid w:val="007440D1"/>
    <w:rsid w:val="00744DB6"/>
    <w:rsid w:val="00753D1D"/>
    <w:rsid w:val="0075439E"/>
    <w:rsid w:val="00763953"/>
    <w:rsid w:val="007641B6"/>
    <w:rsid w:val="007644B5"/>
    <w:rsid w:val="00764A1F"/>
    <w:rsid w:val="00764C81"/>
    <w:rsid w:val="00767C3F"/>
    <w:rsid w:val="00783868"/>
    <w:rsid w:val="00786CD6"/>
    <w:rsid w:val="00791F91"/>
    <w:rsid w:val="00795703"/>
    <w:rsid w:val="00796B8C"/>
    <w:rsid w:val="007A1F73"/>
    <w:rsid w:val="007A231A"/>
    <w:rsid w:val="007A7143"/>
    <w:rsid w:val="007B348A"/>
    <w:rsid w:val="007B56D3"/>
    <w:rsid w:val="007B655A"/>
    <w:rsid w:val="007B7089"/>
    <w:rsid w:val="007C1D5E"/>
    <w:rsid w:val="007C1F87"/>
    <w:rsid w:val="007C3EB1"/>
    <w:rsid w:val="007C6D7D"/>
    <w:rsid w:val="007D19DC"/>
    <w:rsid w:val="007D4DDB"/>
    <w:rsid w:val="007E0A96"/>
    <w:rsid w:val="007E297E"/>
    <w:rsid w:val="007F1D11"/>
    <w:rsid w:val="007F3675"/>
    <w:rsid w:val="008010B2"/>
    <w:rsid w:val="00802FE5"/>
    <w:rsid w:val="00803ED3"/>
    <w:rsid w:val="00803EF4"/>
    <w:rsid w:val="0080430E"/>
    <w:rsid w:val="00804936"/>
    <w:rsid w:val="00804B29"/>
    <w:rsid w:val="00805681"/>
    <w:rsid w:val="00807EAC"/>
    <w:rsid w:val="00810470"/>
    <w:rsid w:val="00811E99"/>
    <w:rsid w:val="0081244B"/>
    <w:rsid w:val="00812854"/>
    <w:rsid w:val="00812DC8"/>
    <w:rsid w:val="00815C79"/>
    <w:rsid w:val="00821113"/>
    <w:rsid w:val="00823887"/>
    <w:rsid w:val="0083039D"/>
    <w:rsid w:val="008322E4"/>
    <w:rsid w:val="00833BD5"/>
    <w:rsid w:val="008405B0"/>
    <w:rsid w:val="00843AB5"/>
    <w:rsid w:val="0084408B"/>
    <w:rsid w:val="00846E17"/>
    <w:rsid w:val="00847F31"/>
    <w:rsid w:val="0085298D"/>
    <w:rsid w:val="00853350"/>
    <w:rsid w:val="00855A3B"/>
    <w:rsid w:val="00857F2C"/>
    <w:rsid w:val="0086205A"/>
    <w:rsid w:val="008705F3"/>
    <w:rsid w:val="008711EA"/>
    <w:rsid w:val="00873ACA"/>
    <w:rsid w:val="0087533C"/>
    <w:rsid w:val="00876203"/>
    <w:rsid w:val="00876B52"/>
    <w:rsid w:val="00880E85"/>
    <w:rsid w:val="00891080"/>
    <w:rsid w:val="008916BA"/>
    <w:rsid w:val="00891E47"/>
    <w:rsid w:val="008955AE"/>
    <w:rsid w:val="008972B9"/>
    <w:rsid w:val="008973A4"/>
    <w:rsid w:val="008A37E0"/>
    <w:rsid w:val="008A63ED"/>
    <w:rsid w:val="008B1247"/>
    <w:rsid w:val="008B1376"/>
    <w:rsid w:val="008B19EB"/>
    <w:rsid w:val="008B1F12"/>
    <w:rsid w:val="008B3E2A"/>
    <w:rsid w:val="008B42C2"/>
    <w:rsid w:val="008B4B14"/>
    <w:rsid w:val="008B5899"/>
    <w:rsid w:val="008B6CFD"/>
    <w:rsid w:val="008B7231"/>
    <w:rsid w:val="008C28C7"/>
    <w:rsid w:val="008C6FD4"/>
    <w:rsid w:val="008C7677"/>
    <w:rsid w:val="008C79E0"/>
    <w:rsid w:val="008C7BF5"/>
    <w:rsid w:val="008D7360"/>
    <w:rsid w:val="008E04FB"/>
    <w:rsid w:val="008E5423"/>
    <w:rsid w:val="008F19A0"/>
    <w:rsid w:val="008F65EF"/>
    <w:rsid w:val="00901008"/>
    <w:rsid w:val="00902586"/>
    <w:rsid w:val="0090504B"/>
    <w:rsid w:val="009062CE"/>
    <w:rsid w:val="00913D67"/>
    <w:rsid w:val="00915DC5"/>
    <w:rsid w:val="00922E8B"/>
    <w:rsid w:val="00927AA1"/>
    <w:rsid w:val="00933C55"/>
    <w:rsid w:val="00940FFC"/>
    <w:rsid w:val="0094651F"/>
    <w:rsid w:val="00957922"/>
    <w:rsid w:val="00960E5D"/>
    <w:rsid w:val="00960EB7"/>
    <w:rsid w:val="0097146D"/>
    <w:rsid w:val="00971B5A"/>
    <w:rsid w:val="00981334"/>
    <w:rsid w:val="0099254C"/>
    <w:rsid w:val="00995B67"/>
    <w:rsid w:val="00997951"/>
    <w:rsid w:val="009A162E"/>
    <w:rsid w:val="009A2E84"/>
    <w:rsid w:val="009A73D7"/>
    <w:rsid w:val="009B2749"/>
    <w:rsid w:val="009B2ABA"/>
    <w:rsid w:val="009B5BCE"/>
    <w:rsid w:val="009C1BCF"/>
    <w:rsid w:val="009C34A0"/>
    <w:rsid w:val="009C42EB"/>
    <w:rsid w:val="009C53AC"/>
    <w:rsid w:val="009D0A15"/>
    <w:rsid w:val="009D3391"/>
    <w:rsid w:val="009D6C89"/>
    <w:rsid w:val="009D714B"/>
    <w:rsid w:val="009E3030"/>
    <w:rsid w:val="009E6A57"/>
    <w:rsid w:val="009F12DF"/>
    <w:rsid w:val="009F15F0"/>
    <w:rsid w:val="009F401D"/>
    <w:rsid w:val="009F4B71"/>
    <w:rsid w:val="009F51A3"/>
    <w:rsid w:val="00A00CCA"/>
    <w:rsid w:val="00A01E95"/>
    <w:rsid w:val="00A01FD6"/>
    <w:rsid w:val="00A02818"/>
    <w:rsid w:val="00A079EB"/>
    <w:rsid w:val="00A1629F"/>
    <w:rsid w:val="00A20450"/>
    <w:rsid w:val="00A21EC5"/>
    <w:rsid w:val="00A21FA0"/>
    <w:rsid w:val="00A2220B"/>
    <w:rsid w:val="00A223A0"/>
    <w:rsid w:val="00A22CC8"/>
    <w:rsid w:val="00A26AFB"/>
    <w:rsid w:val="00A31738"/>
    <w:rsid w:val="00A33186"/>
    <w:rsid w:val="00A33720"/>
    <w:rsid w:val="00A35161"/>
    <w:rsid w:val="00A35EB9"/>
    <w:rsid w:val="00A3795B"/>
    <w:rsid w:val="00A400DC"/>
    <w:rsid w:val="00A52D6B"/>
    <w:rsid w:val="00A57302"/>
    <w:rsid w:val="00A601D5"/>
    <w:rsid w:val="00A6056E"/>
    <w:rsid w:val="00A6361F"/>
    <w:rsid w:val="00A6490D"/>
    <w:rsid w:val="00A66AAA"/>
    <w:rsid w:val="00A672A5"/>
    <w:rsid w:val="00A71A94"/>
    <w:rsid w:val="00A730FF"/>
    <w:rsid w:val="00A74F48"/>
    <w:rsid w:val="00A77943"/>
    <w:rsid w:val="00A82469"/>
    <w:rsid w:val="00A837FA"/>
    <w:rsid w:val="00A84946"/>
    <w:rsid w:val="00A85181"/>
    <w:rsid w:val="00A87AE7"/>
    <w:rsid w:val="00A87B5C"/>
    <w:rsid w:val="00A92CAA"/>
    <w:rsid w:val="00A9452B"/>
    <w:rsid w:val="00A958A4"/>
    <w:rsid w:val="00A96932"/>
    <w:rsid w:val="00A9701A"/>
    <w:rsid w:val="00AA1138"/>
    <w:rsid w:val="00AA2BBB"/>
    <w:rsid w:val="00AA56BD"/>
    <w:rsid w:val="00AA790E"/>
    <w:rsid w:val="00AB3150"/>
    <w:rsid w:val="00AB3386"/>
    <w:rsid w:val="00AB3CBC"/>
    <w:rsid w:val="00AB4CB2"/>
    <w:rsid w:val="00AC45DC"/>
    <w:rsid w:val="00AD17DD"/>
    <w:rsid w:val="00AE0A11"/>
    <w:rsid w:val="00AE0BF3"/>
    <w:rsid w:val="00AE5F30"/>
    <w:rsid w:val="00AF3A2C"/>
    <w:rsid w:val="00AF69FB"/>
    <w:rsid w:val="00AF6E80"/>
    <w:rsid w:val="00AF6F61"/>
    <w:rsid w:val="00B007D9"/>
    <w:rsid w:val="00B02069"/>
    <w:rsid w:val="00B03AA9"/>
    <w:rsid w:val="00B054F3"/>
    <w:rsid w:val="00B065D9"/>
    <w:rsid w:val="00B07282"/>
    <w:rsid w:val="00B10899"/>
    <w:rsid w:val="00B110EB"/>
    <w:rsid w:val="00B1529B"/>
    <w:rsid w:val="00B16ED0"/>
    <w:rsid w:val="00B20EEE"/>
    <w:rsid w:val="00B210B7"/>
    <w:rsid w:val="00B2240C"/>
    <w:rsid w:val="00B24C40"/>
    <w:rsid w:val="00B27825"/>
    <w:rsid w:val="00B31280"/>
    <w:rsid w:val="00B3433D"/>
    <w:rsid w:val="00B35D06"/>
    <w:rsid w:val="00B36822"/>
    <w:rsid w:val="00B3706B"/>
    <w:rsid w:val="00B404EF"/>
    <w:rsid w:val="00B4262A"/>
    <w:rsid w:val="00B42C64"/>
    <w:rsid w:val="00B43BA8"/>
    <w:rsid w:val="00B46D3A"/>
    <w:rsid w:val="00B5154A"/>
    <w:rsid w:val="00B531F9"/>
    <w:rsid w:val="00B61A84"/>
    <w:rsid w:val="00B64D16"/>
    <w:rsid w:val="00B64E07"/>
    <w:rsid w:val="00B65104"/>
    <w:rsid w:val="00B66B94"/>
    <w:rsid w:val="00B708D4"/>
    <w:rsid w:val="00B70CF3"/>
    <w:rsid w:val="00B71787"/>
    <w:rsid w:val="00B72B75"/>
    <w:rsid w:val="00B72FF5"/>
    <w:rsid w:val="00B73FC0"/>
    <w:rsid w:val="00B75153"/>
    <w:rsid w:val="00B80221"/>
    <w:rsid w:val="00B80393"/>
    <w:rsid w:val="00B808BA"/>
    <w:rsid w:val="00B82C2B"/>
    <w:rsid w:val="00B83112"/>
    <w:rsid w:val="00B832FB"/>
    <w:rsid w:val="00B8456A"/>
    <w:rsid w:val="00B925A1"/>
    <w:rsid w:val="00B97B8F"/>
    <w:rsid w:val="00BA1960"/>
    <w:rsid w:val="00BA2073"/>
    <w:rsid w:val="00BA486F"/>
    <w:rsid w:val="00BA6FE9"/>
    <w:rsid w:val="00BB7FAD"/>
    <w:rsid w:val="00BC5C25"/>
    <w:rsid w:val="00BD0E6C"/>
    <w:rsid w:val="00BD1A48"/>
    <w:rsid w:val="00BD482F"/>
    <w:rsid w:val="00BD64E6"/>
    <w:rsid w:val="00BD6D12"/>
    <w:rsid w:val="00BE0D7A"/>
    <w:rsid w:val="00BE1AEF"/>
    <w:rsid w:val="00BE310F"/>
    <w:rsid w:val="00BE33A3"/>
    <w:rsid w:val="00BE4226"/>
    <w:rsid w:val="00BF365F"/>
    <w:rsid w:val="00BF4698"/>
    <w:rsid w:val="00C00904"/>
    <w:rsid w:val="00C012F0"/>
    <w:rsid w:val="00C02E0D"/>
    <w:rsid w:val="00C03BA1"/>
    <w:rsid w:val="00C05F3C"/>
    <w:rsid w:val="00C0723A"/>
    <w:rsid w:val="00C07C91"/>
    <w:rsid w:val="00C12FD5"/>
    <w:rsid w:val="00C1605F"/>
    <w:rsid w:val="00C222AA"/>
    <w:rsid w:val="00C25ED3"/>
    <w:rsid w:val="00C30433"/>
    <w:rsid w:val="00C327A4"/>
    <w:rsid w:val="00C34603"/>
    <w:rsid w:val="00C41BFD"/>
    <w:rsid w:val="00C514A9"/>
    <w:rsid w:val="00C558BC"/>
    <w:rsid w:val="00C56B6E"/>
    <w:rsid w:val="00C57C8E"/>
    <w:rsid w:val="00C606F5"/>
    <w:rsid w:val="00C60EEC"/>
    <w:rsid w:val="00C628C8"/>
    <w:rsid w:val="00C62D91"/>
    <w:rsid w:val="00C66555"/>
    <w:rsid w:val="00C740F3"/>
    <w:rsid w:val="00C75074"/>
    <w:rsid w:val="00C75523"/>
    <w:rsid w:val="00C75A17"/>
    <w:rsid w:val="00C8483E"/>
    <w:rsid w:val="00C86A1E"/>
    <w:rsid w:val="00C91FA1"/>
    <w:rsid w:val="00C92429"/>
    <w:rsid w:val="00C9261D"/>
    <w:rsid w:val="00C969A5"/>
    <w:rsid w:val="00CA33B5"/>
    <w:rsid w:val="00CA34EF"/>
    <w:rsid w:val="00CA5096"/>
    <w:rsid w:val="00CA5AC7"/>
    <w:rsid w:val="00CB21C8"/>
    <w:rsid w:val="00CB3E86"/>
    <w:rsid w:val="00CC2352"/>
    <w:rsid w:val="00CC3723"/>
    <w:rsid w:val="00CC3ED0"/>
    <w:rsid w:val="00CD0F54"/>
    <w:rsid w:val="00CD206D"/>
    <w:rsid w:val="00CD55FA"/>
    <w:rsid w:val="00CE01EE"/>
    <w:rsid w:val="00CE0E62"/>
    <w:rsid w:val="00CE2DD0"/>
    <w:rsid w:val="00CE7DEB"/>
    <w:rsid w:val="00CF0408"/>
    <w:rsid w:val="00CF098F"/>
    <w:rsid w:val="00CF157D"/>
    <w:rsid w:val="00CF658E"/>
    <w:rsid w:val="00CF76A9"/>
    <w:rsid w:val="00D038B4"/>
    <w:rsid w:val="00D0428E"/>
    <w:rsid w:val="00D16050"/>
    <w:rsid w:val="00D17F74"/>
    <w:rsid w:val="00D20566"/>
    <w:rsid w:val="00D2096B"/>
    <w:rsid w:val="00D21854"/>
    <w:rsid w:val="00D21949"/>
    <w:rsid w:val="00D242AA"/>
    <w:rsid w:val="00D25A93"/>
    <w:rsid w:val="00D25D5F"/>
    <w:rsid w:val="00D26228"/>
    <w:rsid w:val="00D275BD"/>
    <w:rsid w:val="00D42A0A"/>
    <w:rsid w:val="00D47E54"/>
    <w:rsid w:val="00D5305D"/>
    <w:rsid w:val="00D535AA"/>
    <w:rsid w:val="00D572E2"/>
    <w:rsid w:val="00D57F5A"/>
    <w:rsid w:val="00D612CB"/>
    <w:rsid w:val="00D63E5D"/>
    <w:rsid w:val="00D6417D"/>
    <w:rsid w:val="00D66278"/>
    <w:rsid w:val="00D671B3"/>
    <w:rsid w:val="00D732BB"/>
    <w:rsid w:val="00D748AC"/>
    <w:rsid w:val="00D7730A"/>
    <w:rsid w:val="00D77CDC"/>
    <w:rsid w:val="00D83144"/>
    <w:rsid w:val="00D8436C"/>
    <w:rsid w:val="00D84D2A"/>
    <w:rsid w:val="00D9329E"/>
    <w:rsid w:val="00D97F07"/>
    <w:rsid w:val="00DA15F0"/>
    <w:rsid w:val="00DA1625"/>
    <w:rsid w:val="00DA1F8C"/>
    <w:rsid w:val="00DA5B8B"/>
    <w:rsid w:val="00DA6E0D"/>
    <w:rsid w:val="00DB2374"/>
    <w:rsid w:val="00DB7026"/>
    <w:rsid w:val="00DB786A"/>
    <w:rsid w:val="00DC3944"/>
    <w:rsid w:val="00DC73B7"/>
    <w:rsid w:val="00DC7CF9"/>
    <w:rsid w:val="00DD1A03"/>
    <w:rsid w:val="00DD4B5A"/>
    <w:rsid w:val="00DD4C97"/>
    <w:rsid w:val="00DE4F07"/>
    <w:rsid w:val="00DE748E"/>
    <w:rsid w:val="00DF0B04"/>
    <w:rsid w:val="00DF1F18"/>
    <w:rsid w:val="00DF211C"/>
    <w:rsid w:val="00DF4EE7"/>
    <w:rsid w:val="00E0395B"/>
    <w:rsid w:val="00E05534"/>
    <w:rsid w:val="00E05630"/>
    <w:rsid w:val="00E06D6E"/>
    <w:rsid w:val="00E147BE"/>
    <w:rsid w:val="00E1739C"/>
    <w:rsid w:val="00E22EA5"/>
    <w:rsid w:val="00E248A2"/>
    <w:rsid w:val="00E33FA7"/>
    <w:rsid w:val="00E3636C"/>
    <w:rsid w:val="00E4188D"/>
    <w:rsid w:val="00E42185"/>
    <w:rsid w:val="00E50CC6"/>
    <w:rsid w:val="00E5126E"/>
    <w:rsid w:val="00E512AC"/>
    <w:rsid w:val="00E53A5E"/>
    <w:rsid w:val="00E53B63"/>
    <w:rsid w:val="00E55E51"/>
    <w:rsid w:val="00E578A5"/>
    <w:rsid w:val="00E57D06"/>
    <w:rsid w:val="00E609F8"/>
    <w:rsid w:val="00E61743"/>
    <w:rsid w:val="00E66E3E"/>
    <w:rsid w:val="00E66E5A"/>
    <w:rsid w:val="00E77144"/>
    <w:rsid w:val="00E77682"/>
    <w:rsid w:val="00E7785F"/>
    <w:rsid w:val="00E80CB4"/>
    <w:rsid w:val="00E829F2"/>
    <w:rsid w:val="00E82E71"/>
    <w:rsid w:val="00E83AAD"/>
    <w:rsid w:val="00E851E4"/>
    <w:rsid w:val="00E858B5"/>
    <w:rsid w:val="00E87344"/>
    <w:rsid w:val="00E873CE"/>
    <w:rsid w:val="00E90B76"/>
    <w:rsid w:val="00E90FA2"/>
    <w:rsid w:val="00E928C5"/>
    <w:rsid w:val="00E950AE"/>
    <w:rsid w:val="00E977AA"/>
    <w:rsid w:val="00EA44F3"/>
    <w:rsid w:val="00EA69E8"/>
    <w:rsid w:val="00EB0A4F"/>
    <w:rsid w:val="00EB3D19"/>
    <w:rsid w:val="00EB5E73"/>
    <w:rsid w:val="00EB7BA0"/>
    <w:rsid w:val="00EC39FB"/>
    <w:rsid w:val="00EC3BCF"/>
    <w:rsid w:val="00EC57D2"/>
    <w:rsid w:val="00EC5A83"/>
    <w:rsid w:val="00ED3939"/>
    <w:rsid w:val="00ED3B28"/>
    <w:rsid w:val="00EF1EAE"/>
    <w:rsid w:val="00EF3853"/>
    <w:rsid w:val="00F015A6"/>
    <w:rsid w:val="00F01FB4"/>
    <w:rsid w:val="00F048ED"/>
    <w:rsid w:val="00F07E62"/>
    <w:rsid w:val="00F1353D"/>
    <w:rsid w:val="00F15D7A"/>
    <w:rsid w:val="00F16057"/>
    <w:rsid w:val="00F17620"/>
    <w:rsid w:val="00F1794D"/>
    <w:rsid w:val="00F23BAF"/>
    <w:rsid w:val="00F2543E"/>
    <w:rsid w:val="00F26B73"/>
    <w:rsid w:val="00F33CC5"/>
    <w:rsid w:val="00F37A72"/>
    <w:rsid w:val="00F37DC7"/>
    <w:rsid w:val="00F4194C"/>
    <w:rsid w:val="00F44239"/>
    <w:rsid w:val="00F44606"/>
    <w:rsid w:val="00F50369"/>
    <w:rsid w:val="00F530DD"/>
    <w:rsid w:val="00F537CC"/>
    <w:rsid w:val="00F55D9B"/>
    <w:rsid w:val="00F60516"/>
    <w:rsid w:val="00F62F70"/>
    <w:rsid w:val="00F654D1"/>
    <w:rsid w:val="00F6623C"/>
    <w:rsid w:val="00F66FD5"/>
    <w:rsid w:val="00F6758B"/>
    <w:rsid w:val="00F67F22"/>
    <w:rsid w:val="00F70126"/>
    <w:rsid w:val="00F718C6"/>
    <w:rsid w:val="00F735C8"/>
    <w:rsid w:val="00F748E2"/>
    <w:rsid w:val="00F74F4E"/>
    <w:rsid w:val="00F77790"/>
    <w:rsid w:val="00F82428"/>
    <w:rsid w:val="00F833DB"/>
    <w:rsid w:val="00F83E39"/>
    <w:rsid w:val="00F877B9"/>
    <w:rsid w:val="00F9190C"/>
    <w:rsid w:val="00F95249"/>
    <w:rsid w:val="00FA4A59"/>
    <w:rsid w:val="00FA7113"/>
    <w:rsid w:val="00FB08FE"/>
    <w:rsid w:val="00FB283D"/>
    <w:rsid w:val="00FC0D8E"/>
    <w:rsid w:val="00FC3502"/>
    <w:rsid w:val="00FC55E0"/>
    <w:rsid w:val="00FC69F5"/>
    <w:rsid w:val="00FD02E9"/>
    <w:rsid w:val="00FD14D9"/>
    <w:rsid w:val="00FD2E0D"/>
    <w:rsid w:val="00FD6495"/>
    <w:rsid w:val="00FD77E3"/>
    <w:rsid w:val="00FE38AB"/>
    <w:rsid w:val="00FE4ACD"/>
    <w:rsid w:val="00FE7722"/>
    <w:rsid w:val="00FE7F75"/>
    <w:rsid w:val="00FF2843"/>
    <w:rsid w:val="00FF306A"/>
    <w:rsid w:val="00FF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50DCBF3"/>
  <w15:docId w15:val="{D045081F-B2B1-416B-AAD8-23ED2A22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aliases w:val="lösche1"/>
    <w:semiHidden/>
    <w:rsid w:val="004A2266"/>
    <w:pPr>
      <w:widowControl w:val="0"/>
      <w:autoSpaceDE w:val="0"/>
      <w:autoSpaceDN w:val="0"/>
      <w:adjustRightInd w:val="0"/>
    </w:pPr>
    <w:rPr>
      <w:rFonts w:ascii="MyriaMM_400 RG 600 NO" w:hAnsi="MyriaMM_400 RG 600 NO"/>
      <w:sz w:val="24"/>
      <w:szCs w:val="24"/>
      <w:lang w:val="en-US"/>
    </w:rPr>
  </w:style>
  <w:style w:type="paragraph" w:styleId="berschrift1">
    <w:name w:val="heading 1"/>
    <w:basedOn w:val="Standard"/>
    <w:next w:val="standard0"/>
    <w:link w:val="berschrift1Zchn"/>
    <w:qFormat/>
    <w:rsid w:val="00804B29"/>
    <w:pPr>
      <w:keepNext/>
      <w:keepLines/>
      <w:numPr>
        <w:numId w:val="1"/>
      </w:numPr>
      <w:suppressAutoHyphens/>
      <w:spacing w:before="360" w:line="288" w:lineRule="auto"/>
      <w:outlineLvl w:val="0"/>
    </w:pPr>
    <w:rPr>
      <w:rFonts w:ascii="Verdana" w:hAnsi="Verdana"/>
      <w:b/>
      <w:bCs/>
      <w:color w:val="002060"/>
      <w:szCs w:val="28"/>
      <w:lang w:val="de-DE"/>
    </w:rPr>
  </w:style>
  <w:style w:type="paragraph" w:styleId="berschrift2">
    <w:name w:val="heading 2"/>
    <w:basedOn w:val="Standard"/>
    <w:next w:val="standard0"/>
    <w:qFormat/>
    <w:rsid w:val="00804B29"/>
    <w:pPr>
      <w:keepNext/>
      <w:keepLines/>
      <w:numPr>
        <w:ilvl w:val="1"/>
        <w:numId w:val="1"/>
      </w:numPr>
      <w:suppressAutoHyphens/>
      <w:spacing w:before="360" w:line="260" w:lineRule="exact"/>
      <w:outlineLvl w:val="1"/>
    </w:pPr>
    <w:rPr>
      <w:rFonts w:ascii="Verdana" w:hAnsi="Verdana"/>
      <w:b/>
      <w:bCs/>
      <w:color w:val="002060"/>
      <w:sz w:val="20"/>
      <w:lang w:val="de-DE"/>
    </w:rPr>
  </w:style>
  <w:style w:type="paragraph" w:styleId="berschrift3">
    <w:name w:val="heading 3"/>
    <w:basedOn w:val="Standard"/>
    <w:next w:val="Standard"/>
    <w:qFormat/>
    <w:rsid w:val="00804B29"/>
    <w:pPr>
      <w:keepNext/>
      <w:keepLines/>
      <w:numPr>
        <w:ilvl w:val="2"/>
        <w:numId w:val="1"/>
      </w:numPr>
      <w:spacing w:before="240" w:line="260" w:lineRule="exact"/>
      <w:outlineLvl w:val="2"/>
    </w:pPr>
    <w:rPr>
      <w:rFonts w:ascii="Verdana" w:hAnsi="Verdana"/>
      <w:b/>
      <w:bCs/>
      <w:color w:val="002060"/>
      <w:sz w:val="20"/>
      <w:lang w:val="de-DE"/>
    </w:rPr>
  </w:style>
  <w:style w:type="paragraph" w:styleId="berschrift4">
    <w:name w:val="heading 4"/>
    <w:basedOn w:val="standard0"/>
    <w:next w:val="standard0"/>
    <w:qFormat/>
    <w:rsid w:val="00804B29"/>
    <w:pPr>
      <w:keepNext/>
      <w:numPr>
        <w:ilvl w:val="3"/>
        <w:numId w:val="1"/>
      </w:numPr>
      <w:ind w:left="851"/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804B29"/>
    <w:pPr>
      <w:spacing w:before="240" w:line="260" w:lineRule="exact"/>
      <w:outlineLvl w:val="4"/>
    </w:pPr>
    <w:rPr>
      <w:rFonts w:ascii="Verdana" w:hAnsi="Verdana"/>
      <w:b/>
      <w:color w:val="002060"/>
      <w:sz w:val="20"/>
      <w:szCs w:val="22"/>
      <w:lang w:val="de-DE"/>
    </w:rPr>
  </w:style>
  <w:style w:type="paragraph" w:styleId="berschrift6">
    <w:name w:val="heading 6"/>
    <w:aliases w:val="lösche3"/>
    <w:basedOn w:val="Standard"/>
    <w:next w:val="Standard"/>
    <w:semiHidden/>
    <w:qFormat/>
    <w:rsid w:val="008711EA"/>
    <w:pPr>
      <w:numPr>
        <w:ilvl w:val="5"/>
        <w:numId w:val="1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semiHidden/>
    <w:qFormat/>
    <w:rsid w:val="008711EA"/>
    <w:pPr>
      <w:numPr>
        <w:ilvl w:val="6"/>
        <w:numId w:val="1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semiHidden/>
    <w:qFormat/>
    <w:rsid w:val="008711EA"/>
    <w:pPr>
      <w:numPr>
        <w:ilvl w:val="7"/>
        <w:numId w:val="1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semiHidden/>
    <w:qFormat/>
    <w:rsid w:val="008711EA"/>
    <w:pPr>
      <w:numPr>
        <w:ilvl w:val="8"/>
        <w:numId w:val="1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qFormat/>
    <w:rsid w:val="00933C55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rsid w:val="004A2266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locked/>
    <w:rsid w:val="00024118"/>
    <w:rPr>
      <w:b/>
      <w:bCs/>
      <w:color w:val="002060"/>
      <w:sz w:val="24"/>
      <w:szCs w:val="28"/>
    </w:rPr>
  </w:style>
  <w:style w:type="paragraph" w:customStyle="1" w:styleId="tabelle-ueberschrift">
    <w:name w:val="tabelle-ueberschrift"/>
    <w:qFormat/>
    <w:rsid w:val="00CF76A9"/>
    <w:pPr>
      <w:spacing w:before="120"/>
    </w:pPr>
    <w:rPr>
      <w:rFonts w:ascii="Arial" w:hAnsi="Arial" w:cs="Arial"/>
      <w:b/>
      <w:sz w:val="16"/>
    </w:rPr>
  </w:style>
  <w:style w:type="paragraph" w:customStyle="1" w:styleId="liste-bullet">
    <w:name w:val="liste-bullet"/>
    <w:basedOn w:val="standard0"/>
    <w:qFormat/>
    <w:rsid w:val="00804B29"/>
    <w:pPr>
      <w:numPr>
        <w:numId w:val="3"/>
      </w:numPr>
      <w:spacing w:before="0"/>
      <w:ind w:left="850" w:hanging="493"/>
    </w:pPr>
    <w:rPr>
      <w:color w:val="000000"/>
    </w:rPr>
  </w:style>
  <w:style w:type="paragraph" w:customStyle="1" w:styleId="liste-num">
    <w:name w:val="liste-num"/>
    <w:basedOn w:val="standard0"/>
    <w:link w:val="liste-numChar"/>
    <w:qFormat/>
    <w:rsid w:val="00804B29"/>
    <w:pPr>
      <w:numPr>
        <w:numId w:val="5"/>
      </w:numPr>
      <w:spacing w:before="120"/>
    </w:pPr>
  </w:style>
  <w:style w:type="character" w:customStyle="1" w:styleId="liste-numChar">
    <w:name w:val="liste-num Char"/>
    <w:basedOn w:val="standardChar"/>
    <w:link w:val="liste-num"/>
    <w:rsid w:val="007641B6"/>
    <w:rPr>
      <w:rFonts w:cs="Arial"/>
    </w:rPr>
  </w:style>
  <w:style w:type="paragraph" w:customStyle="1" w:styleId="liste-liste">
    <w:name w:val="liste-liste"/>
    <w:basedOn w:val="liste-bullet"/>
    <w:qFormat/>
    <w:rsid w:val="00804B29"/>
    <w:pPr>
      <w:numPr>
        <w:numId w:val="2"/>
      </w:numPr>
    </w:pPr>
  </w:style>
  <w:style w:type="paragraph" w:customStyle="1" w:styleId="tabelle-text">
    <w:name w:val="tabelle-text"/>
    <w:qFormat/>
    <w:rsid w:val="00CF76A9"/>
    <w:pPr>
      <w:spacing w:before="120"/>
    </w:pPr>
    <w:rPr>
      <w:rFonts w:ascii="Arial" w:hAnsi="Arial" w:cs="Arial"/>
      <w:sz w:val="16"/>
    </w:rPr>
  </w:style>
  <w:style w:type="paragraph" w:customStyle="1" w:styleId="abbildung-titel">
    <w:name w:val="abbildung-titel"/>
    <w:basedOn w:val="standard0"/>
    <w:next w:val="standard0"/>
    <w:qFormat/>
    <w:rsid w:val="00933C55"/>
    <w:pPr>
      <w:numPr>
        <w:numId w:val="4"/>
      </w:numPr>
      <w:spacing w:before="120"/>
    </w:pPr>
    <w:rPr>
      <w:color w:val="FF6600"/>
    </w:rPr>
  </w:style>
  <w:style w:type="paragraph" w:customStyle="1" w:styleId="tabelle-liste-bullet">
    <w:name w:val="tabelle-liste-bullet"/>
    <w:qFormat/>
    <w:rsid w:val="00804B29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804B29"/>
    <w:pPr>
      <w:numPr>
        <w:numId w:val="7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8B3E2A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8B3E2A"/>
    <w:pPr>
      <w:widowControl/>
      <w:autoSpaceDE/>
      <w:autoSpaceDN/>
      <w:adjustRightInd/>
    </w:pPr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8B3E2A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8B3E2A"/>
    <w:rPr>
      <w:vertAlign w:val="superscript"/>
    </w:rPr>
  </w:style>
  <w:style w:type="paragraph" w:styleId="Textkrper">
    <w:name w:val="Body Text"/>
    <w:basedOn w:val="Standard"/>
    <w:link w:val="TextkrperZchn"/>
    <w:semiHidden/>
    <w:rsid w:val="008B3E2A"/>
    <w:pPr>
      <w:widowControl/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8B3E2A"/>
    <w:rPr>
      <w:rFonts w:cs="Arial"/>
      <w:sz w:val="24"/>
      <w:szCs w:val="21"/>
      <w:lang w:val="en-US" w:eastAsia="en-US"/>
    </w:rPr>
  </w:style>
  <w:style w:type="paragraph" w:customStyle="1" w:styleId="CM43">
    <w:name w:val="CM43"/>
    <w:basedOn w:val="Default"/>
    <w:next w:val="Default"/>
    <w:semiHidden/>
    <w:rsid w:val="008B3E2A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7D19DC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7D19DC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804B29"/>
    <w:pPr>
      <w:numPr>
        <w:numId w:val="8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  <w:lang w:val="de-DE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4374BD"/>
    <w:pPr>
      <w:widowControl/>
      <w:numPr>
        <w:numId w:val="0"/>
      </w:numPr>
      <w:tabs>
        <w:tab w:val="num" w:pos="851"/>
      </w:tabs>
      <w:autoSpaceDE/>
      <w:autoSpaceDN/>
      <w:adjustRightInd/>
      <w:spacing w:before="0" w:after="120" w:line="260" w:lineRule="exact"/>
      <w:ind w:left="851" w:hanging="851"/>
    </w:pPr>
    <w:rPr>
      <w:rFonts w:ascii="Arial" w:hAnsi="Arial"/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B3504"/>
    <w:pPr>
      <w:spacing w:before="240"/>
    </w:pPr>
    <w:rPr>
      <w:rFonts w:ascii="Verdana" w:hAnsi="Verdana"/>
      <w:b/>
      <w:sz w:val="20"/>
      <w:lang w:val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804B29"/>
    <w:pPr>
      <w:ind w:left="240"/>
    </w:pPr>
    <w:rPr>
      <w:rFonts w:ascii="Verdana" w:hAnsi="Verdana"/>
      <w:sz w:val="20"/>
      <w:lang w:val="de-DE"/>
    </w:rPr>
  </w:style>
  <w:style w:type="paragraph" w:customStyle="1" w:styleId="berschrift">
    <w:name w:val="Überschrift"/>
    <w:basedOn w:val="standard0"/>
    <w:next w:val="standard0"/>
    <w:qFormat/>
    <w:rsid w:val="00804B29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locked/>
    <w:rsid w:val="00E147BE"/>
    <w:pPr>
      <w:ind w:left="480"/>
    </w:pPr>
    <w:rPr>
      <w:rFonts w:ascii="Verdana" w:hAnsi="Verdana"/>
      <w:sz w:val="20"/>
    </w:rPr>
  </w:style>
  <w:style w:type="table" w:styleId="Tabellenraster">
    <w:name w:val="Table Grid"/>
    <w:basedOn w:val="NormaleTabelle"/>
    <w:uiPriority w:val="59"/>
    <w:rsid w:val="007C3EB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7C3EB1"/>
    <w:pPr>
      <w:widowControl/>
      <w:numPr>
        <w:numId w:val="0"/>
      </w:numPr>
      <w:suppressAutoHyphens w:val="0"/>
      <w:autoSpaceDE/>
      <w:autoSpaceDN/>
      <w:adjustRightInd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C3EB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C3EB1"/>
    <w:rPr>
      <w:rFonts w:ascii="Tahoma" w:hAnsi="Tahoma" w:cs="Tahoma"/>
      <w:sz w:val="16"/>
      <w:szCs w:val="16"/>
      <w:lang w:val="en-US"/>
    </w:rPr>
  </w:style>
  <w:style w:type="paragraph" w:styleId="StandardWeb">
    <w:name w:val="Normal (Web)"/>
    <w:basedOn w:val="Standard"/>
    <w:uiPriority w:val="99"/>
    <w:unhideWhenUsed/>
    <w:rsid w:val="00132E46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Theme="minorEastAsia" w:hAnsi="Times New Roman"/>
      <w:lang w:val="de-DE"/>
    </w:rPr>
  </w:style>
  <w:style w:type="paragraph" w:styleId="Kopfzeile">
    <w:name w:val="header"/>
    <w:basedOn w:val="Standard"/>
    <w:link w:val="KopfzeileZchn"/>
    <w:unhideWhenUsed/>
    <w:rsid w:val="004C633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4C6333"/>
    <w:rPr>
      <w:rFonts w:ascii="MyriaMM_400 RG 600 NO" w:hAnsi="MyriaMM_400 RG 600 NO"/>
      <w:sz w:val="24"/>
      <w:szCs w:val="24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4C633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C6333"/>
    <w:rPr>
      <w:rFonts w:ascii="MyriaMM_400 RG 600 NO" w:hAnsi="MyriaMM_400 RG 600 NO"/>
      <w:sz w:val="24"/>
      <w:szCs w:val="24"/>
      <w:lang w:val="en-US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718C6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718C6"/>
    <w:rPr>
      <w:rFonts w:ascii="Times New Roman" w:hAnsi="Times New Roman"/>
      <w:sz w:val="24"/>
      <w:szCs w:val="24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718C6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718C6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718C6"/>
    <w:rPr>
      <w:rFonts w:ascii="MyriaMM_400 RG 600 NO" w:hAnsi="MyriaMM_400 RG 600 NO"/>
      <w:sz w:val="24"/>
      <w:szCs w:val="24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718C6"/>
    <w:rPr>
      <w:b/>
      <w:bCs/>
      <w:sz w:val="20"/>
      <w:szCs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718C6"/>
    <w:rPr>
      <w:rFonts w:ascii="MyriaMM_400 RG 600 NO" w:hAnsi="MyriaMM_400 RG 600 NO"/>
      <w:b/>
      <w:bCs/>
      <w:sz w:val="24"/>
      <w:szCs w:val="24"/>
      <w:lang w:val="en-US"/>
    </w:rPr>
  </w:style>
  <w:style w:type="paragraph" w:customStyle="1" w:styleId="ZMHeaderTab01normal">
    <w:name w:val="ZM_Header_Tab_01_normal"/>
    <w:autoRedefine/>
    <w:qFormat/>
    <w:rsid w:val="003E4E0D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ZMHeaderTab02fett">
    <w:name w:val="ZM_Header_Tab_02_fett"/>
    <w:basedOn w:val="ZMHeaderTab01normal"/>
    <w:qFormat/>
    <w:rsid w:val="003E4E0D"/>
    <w:rPr>
      <w:rFonts w:ascii="Arial Fett" w:hAnsi="Arial Fett"/>
      <w:b/>
      <w:color w:val="17365D"/>
    </w:rPr>
  </w:style>
  <w:style w:type="paragraph" w:customStyle="1" w:styleId="MuPSOPName">
    <w:name w:val="MuP_SOP_Name"/>
    <w:basedOn w:val="Standard"/>
    <w:qFormat/>
    <w:rsid w:val="00FD6495"/>
    <w:rPr>
      <w:rFonts w:ascii="Arial" w:hAnsi="Arial" w:cs="Arial"/>
      <w:b/>
      <w:sz w:val="28"/>
      <w:szCs w:val="22"/>
    </w:rPr>
  </w:style>
  <w:style w:type="paragraph" w:styleId="Aufzhlungszeichen">
    <w:name w:val="List Bullet"/>
    <w:basedOn w:val="Standard"/>
    <w:uiPriority w:val="99"/>
    <w:unhideWhenUsed/>
    <w:rsid w:val="006366C7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ika\_GMP-Verlag\Layout\GMP-Layout-fuer%20Autoren\GMP-Formatvorlage-November-2009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20456-C1BA-42F3-B336-5D33A23F2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GMP-Formatvorlage-November-2009</Template>
  <TotalTime>0</TotalTime>
  <Pages>3</Pages>
  <Words>105</Words>
  <Characters>664</Characters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Maas &amp; Peither AG - GMP-Verlag;Dr. Christine Oechslein</dc:creator>
  <cp:keywords/>
  <dc:description/>
  <cp:lastPrinted>2018-07-25T20:01:00Z</cp:lastPrinted>
  <dcterms:created xsi:type="dcterms:W3CDTF">2017-08-19T16:26:00Z</dcterms:created>
  <dcterms:modified xsi:type="dcterms:W3CDTF">2018-08-14T12:18:00Z</dcterms:modified>
</cp:coreProperties>
</file>