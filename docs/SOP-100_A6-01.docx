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115" w:type="dxa"/>
          <w:bottom w:w="80" w:type="dxa"/>
          <w:right w:w="115" w:type="dxa"/>
        </w:tblCellMar>
        <w:tblLook w:val="0000" w:firstRow="0" w:lastRow="0" w:firstColumn="0" w:lastColumn="0" w:noHBand="0" w:noVBand="0"/>
      </w:tblPr>
      <w:tblGrid>
        <w:gridCol w:w="2992"/>
        <w:gridCol w:w="3219"/>
        <w:gridCol w:w="3657"/>
      </w:tblGrid>
      <w:tr w:rsidR="00A45EFA" w:rsidRPr="00E3434B" w:rsidTr="00A45EFA">
        <w:trPr>
          <w:trHeight w:val="11021"/>
        </w:trPr>
        <w:tc>
          <w:tcPr>
            <w:tcW w:w="3147" w:type="pct"/>
            <w:gridSpan w:val="2"/>
            <w:tcMar>
              <w:top w:w="100" w:type="dxa"/>
              <w:left w:w="115" w:type="dxa"/>
              <w:bottom w:w="80" w:type="dxa"/>
              <w:right w:w="115" w:type="dxa"/>
            </w:tcMar>
          </w:tcPr>
          <w:p w:rsidR="00A45EFA" w:rsidRDefault="00A45EFA" w:rsidP="00522AF5">
            <w:pPr>
              <w:pStyle w:val="tabelle-text"/>
              <w:rPr>
                <w:rFonts w:ascii="Arial" w:hAnsi="Arial"/>
                <w:b/>
                <w:bCs/>
                <w:color w:val="000000"/>
                <w:sz w:val="12"/>
                <w:szCs w:val="12"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31ABC7BE" wp14:editId="261A8CEE">
                      <wp:extent cx="3878937" cy="7606030"/>
                      <wp:effectExtent l="0" t="0" r="7620" b="0"/>
                      <wp:docPr id="403" name="Zeichenbereich 4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568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12312" y="290728"/>
                                  <a:ext cx="1626616" cy="184918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E578A5" w:rsidRDefault="00A45EFA" w:rsidP="00A45EFA">
                                    <w:pPr>
                                      <w:spacing w:after="20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32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Neues Dokument erforderlich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69" name="AutoShape 3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54718" y="957692"/>
                                  <a:ext cx="1300" cy="1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3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25620" y="475646"/>
                                  <a:ext cx="10500" cy="1007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6" name="AutoShape 3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58518" y="1399034"/>
                                  <a:ext cx="1800" cy="1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8" name="AutoShape 3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60318" y="1768670"/>
                                  <a:ext cx="1200" cy="1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9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92614" y="576355"/>
                                  <a:ext cx="1287013" cy="419740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Produktbezogenes (P-)Dokument?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372" name="AutoShape 3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79626" y="786275"/>
                                  <a:ext cx="8500" cy="33863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3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49512" y="663164"/>
                                  <a:ext cx="196902" cy="1397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color w:val="000000"/>
                                        <w:sz w:val="10"/>
                                        <w:szCs w:val="10"/>
                                        <w:lang w:val="en-US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374" name="AutoShape 330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820518" y="1323227"/>
                                  <a:ext cx="242702" cy="338232"/>
                                </a:xfrm>
                                <a:prstGeom prst="bentConnector2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5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5002" y="26703"/>
                                  <a:ext cx="3620635" cy="2137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AF3A2C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40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>Life-</w:t>
                                    </w:r>
                                    <w:r w:rsidRPr="00AF3A2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>Cycle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>-</w:t>
                                    </w:r>
                                    <w:r w:rsidRPr="00AF3A2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 xml:space="preserve">Konzept für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>Dokumente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377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63220" y="1124908"/>
                                  <a:ext cx="1249812" cy="396638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Chargen-dokumentation?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378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98524" y="856282"/>
                                  <a:ext cx="197102" cy="1398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379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15930" y="1400234"/>
                                  <a:ext cx="197102" cy="1399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380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20320" y="1176413"/>
                                  <a:ext cx="197102" cy="1398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576" name="AutoShape 35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310432" y="1323227"/>
                                  <a:ext cx="2600" cy="3590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7" name="AutoShape 365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549605" y="786275"/>
                                  <a:ext cx="843008" cy="16702"/>
                                </a:xfrm>
                                <a:prstGeom prst="bentConnector3">
                                  <a:avLst>
                                    <a:gd name="adj1" fmla="val 51130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8" name="AutoShape 365"/>
                              <wps:cNvCnPr/>
                              <wps:spPr bwMode="auto">
                                <a:xfrm>
                                  <a:off x="1810218" y="5792556"/>
                                  <a:ext cx="5300" cy="1686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9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28431" y="2599850"/>
                                  <a:ext cx="587206" cy="244023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E3434B" w:rsidRDefault="00E3434B" w:rsidP="00E3434B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XXXXX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80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10431" y="4416925"/>
                                  <a:ext cx="636106" cy="212420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Archiv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81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5612" y="1661459"/>
                                  <a:ext cx="1249812" cy="396638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Entwicklungs-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dokument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82" name="AutoShape 356"/>
                              <wps:cNvCnPr/>
                              <wps:spPr bwMode="auto">
                                <a:xfrm rot="10800000" flipV="1">
                                  <a:off x="862708" y="1859778"/>
                                  <a:ext cx="332903" cy="334932"/>
                                </a:xfrm>
                                <a:prstGeom prst="bentConnector2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3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7604" y="2194711"/>
                                  <a:ext cx="970109" cy="2532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8B1376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Dok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.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Nr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 aus Entwicklungs-Datenbank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28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1909" y="1716265"/>
                                  <a:ext cx="197102" cy="1398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131" name="AutoShape 365"/>
                              <wps:cNvCnPr/>
                              <wps:spPr bwMode="auto">
                                <a:xfrm flipH="1">
                                  <a:off x="1816218" y="2058098"/>
                                  <a:ext cx="4300" cy="53255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7213" y="2590649"/>
                                  <a:ext cx="918009" cy="2532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8B1376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Dok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.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Nr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 aus Material-Datenbank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40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6018" y="2103002"/>
                                  <a:ext cx="197102" cy="1398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143" name="AutoShape 365"/>
                              <wps:cNvCnPr/>
                              <wps:spPr bwMode="auto">
                                <a:xfrm rot="16200000" flipH="1">
                                  <a:off x="975298" y="2335345"/>
                                  <a:ext cx="269326" cy="494505"/>
                                </a:xfrm>
                                <a:prstGeom prst="bentConnector2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7713" y="3050893"/>
                                  <a:ext cx="927509" cy="22472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8B1376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r w:rsidRPr="008B1376"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Au</w:t>
                                    </w:r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tor,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Reviewer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,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Genehmiger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 festlegen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46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7413" y="3463332"/>
                                  <a:ext cx="927409" cy="2202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0B4846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aktuelles Template für Entwurf/</w:t>
                                    </w:r>
                                    <w:r w:rsidRPr="000B4846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 xml:space="preserve">Update verwenden 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47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7413" y="3804465"/>
                                  <a:ext cx="927409" cy="154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Verteiler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festlegen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49" name="AutoShape 365"/>
                              <wps:cNvCnPr/>
                              <wps:spPr bwMode="auto">
                                <a:xfrm flipH="1">
                                  <a:off x="1811518" y="2843873"/>
                                  <a:ext cx="4700" cy="2070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" name="AutoShape 365"/>
                              <wps:cNvCnPr/>
                              <wps:spPr bwMode="auto">
                                <a:xfrm flipH="1">
                                  <a:off x="1811118" y="3275614"/>
                                  <a:ext cx="400" cy="1877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" name="AutoShape 365"/>
                              <wps:cNvCnPr/>
                              <wps:spPr bwMode="auto">
                                <a:xfrm>
                                  <a:off x="1811118" y="3683554"/>
                                  <a:ext cx="0" cy="12091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" name="AutoShape 365"/>
                              <wps:cNvCnPr/>
                              <wps:spPr bwMode="auto">
                                <a:xfrm flipH="1">
                                  <a:off x="1810218" y="4306113"/>
                                  <a:ext cx="1200" cy="13731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7713" y="4093793"/>
                                  <a:ext cx="927409" cy="2123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0B4846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 w:rsidRPr="000B4846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Review-Prozess und Genehmigung gemäß SOP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35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6513" y="4443426"/>
                                  <a:ext cx="927409" cy="1650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0B4846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Verteilung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36" name="AutoShape 365"/>
                              <wps:cNvCnPr/>
                              <wps:spPr bwMode="auto">
                                <a:xfrm>
                                  <a:off x="1811118" y="3958480"/>
                                  <a:ext cx="300" cy="13531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7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12312" y="4842265"/>
                                  <a:ext cx="1187612" cy="499448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Relevant für IMPD/CTD?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38" name="AutoShape 365"/>
                              <wps:cNvCnPr/>
                              <wps:spPr bwMode="auto">
                                <a:xfrm flipH="1">
                                  <a:off x="1806118" y="4608442"/>
                                  <a:ext cx="4100" cy="23382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9" name="AutoShape 365"/>
                              <wps:cNvCnPr/>
                              <wps:spPr bwMode="auto">
                                <a:xfrm>
                                  <a:off x="1806118" y="5341713"/>
                                  <a:ext cx="4100" cy="25502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4" name="AutoShape 365"/>
                              <wps:cNvCnPr/>
                              <wps:spPr bwMode="auto">
                                <a:xfrm flipH="1">
                                  <a:off x="2273922" y="5091989"/>
                                  <a:ext cx="126001" cy="968693"/>
                                </a:xfrm>
                                <a:prstGeom prst="bentConnector3">
                                  <a:avLst>
                                    <a:gd name="adj1" fmla="val -181403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5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57616" y="5339512"/>
                                  <a:ext cx="197102" cy="1399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389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02822" y="5139493"/>
                                  <a:ext cx="197102" cy="1399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390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46513" y="5596737"/>
                                  <a:ext cx="927409" cy="1958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0E7A27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 xml:space="preserve">IMPD/CTD-Entwurf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br/>
                                      <w:t>aktualisieren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391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5612" y="6395814"/>
                                  <a:ext cx="1252112" cy="525150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1C338B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Änderung/ Aktualisierung erforderlich?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392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7213" y="5961172"/>
                                  <a:ext cx="916709" cy="1991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F35831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 w:rsidRPr="00F358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 xml:space="preserve">Nutzung ab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br/>
                                    </w:r>
                                    <w:r w:rsidRPr="00F358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Gültigkeitsbeginn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393" name="AutoShape 3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15518" y="6160291"/>
                                  <a:ext cx="6100" cy="23552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4" name="AutoShape 365"/>
                              <wps:cNvCnPr/>
                              <wps:spPr bwMode="auto">
                                <a:xfrm flipH="1" flipV="1">
                                  <a:off x="2277422" y="6113187"/>
                                  <a:ext cx="170302" cy="545152"/>
                                </a:xfrm>
                                <a:prstGeom prst="bentConnector4">
                                  <a:avLst>
                                    <a:gd name="adj1" fmla="val -134245"/>
                                    <a:gd name="adj2" fmla="val 89523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5" name="AutoShape 365"/>
                              <wps:cNvCnPr/>
                              <wps:spPr bwMode="auto">
                                <a:xfrm rot="10800000" flipH="1">
                                  <a:off x="1195612" y="3573443"/>
                                  <a:ext cx="151801" cy="3084896"/>
                                </a:xfrm>
                                <a:prstGeom prst="bentConnector3">
                                  <a:avLst>
                                    <a:gd name="adj1" fmla="val -150542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6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39011" y="6518526"/>
                                  <a:ext cx="197102" cy="1398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397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01422" y="6518526"/>
                                  <a:ext cx="197102" cy="1398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399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28431" y="5559134"/>
                                  <a:ext cx="650506" cy="25692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IMPD/ CTD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401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9603" y="710568"/>
                                  <a:ext cx="200002" cy="184818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E578A5" w:rsidRDefault="00A45EFA" w:rsidP="00A45EFA">
                                    <w:pPr>
                                      <w:spacing w:after="20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32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402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10431" y="1682261"/>
                                  <a:ext cx="200102" cy="184818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E578A5" w:rsidRDefault="00A45EFA" w:rsidP="00A45EFA">
                                    <w:pPr>
                                      <w:spacing w:after="20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32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76" name="Gerade Verbindung mit Pfeil 676"/>
                              <wps:cNvCnPr/>
                              <wps:spPr>
                                <a:xfrm>
                                  <a:off x="2301422" y="2717261"/>
                                  <a:ext cx="909009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3" name="Gerade Verbindung mit Pfeil 293"/>
                              <wps:cNvCnPr/>
                              <wps:spPr>
                                <a:xfrm>
                                  <a:off x="2277422" y="4516415"/>
                                  <a:ext cx="908685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4" name="Gerade Verbindung mit Pfeil 294"/>
                              <wps:cNvCnPr/>
                              <wps:spPr>
                                <a:xfrm>
                                  <a:off x="2301422" y="5697515"/>
                                  <a:ext cx="908685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1ABC7BE" id="Zeichenbereich 403" o:spid="_x0000_s1026" editas="canvas" style="width:305.45pt;height:598.9pt;mso-position-horizontal-relative:char;mso-position-vertical-relative:line" coordsize="38785,760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">
                      <v:shape id="_x0000_s1027" type="#_x0000_t75" style="position:absolute;width:38785;height:76060;visibility:visible;mso-wrap-style:square">
                        <v:fill o:detectmouseclick="t"/>
                        <v:path o:connecttype="none"/>
                      </v:shape>
                      <v:shapetype id="_x0000_t116" coordsize="21600,21600" o:spt="116" path="m3475,qx,10800,3475,21600l18125,21600qx21600,10800,18125,xe">
                        <v:stroke joinstyle="miter"/>
                        <v:path gradientshapeok="t" o:connecttype="rect" textboxrect="1018,3163,20582,18437"/>
                      </v:shapetype>
                      <v:shape id="AutoShape 141" o:spid="_x0000_s1028" type="#_x0000_t116" style="position:absolute;left:12123;top:2907;width:16266;height:18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" fillcolor="#9c0">
                        <v:textbox inset=".88983mm,.44492mm,.88983mm,.44492mm">
                          <w:txbxContent>
                            <w:p w:rsidR="00A45EFA" w:rsidRPr="00E578A5" w:rsidRDefault="00A45EFA" w:rsidP="00A45EFA">
                              <w:pPr>
                                <w:spacing w:after="20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32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Neues Dokument erforderlich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338" o:spid="_x0000_s1029" type="#_x0000_t32" style="position:absolute;left:18547;top:9576;width:13;height:1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">
                        <v:stroke dashstyle="dash"/>
                        <v:shadow color="#eeece1"/>
                      </v:shape>
                      <v:shape id="AutoShape 6" o:spid="_x0000_s1030" type="#_x0000_t32" style="position:absolute;left:20256;top:4756;width:105;height:100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" strokecolor="#9c0" strokeweight="2.25pt">
                        <v:stroke endarrow="block"/>
                      </v:shape>
                      <v:shape id="AutoShape 387" o:spid="_x0000_s1031" type="#_x0000_t32" style="position:absolute;left:18585;top:13990;width:18;height:1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">
                        <v:stroke dashstyle="dash"/>
                        <v:shadow color="#eeece1"/>
                      </v:shape>
                      <v:shape id="AutoShape 390" o:spid="_x0000_s1032" type="#_x0000_t32" style="position:absolute;left:18603;top:17686;width:12;height:1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">
                        <v:stroke dashstyle="dash"/>
                        <v:shadow color="#eeece1"/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utoShape 94" o:spid="_x0000_s1033" type="#_x0000_t110" style="position:absolute;left:13926;top:5763;width:12870;height:41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&#13;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Produktbezogenes (P-)Dokument?</w:t>
                              </w:r>
                            </w:p>
                          </w:txbxContent>
                        </v:textbox>
                      </v:shape>
                      <v:shape id="AutoShape 332" o:spid="_x0000_s1034" type="#_x0000_t32" style="position:absolute;left:26796;top:7862;width:85;height:338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" strokecolor="#9c0" strokeweight="2.25pt">
                        <v:stroke endarrow="block"/>
                        <v:shadow color="#eeece1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6" o:spid="_x0000_s1035" type="#_x0000_t202" style="position:absolute;left:12495;top:6631;width:1969;height:1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&#13;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eastAsia="Times New Roman" w:hAnsi="Arial"/>
                                  <w:color w:val="000000"/>
                                  <w:sz w:val="10"/>
                                  <w:szCs w:val="10"/>
                                  <w:lang w:val="en-US"/>
                                </w:rPr>
                                <w:t>nein</w:t>
                              </w:r>
                            </w:p>
                          </w:txbxContent>
                        </v:textbox>
                      </v:shape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AutoShape 330" o:spid="_x0000_s1036" type="#_x0000_t33" style="position:absolute;left:18205;top:13232;width:2427;height:3382;rotation:18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" strokecolor="#9c0" strokeweight="2.25pt">
                        <v:stroke endarrow="block" joinstyle="round"/>
                        <v:shadow color="#eeece1"/>
                      </v:shape>
                      <v:rect id="Rectangle 95" o:spid="_x0000_s1037" style="position:absolute;left:1950;top:267;width:36206;height:21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" fillcolor="#9c0">
                        <v:textbox inset=".88983mm,.44492mm,.88983mm,.44492mm">
                          <w:txbxContent>
                            <w:p w:rsidR="00A45EFA" w:rsidRPr="00AF3A2C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>Life-</w:t>
                              </w:r>
                              <w:r w:rsidRPr="00AF3A2C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>Cycle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>-</w:t>
                              </w:r>
                              <w:r w:rsidRPr="00AF3A2C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 xml:space="preserve">Konzept für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>Dokumente</w:t>
                              </w:r>
                            </w:p>
                          </w:txbxContent>
                        </v:textbox>
                      </v:rect>
                      <v:shape id="AutoShape 94" o:spid="_x0000_s1038" type="#_x0000_t110" style="position:absolute;left:20632;top:11249;width:12498;height:3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&#13;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Chargen-dokumentation?</w:t>
                              </w:r>
                            </w:p>
                          </w:txbxContent>
                        </v:textbox>
                      </v:shape>
                      <v:shape id="Text Box 16" o:spid="_x0000_s1039" type="#_x0000_t202" style="position:absolute;left:24985;top:8562;width:1971;height:13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&#13;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ja</w:t>
                              </w:r>
                            </w:p>
                          </w:txbxContent>
                        </v:textbox>
                      </v:shape>
                      <v:shape id="Text Box 16" o:spid="_x0000_s1040" type="#_x0000_t202" style="position:absolute;left:31159;top:14002;width:1971;height:1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&#13;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ja</w:t>
                              </w:r>
                            </w:p>
                          </w:txbxContent>
                        </v:textbox>
                      </v:shape>
                      <v:shape id="Text Box 16" o:spid="_x0000_s1041" type="#_x0000_t202" style="position:absolute;left:20203;top:11764;width:1971;height:13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&#13;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nein</w:t>
                              </w:r>
                            </w:p>
                          </w:txbxContent>
                        </v:textbox>
                      </v:shape>
                      <v:shape id="AutoShape 356" o:spid="_x0000_s1042" type="#_x0000_t32" style="position:absolute;left:33104;top:13232;width:26;height:359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" strokecolor="#9c0" strokeweight="2.25pt">
                        <v:stroke endarrow="block"/>
                        <v:shadow color="#eeece1"/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AutoShape 365" o:spid="_x0000_s1043" type="#_x0000_t34" style="position:absolute;left:5496;top:7862;width:8430;height:167;rotation:18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" adj="11044" strokecolor="#9c0" strokeweight="2.25pt">
                        <v:stroke endarrow="block" joinstyle="round"/>
                        <v:shadow color="#eeece1"/>
                      </v:shape>
                      <v:shape id="AutoShape 365" o:spid="_x0000_s1044" type="#_x0000_t32" style="position:absolute;left:18102;top:57925;width:53;height:168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" strokecolor="#9c0" strokeweight="2.25pt">
                        <v:stroke endarrow="block"/>
                        <v:shadow color="#eeece1"/>
                      </v:shape>
      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  <v:stroke joinstyle="miter"/>
                        <v:path o:connecttype="custom" o:connectlocs="10800,0;0,10800;10800,20400;21600,10800" textboxrect="0,0,21600,17322"/>
                      </v:shapetype>
                      <v:shape id="AutoShape 66" o:spid="_x0000_s1045" type="#_x0000_t114" style="position:absolute;left:32284;top:25998;width:5872;height:24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" fillcolor="#ddd">
                        <v:textbox inset=".88983mm,.44492mm,.88983mm,.44492mm">
                          <w:txbxContent>
                            <w:p w:rsidR="00A45EFA" w:rsidRPr="00E3434B" w:rsidRDefault="00E3434B" w:rsidP="00E3434B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XXXXX</w:t>
                              </w:r>
                            </w:p>
                          </w:txbxContent>
                        </v:textbox>
                      </v:shape>
                      <v:shape id="AutoShape 66" o:spid="_x0000_s1046" type="#_x0000_t114" style="position:absolute;left:32104;top:44169;width:6361;height:2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" fillcolor="#ddd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Archiv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AutoShape 94" o:spid="_x0000_s1047" type="#_x0000_t110" style="position:absolute;left:11956;top:16614;width:12498;height:39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&#13;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Entwicklungs-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dokument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?</w:t>
                              </w:r>
                            </w:p>
                          </w:txbxContent>
                        </v:textbox>
                      </v:shape>
                      <v:shape id="AutoShape 356" o:spid="_x0000_s1048" type="#_x0000_t33" style="position:absolute;left:8627;top:18597;width:3329;height:3350;rotation:18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" strokecolor="#9c0" strokeweight="2.25pt">
                        <v:stroke endarrow="block" joinstyle="round"/>
                        <v:shadow color="#eeece1"/>
                      </v:shape>
                      <v:rect id="Rectangle 95" o:spid="_x0000_s1049" style="position:absolute;left:3776;top:21947;width:9701;height:25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" fillcolor="#9c0">
                        <v:textbox inset=".88983mm,.44492mm,.88983mm,.44492mm">
                          <w:txbxContent>
                            <w:p w:rsidR="00A45EFA" w:rsidRPr="008B1376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Dok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Nr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 aus Entwicklungs-Datenbank</w:t>
                              </w:r>
                            </w:p>
                          </w:txbxContent>
                        </v:textbox>
                      </v:rect>
                      <v:shape id="Text Box 16" o:spid="_x0000_s1050" type="#_x0000_t202" style="position:absolute;left:9419;top:17162;width:1971;height:13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&#13;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ja</w:t>
                              </w:r>
                            </w:p>
                          </w:txbxContent>
                        </v:textbox>
                      </v:shape>
                      <v:shape id="AutoShape 365" o:spid="_x0000_s1051" type="#_x0000_t32" style="position:absolute;left:18162;top:20580;width:43;height:532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" strokecolor="#9c0" strokeweight="2.25pt">
                        <v:stroke endarrow="block"/>
                        <v:shadow color="#eeece1"/>
                      </v:shape>
                      <v:rect id="Rectangle 95" o:spid="_x0000_s1052" style="position:absolute;left:13572;top:25906;width:9180;height:25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" fillcolor="#9c0">
                        <v:textbox inset=".88983mm,.44492mm,.88983mm,.44492mm">
                          <w:txbxContent>
                            <w:p w:rsidR="00A45EFA" w:rsidRPr="008B1376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Dok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Nr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 aus Material-Datenbank</w:t>
                              </w:r>
                            </w:p>
                          </w:txbxContent>
                        </v:textbox>
                      </v:rect>
                      <v:shape id="Text Box 16" o:spid="_x0000_s1053" type="#_x0000_t202" style="position:absolute;left:18560;top:21030;width:1971;height:13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&#13;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nein</w:t>
                              </w:r>
                            </w:p>
                          </w:txbxContent>
                        </v:textbox>
                      </v:shape>
                      <v:shape id="AutoShape 365" o:spid="_x0000_s1054" type="#_x0000_t33" style="position:absolute;left:9753;top:23353;width:2693;height:4945;rotation:9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" strokecolor="#9c0" strokeweight="2.25pt">
                        <v:stroke endarrow="block" joinstyle="round"/>
                        <v:shadow color="#eeece1"/>
                      </v:shape>
                      <v:rect id="Rectangle 95" o:spid="_x0000_s1055" style="position:absolute;left:13477;top:30508;width:9275;height:22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" fillcolor="#9c0">
                        <v:textbox inset=".88983mm,.44492mm,.88983mm,.44492mm">
                          <w:txbxContent>
                            <w:p w:rsidR="00A45EFA" w:rsidRPr="008B1376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 w:rsidRPr="008B1376"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Au</w:t>
                              </w: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tor,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Reviewer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Genehmiger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 festlegen</w:t>
                              </w:r>
                            </w:p>
                          </w:txbxContent>
                        </v:textbox>
                      </v:rect>
                      <v:rect id="Rectangle 95" o:spid="_x0000_s1056" style="position:absolute;left:13474;top:34633;width:9274;height:22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" fillcolor="#9c0">
                        <v:textbox inset=".88983mm,.44492mm,.88983mm,.44492mm">
                          <w:txbxContent>
                            <w:p w:rsidR="00A45EFA" w:rsidRPr="000B4846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aktuelles Template für Entwurf/</w:t>
                              </w:r>
                              <w:r w:rsidRPr="000B4846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 xml:space="preserve">Update verwenden </w:t>
                              </w:r>
                            </w:p>
                          </w:txbxContent>
                        </v:textbox>
                      </v:rect>
                      <v:rect id="Rectangle 95" o:spid="_x0000_s1057" style="position:absolute;left:13474;top:38044;width:9274;height:15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&#13;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Verteiler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festlegen</w:t>
                              </w:r>
                              <w:proofErr w:type="spellEnd"/>
                            </w:p>
                          </w:txbxContent>
                        </v:textbox>
                      </v:rect>
                      <v:shape id="AutoShape 365" o:spid="_x0000_s1058" type="#_x0000_t32" style="position:absolute;left:18115;top:28438;width:47;height:207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" strokecolor="#9c0" strokeweight="2.25pt">
                        <v:stroke endarrow="block"/>
                        <v:shadow color="#eeece1"/>
                      </v:shape>
                      <v:shape id="AutoShape 365" o:spid="_x0000_s1059" type="#_x0000_t32" style="position:absolute;left:18111;top:32756;width:4;height:187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" strokecolor="#9c0" strokeweight="2.25pt">
                        <v:stroke endarrow="block"/>
                        <v:shadow color="#eeece1"/>
                      </v:shape>
                      <v:shape id="AutoShape 365" o:spid="_x0000_s1060" type="#_x0000_t32" style="position:absolute;left:18111;top:36835;width:0;height:120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" strokecolor="#9c0" strokeweight="2.25pt">
                        <v:stroke endarrow="block"/>
                        <v:shadow color="#eeece1"/>
                      </v:shape>
                      <v:shape id="AutoShape 365" o:spid="_x0000_s1061" type="#_x0000_t32" style="position:absolute;left:18102;top:43061;width:12;height:1373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" strokecolor="#9c0" strokeweight="2.25pt">
                        <v:stroke endarrow="block"/>
                        <v:shadow color="#eeece1"/>
                      </v:shape>
                      <v:rect id="Rectangle 95" o:spid="_x0000_s1062" style="position:absolute;left:13477;top:40937;width:9274;height:21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" fillcolor="#9c0">
                        <v:textbox inset=".88983mm,.44492mm,.88983mm,.44492mm">
                          <w:txbxContent>
                            <w:p w:rsidR="00A45EFA" w:rsidRPr="000B4846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 w:rsidRPr="000B4846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Review-Prozess und Genehmigung gemäß SOP</w:t>
                              </w:r>
                            </w:p>
                          </w:txbxContent>
                        </v:textbox>
                      </v:rect>
                      <v:rect id="Rectangle 95" o:spid="_x0000_s1063" style="position:absolute;left:13465;top:44434;width:9274;height:16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" fillcolor="#9c0">
                        <v:textbox inset=".88983mm,.44492mm,.88983mm,.44492mm">
                          <w:txbxContent>
                            <w:p w:rsidR="00A45EFA" w:rsidRPr="000B4846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Verteilung</w:t>
                              </w:r>
                            </w:p>
                          </w:txbxContent>
                        </v:textbox>
                      </v:rect>
                      <v:shape id="AutoShape 365" o:spid="_x0000_s1064" type="#_x0000_t32" style="position:absolute;left:18111;top:39584;width:3;height:135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" strokecolor="#9c0" strokeweight="2.25pt">
                        <v:stroke endarrow="block"/>
                        <v:shadow color="#eeece1"/>
                      </v:shape>
                      <v:shape id="AutoShape 94" o:spid="_x0000_s1065" type="#_x0000_t110" style="position:absolute;left:12123;top:48422;width:11876;height:499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&#13;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Relevant für IMPD/CTD?</w:t>
                              </w:r>
                            </w:p>
                          </w:txbxContent>
                        </v:textbox>
                      </v:shape>
                      <v:shape id="AutoShape 365" o:spid="_x0000_s1066" type="#_x0000_t32" style="position:absolute;left:18061;top:46084;width:41;height:2338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" strokecolor="#9c0" strokeweight="2.25pt">
                        <v:stroke endarrow="block"/>
                        <v:shadow color="#eeece1"/>
                      </v:shape>
                      <v:shape id="AutoShape 365" o:spid="_x0000_s1067" type="#_x0000_t32" style="position:absolute;left:18061;top:53417;width:41;height:255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" strokecolor="#9c0" strokeweight="2.25pt">
                        <v:stroke endarrow="block"/>
                        <v:shadow color="#eeece1"/>
                      </v:shape>
                      <v:shape id="AutoShape 365" o:spid="_x0000_s1068" type="#_x0000_t34" style="position:absolute;left:22739;top:50919;width:1260;height:9687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" adj="-39183" strokecolor="#9c0" strokeweight="2.25pt">
                        <v:stroke endarrow="block" joinstyle="round"/>
                        <v:shadow color="#eeece1"/>
                      </v:shape>
                      <v:shape id="Text Box 16" o:spid="_x0000_s1069" type="#_x0000_t202" style="position:absolute;left:16576;top:53395;width:1971;height:1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&#13;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ja</w:t>
                              </w:r>
                            </w:p>
                          </w:txbxContent>
                        </v:textbox>
                      </v:shape>
                      <v:shape id="Text Box 16" o:spid="_x0000_s1070" type="#_x0000_t202" style="position:absolute;left:22028;top:51394;width:1971;height:1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&#13;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nein</w:t>
                              </w:r>
                            </w:p>
                          </w:txbxContent>
                        </v:textbox>
                      </v:shape>
                      <v:rect id="Rectangle 95" o:spid="_x0000_s1071" style="position:absolute;left:13465;top:55967;width:9274;height:19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" fillcolor="#9c0">
                        <v:textbox inset=".88983mm,.44492mm,.88983mm,.44492mm">
                          <w:txbxContent>
                            <w:p w:rsidR="00A45EFA" w:rsidRPr="000E7A27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 xml:space="preserve">IMPD/CTD-Entwurf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br/>
                                <w:t>aktualisieren</w:t>
                              </w:r>
                            </w:p>
                          </w:txbxContent>
                        </v:textbox>
                      </v:rect>
                      <v:shape id="AutoShape 94" o:spid="_x0000_s1072" type="#_x0000_t110" style="position:absolute;left:11956;top:63958;width:12521;height:52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" fillcolor="#9c0">
                        <v:textbox inset=".88983mm,.44492mm,.88983mm,.44492mm">
                          <w:txbxContent>
                            <w:p w:rsidR="00A45EFA" w:rsidRPr="001C338B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Änderung/ Aktualisierung erforderlich?</w:t>
                              </w:r>
                            </w:p>
                          </w:txbxContent>
                        </v:textbox>
                      </v:shape>
                      <v:rect id="Rectangle 95" o:spid="_x0000_s1073" style="position:absolute;left:13572;top:59611;width:9167;height:19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" fillcolor="#9c0">
                        <v:textbox inset=".88983mm,.44492mm,.88983mm,.44492mm">
                          <w:txbxContent>
                            <w:p w:rsidR="00A45EFA" w:rsidRPr="00F35831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 w:rsidRPr="00F35831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 xml:space="preserve">Nutzung ab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br/>
                              </w:r>
                              <w:r w:rsidRPr="00F35831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Gültigkeitsbeginn</w:t>
                              </w:r>
                            </w:p>
                          </w:txbxContent>
                        </v:textbox>
                      </v:rect>
                      <v:shape id="AutoShape 331" o:spid="_x0000_s1074" type="#_x0000_t32" style="position:absolute;left:18155;top:61602;width:61;height:235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" strokecolor="#9c0" strokeweight="2.25pt">
                        <v:stroke endarrow="block"/>
                        <v:shadow color="#eeece1"/>
                      </v:shape>
                      <v:shapetype id="_x0000_t35" coordsize="21600,21600" o:spt="35" o:oned="t" adj="10800,10800" path="m,l@0,0@0@1,21600@1,21600,21600e" filled="f">
                        <v:stroke joinstyle="miter"/>
                        <v:formulas>
                          <v:f eqn="val #0"/>
                          <v:f eqn="val #1"/>
                          <v:f eqn="mid #0 width"/>
                          <v:f eqn="prod #1 1 2"/>
                        </v:formulas>
                        <v:path arrowok="t" fillok="f" o:connecttype="none"/>
                        <v:handles>
                          <v:h position="#0,@3"/>
                          <v:h position="@2,#1"/>
                        </v:handles>
                        <o:lock v:ext="edit" shapetype="t"/>
                      </v:shapetype>
                      <v:shape id="AutoShape 365" o:spid="_x0000_s1075" type="#_x0000_t35" style="position:absolute;left:22774;top:61131;width:1703;height:5452;flip:x 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" adj="-28997,19337" strokecolor="#9c0" strokeweight="2.25pt">
                        <v:stroke endarrow="block" joinstyle="round"/>
                        <v:shadow color="#eeece1"/>
                      </v:shape>
                      <v:shape id="AutoShape 365" o:spid="_x0000_s1076" type="#_x0000_t34" style="position:absolute;left:11956;top:35734;width:1518;height:30849;rotation:18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" adj="-32517" strokecolor="#9c0" strokeweight="2.25pt">
                        <v:stroke endarrow="block" joinstyle="round"/>
                        <v:shadow color="#eeece1"/>
                      </v:shape>
                      <v:shape id="Text Box 16" o:spid="_x0000_s1077" type="#_x0000_t202" style="position:absolute;left:11390;top:65185;width:1971;height:13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&#13;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ja</w:t>
                              </w:r>
                            </w:p>
                          </w:txbxContent>
                        </v:textbox>
                      </v:shape>
                      <v:shape id="Text Box 16" o:spid="_x0000_s1078" type="#_x0000_t202" style="position:absolute;left:23014;top:65185;width:1971;height:13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&#13;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nein</w:t>
                              </w:r>
                            </w:p>
                          </w:txbxContent>
                        </v:textbox>
                      </v:shape>
                      <v:shape id="AutoShape 66" o:spid="_x0000_s1079" type="#_x0000_t114" style="position:absolute;left:32284;top:55591;width:6505;height:25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" fillcolor="#ddd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IMPD/ CTD</w:t>
                              </w:r>
                            </w:p>
                          </w:txbxContent>
                        </v:textbox>
                      </v:shape>
                      <v:shape id="AutoShape 141" o:spid="_x0000_s1080" type="#_x0000_t116" style="position:absolute;left:3496;top:7105;width:2000;height:18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" fillcolor="#9c0">
                        <v:textbox inset=".88983mm,.44492mm,.88983mm,.44492mm">
                          <w:txbxContent>
                            <w:p w:rsidR="00A45EFA" w:rsidRPr="00E578A5" w:rsidRDefault="00A45EFA" w:rsidP="00A45EFA">
                              <w:pPr>
                                <w:spacing w:after="20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32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AutoShape 141" o:spid="_x0000_s1081" type="#_x0000_t116" style="position:absolute;left:32104;top:16822;width:2001;height:184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" fillcolor="#9c0">
                        <v:textbox inset=".88983mm,.44492mm,.88983mm,.44492mm">
                          <w:txbxContent>
                            <w:p w:rsidR="00A45EFA" w:rsidRPr="00E578A5" w:rsidRDefault="00A45EFA" w:rsidP="00A45EFA">
                              <w:pPr>
                                <w:spacing w:after="20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32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Gerade Verbindung mit Pfeil 676" o:spid="_x0000_s1082" type="#_x0000_t32" style="position:absolute;left:23014;top:27172;width:909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" strokecolor="black [3040]" strokeweight="1pt">
                        <v:stroke dashstyle="dash" endarrow="open"/>
                      </v:shape>
                      <v:shape id="Gerade Verbindung mit Pfeil 293" o:spid="_x0000_s1083" type="#_x0000_t32" style="position:absolute;left:22774;top:45164;width:908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" strokecolor="black [3040]" strokeweight="1pt">
                        <v:stroke dashstyle="dash" endarrow="open"/>
                      </v:shape>
                      <v:shape id="Gerade Verbindung mit Pfeil 294" o:spid="_x0000_s1084" type="#_x0000_t32" style="position:absolute;left:23014;top:56975;width:9087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" strokecolor="black [3040]" strokeweight="1pt">
                        <v:stroke dashstyle="dash" endarrow="open"/>
                      </v:shape>
                      <w10:anchorlock/>
                    </v:group>
                  </w:pict>
                </mc:Fallback>
              </mc:AlternateContent>
            </w:r>
          </w:p>
          <w:p w:rsidR="00E3434B" w:rsidRPr="00E3434B" w:rsidRDefault="00E3434B" w:rsidP="00E3434B">
            <w:pPr>
              <w:pStyle w:val="standard0"/>
              <w:tabs>
                <w:tab w:val="left" w:pos="4706"/>
              </w:tabs>
            </w:pPr>
            <w:r>
              <w:tab/>
            </w:r>
          </w:p>
        </w:tc>
        <w:tc>
          <w:tcPr>
            <w:tcW w:w="1853" w:type="pct"/>
          </w:tcPr>
          <w:p w:rsidR="00A45EFA" w:rsidRPr="00A45EFA" w:rsidRDefault="00A45EFA" w:rsidP="00522AF5">
            <w:pPr>
              <w:pStyle w:val="tabelle-ueberschrift"/>
              <w:rPr>
                <w:rFonts w:ascii="Arial" w:hAnsi="Arial"/>
                <w:color w:val="auto"/>
              </w:rPr>
            </w:pPr>
            <w:r w:rsidRPr="00A45EFA">
              <w:rPr>
                <w:rFonts w:ascii="Arial" w:hAnsi="Arial"/>
                <w:color w:val="auto"/>
              </w:rPr>
              <w:t>Zuständigkeiten und Verantwortlichkeiten geregelt in folgenden SOPs:</w:t>
            </w: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  <w:r w:rsidRPr="00A45EFA">
              <w:rPr>
                <w:rFonts w:ascii="Arial" w:hAnsi="Arial"/>
                <w:color w:val="auto"/>
              </w:rPr>
              <w:br/>
            </w: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6D5BC9" w:rsidP="00522AF5">
            <w:pPr>
              <w:pStyle w:val="tabelle-text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  <w:br/>
            </w:r>
            <w:r w:rsidR="00A45EFA" w:rsidRPr="00A45EFA">
              <w:rPr>
                <w:rFonts w:ascii="Arial" w:hAnsi="Arial"/>
                <w:color w:val="auto"/>
              </w:rPr>
              <w:t>SOP 415 Dokumente in F&amp;E und Erstellung von IMPD und CTD</w:t>
            </w:r>
          </w:p>
          <w:p w:rsidR="006D5BC9" w:rsidRDefault="006D5BC9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  <w:r w:rsidRPr="00A45EFA">
              <w:rPr>
                <w:rFonts w:ascii="Arial" w:hAnsi="Arial"/>
                <w:color w:val="auto"/>
              </w:rPr>
              <w:t>SOP 651 Materialdatenbank im</w:t>
            </w:r>
            <w:r w:rsidR="00E3434B">
              <w:rPr>
                <w:rFonts w:ascii="Arial" w:hAnsi="Arial"/>
                <w:color w:val="auto"/>
              </w:rPr>
              <w:t xml:space="preserve"> XXX</w:t>
            </w:r>
            <w:r w:rsidRPr="00A45EFA">
              <w:rPr>
                <w:rFonts w:ascii="Arial" w:hAnsi="Arial"/>
                <w:color w:val="auto"/>
              </w:rPr>
              <w:t>XX</w:t>
            </w: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  <w:r w:rsidRPr="00A45EFA">
              <w:rPr>
                <w:rFonts w:ascii="Arial" w:hAnsi="Arial"/>
                <w:color w:val="auto"/>
              </w:rPr>
              <w:t>SOP 406 Erstellung von Spezifikationen und Prüfanweisungen</w:t>
            </w:r>
          </w:p>
          <w:p w:rsidR="006D5BC9" w:rsidRDefault="006D5BC9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6D5BC9" w:rsidP="00522AF5">
            <w:pPr>
              <w:pStyle w:val="tabelle-text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  <w:t>S</w:t>
            </w:r>
            <w:r w:rsidR="00A45EFA" w:rsidRPr="00A45EFA">
              <w:rPr>
                <w:rFonts w:ascii="Arial" w:hAnsi="Arial"/>
                <w:color w:val="auto"/>
              </w:rPr>
              <w:t>OP 415 Dokumente in F&amp;E und Erstellung von IMPD und CTD</w:t>
            </w: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  <w:r w:rsidRPr="00A45EFA">
              <w:rPr>
                <w:rFonts w:ascii="Arial" w:hAnsi="Arial"/>
                <w:color w:val="auto"/>
              </w:rPr>
              <w:t xml:space="preserve">SOP 404 Archivierung von GMP- relevanten Dokumenten und Aufzeichnungen </w:t>
            </w: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6D5BC9" w:rsidRPr="00A45EFA" w:rsidRDefault="006D5BC9" w:rsidP="00522AF5">
            <w:pPr>
              <w:pStyle w:val="tabelle-text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  <w:br/>
            </w:r>
          </w:p>
          <w:p w:rsidR="00A45EFA" w:rsidRDefault="00A45EFA" w:rsidP="00522AF5">
            <w:pPr>
              <w:pStyle w:val="tabelle-text"/>
            </w:pPr>
            <w:r w:rsidRPr="00A45EFA">
              <w:rPr>
                <w:rFonts w:ascii="Arial" w:hAnsi="Arial"/>
                <w:color w:val="auto"/>
              </w:rPr>
              <w:t>SOP 415 Dokumente in F&amp;E und Erstellung von IMPD und CTD</w:t>
            </w:r>
          </w:p>
        </w:tc>
      </w:tr>
      <w:tr w:rsidR="00A45EFA" w:rsidRPr="00E3434B" w:rsidTr="00A45EFA">
        <w:trPr>
          <w:trHeight w:val="11021"/>
        </w:trPr>
        <w:tc>
          <w:tcPr>
            <w:tcW w:w="3147" w:type="pct"/>
            <w:gridSpan w:val="2"/>
            <w:tcMar>
              <w:top w:w="100" w:type="dxa"/>
              <w:left w:w="115" w:type="dxa"/>
              <w:bottom w:w="80" w:type="dxa"/>
              <w:right w:w="115" w:type="dxa"/>
            </w:tcMar>
          </w:tcPr>
          <w:p w:rsidR="00A45EFA" w:rsidRDefault="00A45EFA" w:rsidP="00522AF5">
            <w:pPr>
              <w:pStyle w:val="tabelle-text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DE7D592" wp14:editId="71F93773">
                      <wp:simplePos x="0" y="0"/>
                      <wp:positionH relativeFrom="column">
                        <wp:posOffset>2561590</wp:posOffset>
                      </wp:positionH>
                      <wp:positionV relativeFrom="paragraph">
                        <wp:posOffset>6294120</wp:posOffset>
                      </wp:positionV>
                      <wp:extent cx="533400" cy="0"/>
                      <wp:effectExtent l="0" t="76200" r="19050" b="114300"/>
                      <wp:wrapNone/>
                      <wp:docPr id="677" name="Gerade Verbindung mit Pfeil 6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prstDash val="dash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Gerade Verbindung mit Pfeil 677" o:spid="_x0000_s1026" type="#_x0000_t32" style="position:absolute;margin-left:201.7pt;margin-top:495.6pt;width:42pt;height: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" strokecolor="black [3040]" strokeweight="1pt">
                      <v:stroke dashstyle="dash" endarrow="ope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9774B0" wp14:editId="3C644640">
                      <wp:simplePos x="0" y="0"/>
                      <wp:positionH relativeFrom="column">
                        <wp:posOffset>2561590</wp:posOffset>
                      </wp:positionH>
                      <wp:positionV relativeFrom="paragraph">
                        <wp:posOffset>3341370</wp:posOffset>
                      </wp:positionV>
                      <wp:extent cx="533400" cy="0"/>
                      <wp:effectExtent l="0" t="76200" r="19050" b="114300"/>
                      <wp:wrapNone/>
                      <wp:docPr id="678" name="Gerade Verbindung mit Pfeil 6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prstDash val="dash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Gerade Verbindung mit Pfeil 678" o:spid="_x0000_s1026" type="#_x0000_t32" style="position:absolute;margin-left:201.7pt;margin-top:263.1pt;width:42pt;height:0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" strokecolor="black [3040]" strokeweight="1pt">
                      <v:stroke dashstyle="dash" endarrow="ope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28EB729D" wp14:editId="6B98B1D9">
                      <wp:extent cx="4091940" cy="7606030"/>
                      <wp:effectExtent l="0" t="0" r="0" b="0"/>
                      <wp:docPr id="567" name="Zeichenbereich 5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61820" y="290830"/>
                                  <a:ext cx="355600" cy="184785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E578A5" w:rsidRDefault="00A45EFA" w:rsidP="00A45EFA">
                                    <w:pPr>
                                      <w:spacing w:after="20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32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Von 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" name="AutoShape 338"/>
                              <wps:cNvCnPr/>
                              <wps:spPr bwMode="auto">
                                <a:xfrm>
                                  <a:off x="1854835" y="957580"/>
                                  <a:ext cx="1270" cy="12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" name="AutoShape 356"/>
                              <wps:cNvCnPr/>
                              <wps:spPr bwMode="auto">
                                <a:xfrm>
                                  <a:off x="2590800" y="882650"/>
                                  <a:ext cx="685165" cy="180340"/>
                                </a:xfrm>
                                <a:prstGeom prst="bentConnector2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AutoShape 6"/>
                              <wps:cNvCnPr/>
                              <wps:spPr bwMode="auto">
                                <a:xfrm>
                                  <a:off x="2039620" y="475615"/>
                                  <a:ext cx="8255" cy="2266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AutoShape 365"/>
                              <wps:cNvCnPr/>
                              <wps:spPr bwMode="auto">
                                <a:xfrm rot="10800000">
                                  <a:off x="1122045" y="879475"/>
                                  <a:ext cx="382270" cy="3175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26870" y="5088255"/>
                                  <a:ext cx="927735" cy="2152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Ggf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 xml:space="preserve">. 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Schulung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7" name="AutoShape 387"/>
                              <wps:cNvCnPr/>
                              <wps:spPr bwMode="auto">
                                <a:xfrm>
                                  <a:off x="1858645" y="1398905"/>
                                  <a:ext cx="1905" cy="12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AutoShape 390"/>
                              <wps:cNvCnPr/>
                              <wps:spPr bwMode="auto">
                                <a:xfrm>
                                  <a:off x="1860550" y="1768475"/>
                                  <a:ext cx="1270" cy="19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AutoShape 331"/>
                              <wps:cNvCnPr/>
                              <wps:spPr bwMode="auto">
                                <a:xfrm flipH="1" flipV="1">
                                  <a:off x="2576195" y="6664325"/>
                                  <a:ext cx="211455" cy="504190"/>
                                </a:xfrm>
                                <a:prstGeom prst="bentConnector3">
                                  <a:avLst>
                                    <a:gd name="adj1" fmla="val -107991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4945" y="26670"/>
                                  <a:ext cx="3620770" cy="2139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AF3A2C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40"/>
                                        <w:szCs w:val="36"/>
                                        <w:lang w:val="de-DE"/>
                                      </w:rPr>
                                    </w:pPr>
                                    <w:r w:rsidRPr="00AF3A2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>Life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>-Cycle-</w:t>
                                    </w:r>
                                    <w:r w:rsidRPr="00AF3A2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 xml:space="preserve">Konzept für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>Dokumente (Fortsetzung)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1" name="AutoShape 331"/>
                              <wps:cNvCnPr/>
                              <wps:spPr bwMode="auto">
                                <a:xfrm rot="10800000" flipH="1">
                                  <a:off x="1410970" y="1995805"/>
                                  <a:ext cx="210185" cy="5172710"/>
                                </a:xfrm>
                                <a:prstGeom prst="bentConnector3">
                                  <a:avLst>
                                    <a:gd name="adj1" fmla="val -108806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21155" y="1459865"/>
                                  <a:ext cx="927735" cy="2635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8B1376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r w:rsidRPr="008B1376"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Au</w:t>
                                    </w:r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tor,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Reviewer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,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Genehmiger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 festlegen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3" name="AutoShape 356"/>
                              <wps:cNvCnPr/>
                              <wps:spPr bwMode="auto">
                                <a:xfrm>
                                  <a:off x="2084705" y="1723390"/>
                                  <a:ext cx="0" cy="1435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21155" y="2263140"/>
                                  <a:ext cx="927735" cy="2000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Verteiler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festlegen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5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0970" y="6905625"/>
                                  <a:ext cx="1376680" cy="525145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1C338B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Änderung/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br/>
                                      <w:t>Aktualisierung erforderlich?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16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0970" y="6955155"/>
                                  <a:ext cx="197485" cy="1403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17" name="AutoShape 365"/>
                              <wps:cNvCnPr/>
                              <wps:spPr bwMode="auto">
                                <a:xfrm flipH="1">
                                  <a:off x="2080895" y="3335020"/>
                                  <a:ext cx="3810" cy="2457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16100" y="4102100"/>
                                  <a:ext cx="197485" cy="1403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19" name="AutoShape 365"/>
                              <wps:cNvCnPr/>
                              <wps:spPr bwMode="auto">
                                <a:xfrm>
                                  <a:off x="2084705" y="2463165"/>
                                  <a:ext cx="0" cy="1911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90800" y="742950"/>
                                  <a:ext cx="196850" cy="139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color w:val="000000"/>
                                        <w:sz w:val="10"/>
                                        <w:szCs w:val="10"/>
                                        <w:lang w:val="en-US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21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21155" y="1866900"/>
                                  <a:ext cx="927735" cy="2578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0B4846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 w:rsidRPr="000B4846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 xml:space="preserve">Aktuelles Template für Entwurf/ Update verwenden 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2" name="AutoShape 365"/>
                              <wps:cNvCnPr/>
                              <wps:spPr bwMode="auto">
                                <a:xfrm rot="16200000" flipH="1">
                                  <a:off x="873125" y="843280"/>
                                  <a:ext cx="574675" cy="921385"/>
                                </a:xfrm>
                                <a:prstGeom prst="bentConnector2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74140" y="3580765"/>
                                  <a:ext cx="1413510" cy="521335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Muss Vorgängerdokument ersetzt werden?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4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26870" y="4313555"/>
                                  <a:ext cx="927735" cy="1619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0E7A27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Nutzer informieren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5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49095" y="6547485"/>
                                  <a:ext cx="927100" cy="234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F35831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 w:rsidRPr="00F358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 xml:space="preserve">Nutzung ab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br/>
                                    </w:r>
                                    <w:r w:rsidRPr="00F358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Gültigkeitsbeginn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26" name="AutoShape 365"/>
                              <wps:cNvCnPr/>
                              <wps:spPr bwMode="auto">
                                <a:xfrm flipH="1">
                                  <a:off x="2554605" y="3841750"/>
                                  <a:ext cx="233045" cy="1353820"/>
                                </a:xfrm>
                                <a:prstGeom prst="bentConnector3">
                                  <a:avLst>
                                    <a:gd name="adj1" fmla="val -97968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AutoShape 365"/>
                              <wps:cNvCnPr/>
                              <wps:spPr bwMode="auto">
                                <a:xfrm rot="10800000" flipH="1" flipV="1">
                                  <a:off x="1410970" y="5745480"/>
                                  <a:ext cx="238125" cy="918845"/>
                                </a:xfrm>
                                <a:prstGeom prst="bentConnector3">
                                  <a:avLst>
                                    <a:gd name="adj1" fmla="val -36125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32075" y="7008495"/>
                                  <a:ext cx="197485" cy="139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29" name="AutoShape 365"/>
                              <wps:cNvCnPr/>
                              <wps:spPr bwMode="auto">
                                <a:xfrm flipH="1">
                                  <a:off x="2084705" y="2124710"/>
                                  <a:ext cx="0" cy="1384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67610" y="3962400"/>
                                  <a:ext cx="196850" cy="139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31" name="AutoShape 331"/>
                              <wps:cNvCnPr/>
                              <wps:spPr bwMode="auto">
                                <a:xfrm>
                                  <a:off x="2099310" y="5980430"/>
                                  <a:ext cx="13335" cy="1670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4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83890" y="3169920"/>
                                  <a:ext cx="636270" cy="212090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Archiv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46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04315" y="702310"/>
                                  <a:ext cx="1086485" cy="361315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technisches Dokument?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47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83535" y="1062990"/>
                                  <a:ext cx="784860" cy="2533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8B1376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Dok.Nr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 aus SOP-Datenbank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48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6860" y="742950"/>
                                  <a:ext cx="845185" cy="2736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8B1376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Dok.Nr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 xml:space="preserve"> aus technischer Datenbank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49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33500" y="702310"/>
                                  <a:ext cx="197485" cy="139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550" name="AutoShape 365"/>
                              <wps:cNvCnPr/>
                              <wps:spPr bwMode="auto">
                                <a:xfrm rot="5400000">
                                  <a:off x="2774950" y="1090295"/>
                                  <a:ext cx="274955" cy="727075"/>
                                </a:xfrm>
                                <a:prstGeom prst="bentConnector2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1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21155" y="2654300"/>
                                  <a:ext cx="927735" cy="2895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0B4846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 w:rsidRPr="000B4846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Review-Prozess und Genehmigung gemäß SOP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52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21155" y="3174365"/>
                                  <a:ext cx="927100" cy="160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0B4846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Verteilung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53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21790" y="4655185"/>
                                  <a:ext cx="927100" cy="2393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0E7A27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Austausch bei Audits überprüfen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54" name="AutoShape 365"/>
                              <wps:cNvCnPr/>
                              <wps:spPr bwMode="auto">
                                <a:xfrm>
                                  <a:off x="2085340" y="4894580"/>
                                  <a:ext cx="5080" cy="1936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5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4715" y="5980430"/>
                                  <a:ext cx="196850" cy="139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556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0970" y="5511165"/>
                                  <a:ext cx="1376680" cy="469265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Site Master File betroffen?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57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49095" y="6147435"/>
                                  <a:ext cx="927100" cy="1905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0E7A27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SMF aktualisieren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58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51610" y="5864860"/>
                                  <a:ext cx="197485" cy="139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559" name="AutoShape 365"/>
                              <wps:cNvCnPr/>
                              <wps:spPr bwMode="auto">
                                <a:xfrm>
                                  <a:off x="2080895" y="4102100"/>
                                  <a:ext cx="9525" cy="21145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0" name="AutoShape 365"/>
                              <wps:cNvCnPr/>
                              <wps:spPr bwMode="auto">
                                <a:xfrm>
                                  <a:off x="2090420" y="5303520"/>
                                  <a:ext cx="8890" cy="2076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1" name="AutoShape 365"/>
                              <wps:cNvCnPr/>
                              <wps:spPr bwMode="auto">
                                <a:xfrm>
                                  <a:off x="2112645" y="6337935"/>
                                  <a:ext cx="0" cy="2095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2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88970" y="6120130"/>
                                  <a:ext cx="617220" cy="22161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SMF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564" name="AutoShape 365"/>
                              <wps:cNvCnPr/>
                              <wps:spPr bwMode="auto">
                                <a:xfrm flipH="1">
                                  <a:off x="2084705" y="2943860"/>
                                  <a:ext cx="0" cy="2305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5" name="AutoShape 365"/>
                              <wps:cNvCnPr/>
                              <wps:spPr bwMode="auto">
                                <a:xfrm flipH="1">
                                  <a:off x="2085340" y="4475480"/>
                                  <a:ext cx="5080" cy="1797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6" name="AutoShape 365"/>
                              <wps:cNvCnPr/>
                              <wps:spPr bwMode="auto">
                                <a:xfrm>
                                  <a:off x="2096770" y="6781800"/>
                                  <a:ext cx="2540" cy="1238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Zeichenbereich 567" o:spid="_x0000_s1085" editas="canvas" style="width:322.2pt;height:598.9pt;mso-position-horizontal-relative:char;mso-position-vertical-relative:line" coordsize="40919,7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">
                      <v:shape id="_x0000_s1086" type="#_x0000_t75" style="position:absolute;width:40919;height:76060;visibility:visible;mso-wrap-style:square">
                        <v:fill o:detectmouseclick="t"/>
                        <v:path o:connecttype="none"/>
                      </v:shape>
                      <v:shape id="AutoShape 141" o:spid="_x0000_s1087" type="#_x0000_t116" style="position:absolute;left:18618;top:2908;width:3556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SG4MAA&#10;AADaAAAADwAAAGRycy9kb3ducmV2LnhtbERPS2vCQBC+F/wPywi91Y0ego3ZiA/aCl5aFc9jdkyC&#10;2dmQ3Sbpv3cFoafh43tOuhxMLTpqXWVZwXQSgSDOra64UHA6frzNQTiPrLG2TAr+yMEyG72kmGjb&#10;8w91B1+IEMIuQQWl900ipctLMugmtiEO3NW2Bn2AbSF1i30IN7WcRVEsDVYcGkpsaFNSfjv8GgWf&#10;cbyf752dDnZ3OUtev39vv7xSr+NhtQDhafD/4qd7p8N8eLzyuDK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HSG4MAAAADaAAAADwAAAAAAAAAAAAAAAACYAgAAZHJzL2Rvd25y&#10;ZXYueG1sUEsFBgAAAAAEAAQA9QAAAIUDAAAAAA==&#10;" fillcolor="#9c0">
                        <v:textbox inset=".88983mm,.44492mm,.88983mm,.44492mm">
                          <w:txbxContent>
                            <w:p w:rsidR="00A45EFA" w:rsidRPr="00E578A5" w:rsidRDefault="00A45EFA" w:rsidP="00A45EFA">
                              <w:pPr>
                                <w:spacing w:after="20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32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Von A</w:t>
                              </w:r>
                            </w:p>
                          </w:txbxContent>
                        </v:textbox>
                      </v:shape>
                      <v:shape id="AutoShape 338" o:spid="_x0000_s1088" type="#_x0000_t32" style="position:absolute;left:18548;top:9575;width:13;height: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bX88MAAADaAAAADwAAAGRycy9kb3ducmV2LnhtbESP0WrCQBRE3wv+w3KFvhTdmIpI6ioi&#10;CBUqGu0H3GZvk2D2btjdxvTvXUHwcZiZM8xi1ZtGdOR8bVnBZJyAIC6srrlU8H3ejuYgfEDW2Fgm&#10;Bf/kYbUcvCww0/bKOXWnUIoIYZ+hgiqENpPSFxUZ9GPbEkfv1zqDIUpXSu3wGuGmkWmSzKTBmuNC&#10;hS1tKioupz+j4C09HM3l8PPF+ftxz91+56Z6p9TrsF9/gAjUh2f40f7UClK4X4k3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Gm1/PDAAAA2gAAAA8AAAAAAAAAAAAA&#10;AAAAoQIAAGRycy9kb3ducmV2LnhtbFBLBQYAAAAABAAEAPkAAACRAwAAAAA=&#10;">
                        <v:stroke dashstyle="dash"/>
                        <v:shadow color="#eeece1"/>
                      </v:shape>
                      <v:shape id="AutoShape 356" o:spid="_x0000_s1089" type="#_x0000_t33" style="position:absolute;left:25908;top:8826;width:6851;height:1803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YGnsUAAADaAAAADwAAAGRycy9kb3ducmV2LnhtbESPS2vDMBCE74X+B7GFXkoipyYPnCgh&#10;BAouhYa8rxtrY5lYK2Opifvvq0Khx2FmvmFmi87W4katrxwrGPQTEMSF0xWXCva7t94EhA/IGmvH&#10;pOCbPCzmjw8zzLS784Zu21CKCGGfoQITQpNJ6QtDFn3fNcTRu7jWYoiyLaVu8R7htpavSTKSFiuO&#10;CwYbWhkqrtsvq2D9MTCndDi05/zwmR+XyfnlPR0r9fzULacgAnXhP/zXzrWCFH6vxBsg5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YGnsUAAADaAAAADwAAAAAAAAAA&#10;AAAAAAChAgAAZHJzL2Rvd25yZXYueG1sUEsFBgAAAAAEAAQA+QAAAJMDAAAAAA==&#10;" strokecolor="#9c0" strokeweight="2.25pt">
                        <v:stroke endarrow="block" joinstyle="round"/>
                        <v:shadow color="#eeece1"/>
                      </v:shape>
                      <v:shape id="AutoShape 6" o:spid="_x0000_s1090" type="#_x0000_t32" style="position:absolute;left:20396;top:4756;width:82;height:22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Tnm8MAAADaAAAADwAAAGRycy9kb3ducmV2LnhtbESP3YrCMBSE7xd8h3AE79ZUkbJUo4gg&#10;isLC1h/w7tAc22JzUppUq0+/WVjwcpiZb5jZojOVuFPjSssKRsMIBHFmdcm5guNh/fkFwnlkjZVl&#10;UvAkB4t572OGibYP/qF76nMRIOwSVFB4XydSuqwgg25oa+LgXW1j0AfZ5FI3+AhwU8lxFMXSYMlh&#10;ocCaVgVlt7Q1Cnaj+LC50tnvY9y1r9N3mz4vpNSg3y2nIDx1/h3+b2+1ggn8XQk3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gk55vDAAAA2gAAAA8AAAAAAAAAAAAA&#10;AAAAoQIAAGRycy9kb3ducmV2LnhtbFBLBQYAAAAABAAEAPkAAACRAwAAAAA=&#10;" strokecolor="#9c0" strokeweight="2.25pt">
                        <v:stroke endarrow="block"/>
                      </v:shape>
                      <v:shape id="AutoShape 365" o:spid="_x0000_s1091" type="#_x0000_t34" style="position:absolute;left:11220;top:8794;width:3823;height:32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4xwsMAAADaAAAADwAAAGRycy9kb3ducmV2LnhtbESPQWvCQBSE7wX/w/IEb3VjS01Ns5GS&#10;0uq1aQ14e2Rfk2D2bciumv57VxA8DjPzDZOuR9OJEw2utaxgMY9AEFdWt1wr+P35fHwF4Tyyxs4y&#10;KfgnB+ts8pBiou2Zv+lU+FoECLsEFTTe94mUrmrIoJvbnjh4f3Yw6IMcaqkHPAe46eRTFC2lwZbD&#10;QoM95Q1Vh+JoFMRRmdcbXuXLblduPr52cfm8j5WaTcf3NxCeRn8P39pbreAFrlfCDZDZ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COMcLDAAAA2gAAAA8AAAAAAAAAAAAA&#10;AAAAoQIAAGRycy9kb3ducmV2LnhtbFBLBQYAAAAABAAEAPkAAACRAwAAAAA=&#10;" strokecolor="#9c0" strokeweight="2.25pt">
                        <v:stroke endarrow="block" joinstyle="round"/>
                        <v:shadow color="#eeece1"/>
                      </v:shape>
                      <v:rect id="Rectangle 95" o:spid="_x0000_s1092" style="position:absolute;left:16268;top:50882;width:9278;height:21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VvxsMA&#10;AADaAAAADwAAAGRycy9kb3ducmV2LnhtbESPQWsCMRSE74X+h/AKvdWsPSyyNYraCi3ioVtRj4/N&#10;c7O4eVmS1N3+eyMUPA4z3wwznQ+2FRfyoXGsYDzKQBBXTjdcK9j9rF8mIEJE1tg6JgV/FGA+e3yY&#10;YqFdz990KWMtUgmHAhWYGLtCylAZshhGriNO3sl5izFJX0vtsU/ltpWvWZZLiw2nBYMdrQxV5/LX&#10;Ksjfl+Fr35ujP+THyfpjW1abQ6nU89OweAMRaYj38D/9qRMHtyvpBsjZ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VvxsMAAADaAAAADwAAAAAAAAAAAAAAAACYAgAAZHJzL2Rv&#10;d25yZXYueG1sUEsFBgAAAAAEAAQA9QAAAIgDAAAAAA==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Ggf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Schulung</w:t>
                              </w:r>
                              <w:proofErr w:type="spellEnd"/>
                            </w:p>
                          </w:txbxContent>
                        </v:textbox>
                      </v:rect>
                      <v:shape id="AutoShape 387" o:spid="_x0000_s1093" type="#_x0000_t32" style="position:absolute;left:18586;top:13989;width:19;height:1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dF0a8MAAADaAAAADwAAAGRycy9kb3ducmV2LnhtbESP3WoCMRSE7wXfIRzBG9GsWqqsRpFC&#10;QaHi7wMcN8fdxc3JksR1+/ZNodDLYWa+YZbr1lSiIedLywrGowQEcWZ1ybmC6+VzOAfhA7LGyjIp&#10;+CYP61W3s8RU2xefqDmHXEQI+xQVFCHUqZQ+K8igH9maOHp36wyGKF0utcNXhJtKTpLkXRosOS4U&#10;WNNHQdnj/DQKBpPD0TwOty8+TY97bvY796Z3SvV77WYBIlAb/sN/7a1WMIPfK/EGy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HRdGvDAAAA2gAAAA8AAAAAAAAAAAAA&#10;AAAAoQIAAGRycy9kb3ducmV2LnhtbFBLBQYAAAAABAAEAPkAAACRAwAAAAA=&#10;">
                        <v:stroke dashstyle="dash"/>
                        <v:shadow color="#eeece1"/>
                      </v:shape>
                      <v:shape id="AutoShape 390" o:spid="_x0000_s1094" type="#_x0000_t32" style="position:absolute;left:18605;top:17684;width:13;height: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7gGcEAAADaAAAADwAAAGRycy9kb3ducmV2LnhtbERP3WrCMBS+F/YO4Qx2IzNdHWNUYxFh&#10;MEGx7XyAY3Nsi81JSbLavf1yMdjlx/e/zifTi5Gc7ywreFkkIIhrqztuFJy/Pp7fQfiArLG3TAp+&#10;yEO+eZitMdP2ziWNVWhEDGGfoYI2hCGT0tctGfQLOxBH7mqdwRCha6R2eI/hppdpkrxJgx3HhhYH&#10;2rVU36pvo2CengpzO10OXC6LI4/HvXvVe6WeHqftCkSgKfyL/9yfWkHcGq/EGyA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TuAZwQAAANoAAAAPAAAAAAAAAAAAAAAA&#10;AKECAABkcnMvZG93bnJldi54bWxQSwUGAAAAAAQABAD5AAAAjwMAAAAA&#10;">
                        <v:stroke dashstyle="dash"/>
                        <v:shadow color="#eeece1"/>
                      </v:shape>
                      <v:shape id="AutoShape 331" o:spid="_x0000_s1095" type="#_x0000_t34" style="position:absolute;left:25761;top:66643;width:2115;height:5042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kth8MAAADaAAAADwAAAGRycy9kb3ducmV2LnhtbESPQWvCQBSE74L/YXlCb7pJD1LTbEIp&#10;SKVQqbaX3h7ZZzaYfRuz2yT+e7dQ8DjMzDdMXk62FQP1vnGsIF0lIIgrpxuuFXx/bZdPIHxA1tg6&#10;JgVX8lAW81mOmXYjH2g4hlpECPsMFZgQukxKXxmy6FeuI47eyfUWQ5R9LXWPY4TbVj4myVpabDgu&#10;GOzo1VB1Pv5aBX6H7ebyuZbvl/Rt//HTTNctG6UeFtPLM4hAU7iH/9s7rWADf1fiDZDF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FpLYfDAAAA2gAAAA8AAAAAAAAAAAAA&#10;AAAAoQIAAGRycy9kb3ducmV2LnhtbFBLBQYAAAAABAAEAPkAAACRAwAAAAA=&#10;" adj="-23326" strokecolor="#9c0" strokeweight="2.25pt">
                        <v:stroke endarrow="block" joinstyle="round"/>
                        <v:shadow color="#eeece1"/>
                      </v:shape>
                      <v:rect id="Rectangle 95" o:spid="_x0000_s1096" style="position:absolute;left:1949;top:266;width:36208;height:21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zj98UA&#10;AADbAAAADwAAAGRycy9kb3ducmV2LnhtbESPQU/DMAyF70j7D5EncWMpHKqpLJs2YBIIcaAgtqPV&#10;eE21xqmSsJZ/jw9I3Gy95/c+rzaT79WFYuoCG7hdFKCIm2A7bg18fuxvlqBSRrbYByYDP5Rgs55d&#10;rbCyYeR3utS5VRLCqUIDLueh0jo1jjymRRiIRTuF6DHLGlttI44S7nt9VxSl9tixNDgc6MFRc66/&#10;vYHycZdevkZ3jIfyuNw/vdXN66E25no+be9BZZryv/nv+tkKvtDLLzKA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zOP3xQAAANsAAAAPAAAAAAAAAAAAAAAAAJgCAABkcnMv&#10;ZG93bnJldi54bWxQSwUGAAAAAAQABAD1AAAAigMAAAAA&#10;" fillcolor="#9c0">
                        <v:textbox inset=".88983mm,.44492mm,.88983mm,.44492mm">
                          <w:txbxContent>
                            <w:p w:rsidR="00A45EFA" w:rsidRPr="00AF3A2C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36"/>
                                  <w:lang w:val="de-DE"/>
                                </w:rPr>
                              </w:pPr>
                              <w:r w:rsidRPr="00AF3A2C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>Life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>-Cycle-</w:t>
                              </w:r>
                              <w:r w:rsidRPr="00AF3A2C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 xml:space="preserve">Konzept für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>Dokumente (Fortsetzung)</w:t>
                              </w:r>
                            </w:p>
                          </w:txbxContent>
                        </v:textbox>
                      </v:rect>
                      <v:shape id="AutoShape 331" o:spid="_x0000_s1097" type="#_x0000_t34" style="position:absolute;left:14109;top:19958;width:2102;height:51727;rotation:18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BfLMMAAADbAAAADwAAAGRycy9kb3ducmV2LnhtbERP32vCMBB+H/g/hBP2NlMdinZGEdmG&#10;IFOqg823oznTYnMpTWa7/34ZCL7dx/fz5svOVuJKjS8dKxgOEhDEudMlGwWfx7enKQgfkDVWjknB&#10;L3lYLnoPc0y1azmj6yEYEUPYp6igCKFOpfR5QRb9wNXEkTu7xmKIsDFSN9jGcFvJUZJMpMWSY0OB&#10;Na0Lyi+HH6tgbVZf+2x8fOXv9922Nc+z7cdpptRjv1u9gAjUhbv45t7oOH8I/7/EA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wXyzDAAAA2wAAAA8AAAAAAAAAAAAA&#10;AAAAoQIAAGRycy9kb3ducmV2LnhtbFBLBQYAAAAABAAEAPkAAACRAwAAAAA=&#10;" adj="-23502" strokecolor="#9c0" strokeweight="2.25pt">
                        <v:stroke endarrow="block" joinstyle="round"/>
                        <v:shadow color="#eeece1"/>
                      </v:shape>
                      <v:rect id="Rectangle 95" o:spid="_x0000_s1098" style="position:absolute;left:16211;top:14598;width:9277;height:26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LYG8MA&#10;AADbAAAADwAAAGRycy9kb3ducmV2LnhtbERPTWsCMRC9C/6HMIXeNFsPi2yN0laFinjotlSPw2a6&#10;WbqZLEl0139vhEJv83ifs1gNthUX8qFxrOBpmoEgrpxuuFbw9bmdzEGEiKyxdUwKrhRgtRyPFlho&#10;1/MHXcpYixTCoUAFJsaukDJUhiyGqeuIE/fjvMWYoK+l9tincNvKWZbl0mLDqcFgR2+Gqt/ybBXk&#10;69ew++7NyR/z03y7OZTV/lgq9fgwvDyDiDTEf/Gf+12n+TO4/5IO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LYG8MAAADbAAAADwAAAAAAAAAAAAAAAACYAgAAZHJzL2Rv&#10;d25yZXYueG1sUEsFBgAAAAAEAAQA9QAAAIgDAAAAAA==&#10;" fillcolor="#9c0">
                        <v:textbox inset=".88983mm,.44492mm,.88983mm,.44492mm">
                          <w:txbxContent>
                            <w:p w:rsidR="00A45EFA" w:rsidRPr="008B1376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 w:rsidRPr="008B1376"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Au</w:t>
                              </w: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tor,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Reviewer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Genehm</w:t>
                              </w: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i</w:t>
                              </w: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ger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 festlegen</w:t>
                              </w:r>
                            </w:p>
                          </w:txbxContent>
                        </v:textbox>
                      </v:rect>
                      <v:shape id="AutoShape 356" o:spid="_x0000_s1099" type="#_x0000_t32" style="position:absolute;left:20847;top:17233;width:0;height:143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YeR8IAAADbAAAADwAAAGRycy9kb3ducmV2LnhtbERPTWsCMRC9F/wPYQreNNta2rI1ShVs&#10;RWhLVeh12IzJ4maybFI3/ntTEHqbx/uc6Ty5RpyoC7VnBXfjAgRx5XXNRsF+txo9gwgRWWPjmRSc&#10;KcB8NriZYql9z9902kYjcgiHEhXYGNtSylBZchjGviXO3MF3DmOGnZG6wz6Hu0beF8WjdFhzbrDY&#10;0tJSddz+OgVms/h8+zj8JNc/6YWRX/YB35NSw9v0+gIiUor/4qt7rfP8Cfz9kg+Qsw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UYeR8IAAADbAAAADwAAAAAAAAAAAAAA&#10;AAChAgAAZHJzL2Rvd25yZXYueG1sUEsFBgAAAAAEAAQA+QAAAJADAAAAAA==&#10;" strokecolor="#9c0" strokeweight="2.25pt">
                        <v:stroke endarrow="block"/>
                        <v:shadow color="#eeece1"/>
                      </v:shape>
                      <v:rect id="Rectangle 95" o:spid="_x0000_s1100" style="position:absolute;left:16211;top:22631;width:9277;height:2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fl9MMA&#10;AADbAAAADwAAAGRycy9kb3ducmV2LnhtbERP32vCMBB+H/g/hBvsbaaTUaQaxemEDdnDuqE+Hs3Z&#10;lDWXkmS2/vdGGOztPr6fN18OthVn8qFxrOBpnIEgrpxuuFbw/bV9nIIIEVlj65gUXCjAcjG6m2Oh&#10;Xc+fdC5jLVIIhwIVmBi7QspQGbIYxq4jTtzJeYsxQV9L7bFP4baVkyzLpcWGU4PBjtaGqp/y1yrI&#10;Ny/hfd+boz/kx+n29aOsdodSqYf7YTUDEWmI/+I/95tO85/h9ks6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fl9MMAAADbAAAADwAAAAAAAAAAAAAAAACYAgAAZHJzL2Rv&#10;d25yZXYueG1sUEsFBgAAAAAEAAQA9QAAAIgDAAAAAA==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Verteiler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festlegen</w:t>
                              </w:r>
                              <w:proofErr w:type="spellEnd"/>
                            </w:p>
                          </w:txbxContent>
                        </v:textbox>
                      </v:rect>
                      <v:shape id="AutoShape 94" o:spid="_x0000_s1101" type="#_x0000_t110" style="position:absolute;left:14109;top:69056;width:13767;height:52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/GLsMA&#10;AADbAAAADwAAAGRycy9kb3ducmV2LnhtbERPS2sCMRC+C/0PYQq9iGZbUGRrFKlIbU++QI/DZrpZ&#10;uplsk9Rd++tNQfA2H99zpvPO1uJMPlSOFTwPMxDEhdMVlwoO+9VgAiJEZI21Y1JwoQDz2UNvirl2&#10;LW/pvIulSCEcclRgYmxyKUNhyGIYuoY4cV/OW4wJ+lJqj20Kt7V8ybKxtFhxajDY0Juh4nv3axW8&#10;f677p8vGeFr+/aw2x347Wn4slHp67BavICJ18S6+udc6zR/B/y/pADm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/GLsMAAADbAAAADwAAAAAAAAAAAAAAAACYAgAAZHJzL2Rv&#10;d25yZXYueG1sUEsFBgAAAAAEAAQA9QAAAIgDAAAAAA==&#10;" fillcolor="#9c0">
                        <v:textbox inset=".88983mm,.44492mm,.88983mm,.44492mm">
                          <w:txbxContent>
                            <w:p w:rsidR="00A45EFA" w:rsidRPr="001C338B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Änderung/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br/>
                                <w:t>Aktualisierung erforderlich?</w:t>
                              </w:r>
                            </w:p>
                          </w:txbxContent>
                        </v:textbox>
                      </v:shape>
                      <v:shape id="Text Box 16" o:spid="_x0000_s1102" type="#_x0000_t202" style="position:absolute;left:14109;top:69551;width:1975;height:1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DnScEA&#10;AADbAAAADwAAAGRycy9kb3ducmV2LnhtbERPzYrCMBC+C75DGGFvmujBlWoU0V1whXVZ9QHGZmyL&#10;zaQ00VaffrMgeJuP73dmi9aW4ka1LxxrGA4UCOLUmYIzDcfDZ38Cwgdkg6Vj0nAnD4t5tzPDxLiG&#10;f+m2D5mIIewT1JCHUCVS+jQni37gKuLInV1tMURYZ9LU2MRwW8qRUmNpseDYkGNFq5zSy/5qNTSl&#10;GlWP3fr9dPx4qG/3deat+9H6rdcupyACteElfro3Js4fw/8v8QA5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Q50nBAAAA2wAAAA8AAAAAAAAAAAAAAAAAmAIAAGRycy9kb3du&#10;cmV2LnhtbFBLBQYAAAAABAAEAPUAAACGAwAAAAA=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ja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AutoShape 365" o:spid="_x0000_s1103" type="#_x0000_t32" style="position:absolute;left:20808;top:33350;width:39;height:24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zCRsMAAADbAAAADwAAAGRycy9kb3ducmV2LnhtbERPTWvCQBC9C/0PyxR6001FjU1dRSyF&#10;Xhow8dDjkJ0modnZkN0maX69WxC8zeN9zu4wmkb01LnasoLnRQSCuLC65lLBJX+fb0E4j6yxsUwK&#10;/sjBYf8w22Gi7cBn6jNfihDCLkEFlfdtIqUrKjLoFrYlDty37Qz6ALtS6g6HEG4auYyijTRYc2io&#10;sKVTRcVP9msURO36HA+rJcmvtMin/u1lWqWfSj09jsdXEJ5Gfxff3B86zI/h/5dwgNx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8wkbDAAAA2wAAAA8AAAAAAAAAAAAA&#10;AAAAoQIAAGRycy9kb3ducmV2LnhtbFBLBQYAAAAABAAEAPkAAACRAwAAAAA=&#10;" strokecolor="#9c0" strokeweight="2.25pt">
                        <v:stroke endarrow="block"/>
                        <v:shadow color="#eeece1"/>
                      </v:shape>
                      <v:shape id="Text Box 16" o:spid="_x0000_s1104" type="#_x0000_t202" style="position:absolute;left:18161;top:41021;width:1974;height:1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PWoMUA&#10;AADbAAAADwAAAGRycy9kb3ducmV2LnhtbESPQW/CMAyF75P4D5GRdhsJHLapEBCCTYJJ2zTgB5jG&#10;tBWNUzWBFn79fJi0m633/N7n2aL3tbpSG6vAFsYjA4o4D67iwsJh//70CiomZId1YLJwowiL+eBh&#10;hpkLHf/QdZcKJSEcM7RQptRkWse8JI9xFBpi0U6h9ZhkbQvtWuwk3Nd6Ysyz9lixNJTY0Kqk/Ly7&#10;eAtdbSbN/Wv9cjy83c1n2J74I3xb+zjsl1NQifr0b/673jjBF1j5RQb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A9agxQAAANsAAAAPAAAAAAAAAAAAAAAAAJgCAABkcnMv&#10;ZG93bnJldi54bWxQSwUGAAAAAAQABAD1AAAAigMAAAAA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ja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AutoShape 365" o:spid="_x0000_s1105" type="#_x0000_t32" style="position:absolute;left:20847;top:24631;width:0;height:191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4prcEAAADbAAAADwAAAGRycy9kb3ducmV2LnhtbERP22oCMRB9L/gPYQq+abZFetkapQq2&#10;IrSlKvR12IzJ4maybFI3/r0pCH2bw7nOdJ5cI07UhdqzgrtxAYK48rpmo2C/W42eQISIrLHxTArO&#10;FGA+G9xMsdS+5286baMROYRDiQpsjG0pZagsOQxj3xJn7uA7hzHDzkjdYZ/DXSPvi+JBOqw5N1hs&#10;aWmpOm5/nQKzWXy+fRx+kusf9cLILzvB96TU8Da9voCIlOK/+Ope6zz/Gf5+yQfI2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0rimtwQAAANsAAAAPAAAAAAAAAAAAAAAA&#10;AKECAABkcnMvZG93bnJldi54bWxQSwUGAAAAAAQABAD5AAAAjwMAAAAA&#10;" strokecolor="#9c0" strokeweight="2.25pt">
                        <v:stroke endarrow="block"/>
                        <v:shadow color="#eeece1"/>
                      </v:shape>
                      <v:shape id="Text Box 16" o:spid="_x0000_s1106" type="#_x0000_t202" style="position:absolute;left:25908;top:7429;width:1968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kQG8IA&#10;AADbAAAADwAAAGRycy9kb3ducmV2LnhtbERP3WrCMBS+F/YO4Qi708ReTOmaytgUnLCJnQ9w1hzb&#10;suakNNF2Pv1yMfDy4/vP1qNtxZV63zjWsJgrEMSlMw1XGk5f29kKhA/IBlvHpOGXPKzzh0mGqXED&#10;H+lahErEEPYpaqhD6FIpfVmTRT93HXHkzq63GCLsK2l6HGK4bWWi1JO02HBsqLGj15rKn+JiNQyt&#10;Srrb59vy+7S5qQ/3fua9O2j9OB1fnkEEGsNd/O/eGQ1JXB+/xB8g8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GRAbwgAAANsAAAAPAAAAAAAAAAAAAAAAAJgCAABkcnMvZG93&#10;bnJldi54bWxQSwUGAAAAAAQABAD1AAAAhwMAAAAA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</w:pPr>
                              <w:proofErr w:type="gramStart"/>
                              <w:r>
                                <w:rPr>
                                  <w:rFonts w:ascii="Arial" w:eastAsia="Times New Roman" w:hAnsi="Arial"/>
                                  <w:color w:val="000000"/>
                                  <w:sz w:val="10"/>
                                  <w:szCs w:val="10"/>
                                  <w:lang w:val="en-US"/>
                                </w:rPr>
                                <w:t>nein</w:t>
                              </w:r>
                              <w:proofErr w:type="gramEnd"/>
                            </w:p>
                          </w:txbxContent>
                        </v:textbox>
                      </v:shape>
                      <v:rect id="Rectangle 95" o:spid="_x0000_s1107" style="position:absolute;left:16211;top:18669;width:9277;height:25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yM0cUA&#10;AADbAAAADwAAAGRycy9kb3ducmV2LnhtbESPQWsCMRSE7wX/Q3iF3mpWD4usRtFaoaV46Fqqx8fm&#10;uVncvCxJ6m7/fSMUPA4z8w2zWA22FVfyoXGsYDLOQBBXTjdcK/g67J5nIEJE1tg6JgW/FGC1HD0s&#10;sNCu50+6lrEWCcKhQAUmxq6QMlSGLIax64iTd3beYkzS11J77BPctnKaZbm02HBaMNjRi6HqUv5Y&#10;Bfl2E96/e3Pyx/w0273uy+rjWCr19Dis5yAiDfEe/m+/aQXTCdy+pB8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7IzRxQAAANsAAAAPAAAAAAAAAAAAAAAAAJgCAABkcnMv&#10;ZG93bnJldi54bWxQSwUGAAAAAAQABAD1AAAAigMAAAAA&#10;" fillcolor="#9c0">
                        <v:textbox inset=".88983mm,.44492mm,.88983mm,.44492mm">
                          <w:txbxContent>
                            <w:p w:rsidR="00A45EFA" w:rsidRPr="000B4846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 w:rsidRPr="000B4846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 xml:space="preserve">Aktuelles Template für Entwurf/ Update verwenden </w:t>
                              </w:r>
                            </w:p>
                          </w:txbxContent>
                        </v:textbox>
                      </v:rect>
                      <v:shape id="AutoShape 365" o:spid="_x0000_s1108" type="#_x0000_t33" style="position:absolute;left:8730;top:8433;width:5747;height:9214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7Edo70AAADbAAAADwAAAGRycy9kb3ducmV2LnhtbESPzQrCMBCE74LvEFbwZtP2IFKNIqIg&#10;vfnzAGuztsVmU5po69sbQfA4zMw3zGozmEa8qHO1ZQVJFIMgLqyuuVRwvRxmCxDOI2tsLJOCNznY&#10;rMejFWba9nyi19mXIkDYZaig8r7NpHRFRQZdZFvi4N1tZ9AH2ZVSd9gHuGlkGsdzabDmsFBhS7uK&#10;isf5aRQM1Mb3vJlTIo/JnpO8L295r9R0MmyXIDwN/h/+tY9aQZrC90v4AXL9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uxHaO9AAAA2wAAAA8AAAAAAAAAAAAAAAAAoQIA&#10;AGRycy9kb3ducmV2LnhtbFBLBQYAAAAABAAEAPkAAACLAwAAAAA=&#10;" strokecolor="#9c0" strokeweight="2.25pt">
                        <v:stroke endarrow="block" joinstyle="round"/>
                        <v:shadow color="#eeece1"/>
                      </v:shape>
                      <v:shape id="AutoShape 94" o:spid="_x0000_s1109" type="#_x0000_t110" style="position:absolute;left:13741;top:35807;width:14135;height:52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YxfMYA&#10;AADbAAAADwAAAGRycy9kb3ducmV2LnhtbESPQWsCMRSE70L/Q3iFXkSzWlpkaxSpSG1PVgU9Pjav&#10;m6WblzVJ3bW/vhEKHoeZ+YaZzjtbizP5UDlWMBpmIIgLpysuFex3q8EERIjIGmvHpOBCAeazu94U&#10;c+1a/qTzNpYiQTjkqMDE2ORShsKQxTB0DXHyvpy3GJP0pdQe2wS3tRxn2bO0WHFaMNjQq6Hie/tj&#10;Fbx9rPvHy8Z4Wv6eVptDv31avi+UerjvFi8gInXxFv5vr7WC8SNcv6QfIG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YxfMYAAADbAAAADwAAAAAAAAAAAAAAAACYAgAAZHJz&#10;L2Rvd25yZXYueG1sUEsFBgAAAAAEAAQA9QAAAIsDAAAAAA==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Muss Vorgängerd</w:t>
                              </w: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o</w:t>
                              </w: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kument ersetzt werden?</w:t>
                              </w:r>
                            </w:p>
                          </w:txbxContent>
                        </v:textbox>
                      </v:shape>
                      <v:rect id="Rectangle 95" o:spid="_x0000_s1110" style="position:absolute;left:16268;top:43135;width:9278;height:16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svScUA&#10;AADbAAAADwAAAGRycy9kb3ducmV2LnhtbESPQWsCMRSE7wX/Q3hCbzVbKYusRrFaoaX00K2ox8fm&#10;uVncvCxJ6m7/fVMoeBxm5htmsRpsK67kQ+NYweMkA0FcOd1wrWD/tXuYgQgRWWPrmBT8UIDVcnS3&#10;wEK7nj/pWsZaJAiHAhWYGLtCylAZshgmriNO3tl5izFJX0vtsU9w28ppluXSYsNpwWBHG0PVpfy2&#10;CvLtc3g79Obkj/lptnv5KKv3Y6nU/XhYz0FEGuIt/N9+1QqmT/D3Jf0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my9JxQAAANsAAAAPAAAAAAAAAAAAAAAAAJgCAABkcnMv&#10;ZG93bnJldi54bWxQSwUGAAAAAAQABAD1AAAAigMAAAAA&#10;" fillcolor="#9c0">
                        <v:textbox inset=".88983mm,.44492mm,.88983mm,.44492mm">
                          <w:txbxContent>
                            <w:p w:rsidR="00A45EFA" w:rsidRPr="000E7A27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Nutzer informieren</w:t>
                              </w:r>
                            </w:p>
                          </w:txbxContent>
                        </v:textbox>
                      </v:rect>
                      <v:rect id="Rectangle 95" o:spid="_x0000_s1111" style="position:absolute;left:16490;top:65474;width:9271;height:2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eK0sUA&#10;AADbAAAADwAAAGRycy9kb3ducmV2LnhtbESPQWsCMRSE7wX/Q3hCbzVboYusRrFaoaX00K2ox8fm&#10;uVncvCxJ6m7/fVMoeBxm5htmsRpsK67kQ+NYweMkA0FcOd1wrWD/tXuYgQgRWWPrmBT8UIDVcnS3&#10;wEK7nj/pWsZaJAiHAhWYGLtCylAZshgmriNO3tl5izFJX0vtsU9w28ppluXSYsNpwWBHG0PVpfy2&#10;CvLtc3g79Obkj/lptnv5KKv3Y6nU/XhYz0FEGuIt/N9+1QqmT/D3Jf0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14rSxQAAANsAAAAPAAAAAAAAAAAAAAAAAJgCAABkcnMv&#10;ZG93bnJldi54bWxQSwUGAAAAAAQABAD1AAAAigMAAAAA&#10;" fillcolor="#9c0">
                        <v:textbox inset=".88983mm,.44492mm,.88983mm,.44492mm">
                          <w:txbxContent>
                            <w:p w:rsidR="00A45EFA" w:rsidRPr="00F35831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 w:rsidRPr="00F35831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 xml:space="preserve">Nutzung ab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br/>
                              </w:r>
                              <w:r w:rsidRPr="00F35831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Gültigkeitsbeginn</w:t>
                              </w:r>
                            </w:p>
                          </w:txbxContent>
                        </v:textbox>
                      </v:rect>
                      <v:shape id="AutoShape 365" o:spid="_x0000_s1112" type="#_x0000_t34" style="position:absolute;left:25546;top:38417;width:2330;height:13538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IEV8IAAADbAAAADwAAAGRycy9kb3ducmV2LnhtbESPT4vCMBTE78J+h/AW9iKarohIbRS3&#10;siLoRXe9P5rXP9i8lCbW+u2NIHgcZuY3TLLqTS06al1lWcH3OAJBnFldcaHg/+93NAfhPLLG2jIp&#10;uJOD1fJjkGCs7Y2P1J18IQKEXYwKSu+bWEqXlWTQjW1DHLzctgZ9kG0hdYu3ADe1nETRTBqsOCyU&#10;2FBaUnY5XY2C2uYHvY+o4p/NujgPt+m0c6lSX5/9egHCU+/f4Vd7pxVMZvD8En6AX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dIEV8IAAADbAAAADwAAAAAAAAAAAAAA&#10;AAChAgAAZHJzL2Rvd25yZXYueG1sUEsFBgAAAAAEAAQA+QAAAJADAAAAAA==&#10;" adj="-21161" strokecolor="#9c0" strokeweight="2.25pt">
                        <v:stroke endarrow="block" joinstyle="round"/>
                        <v:shadow color="#eeece1"/>
                      </v:shape>
                      <v:shape id="AutoShape 365" o:spid="_x0000_s1113" type="#_x0000_t34" style="position:absolute;left:14109;top:57454;width:2381;height:9189;rotation:18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PoSMMAAADbAAAADwAAAGRycy9kb3ducmV2LnhtbESPT4vCMBTE7wt+h/AEb2uqLrtSG0UE&#10;QTxpXRBvj+bZPzYvpYm1fnuzIOxxmJnfMMmqN7XoqHWlZQWTcQSCOLO65FzB72n7OQfhPLLG2jIp&#10;eJKD1XLwkWCs7YOP1KU+FwHCLkYFhfdNLKXLCjLoxrYhDt7VtgZ9kG0udYuPADe1nEbRtzRYclgo&#10;sKFNQdktvRsF6aHa76g8Hb66dJY9txfuq+is1GjYrxcgPPX+P/xu77SC6Q/8fQk/QC5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Tz6EjDAAAA2wAAAA8AAAAAAAAAAAAA&#10;AAAAoQIAAGRycy9kb3ducmV2LnhtbFBLBQYAAAAABAAEAPkAAACRAwAAAAA=&#10;" adj="-7803" strokecolor="#9c0" strokeweight="2.25pt">
                        <v:stroke endarrow="block" joinstyle="round"/>
                        <v:shadow color="#eeece1"/>
                      </v:shape>
                      <v:shape id="Text Box 16" o:spid="_x0000_s1114" type="#_x0000_t202" style="position:absolute;left:26320;top:70084;width:1975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8cHcIA&#10;AADbAAAADwAAAGRycy9kb3ducmV2LnhtbERP3WrCMBS+F/YO4Qi708ReTOmaytgUnLCJnQ9w1hzb&#10;suakNNF2Pv1yMfDy4/vP1qNtxZV63zjWsJgrEMSlMw1XGk5f29kKhA/IBlvHpOGXPKzzh0mGqXED&#10;H+lahErEEPYpaqhD6FIpfVmTRT93HXHkzq63GCLsK2l6HGK4bWWi1JO02HBsqLGj15rKn+JiNQyt&#10;Srrb59vy+7S5qQ/3fua9O2j9OB1fnkEEGsNd/O/eGQ1JHBu/xB8g8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bxwdwgAAANsAAAAPAAAAAAAAAAAAAAAAAJgCAABkcnMvZG93&#10;bnJldi54bWxQSwUGAAAAAAQABAD1AAAAhwMAAAAA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nein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AutoShape 365" o:spid="_x0000_s1115" type="#_x0000_t32" style="position:absolute;left:20847;top:21247;width:0;height:138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M5EsMAAADbAAAADwAAAGRycy9kb3ducmV2LnhtbESPQYvCMBSE78L+h/AW9qapRV2tRhFl&#10;wcsK6h48PppnW2xeShPb6q83C4LHYWa+YRarzpSiodoVlhUMBxEI4tTqgjMFf6ef/hSE88gaS8uk&#10;4E4OVsuP3gITbVs+UHP0mQgQdgkqyL2vEildmpNBN7AVcfAutjbog6wzqWtsA9yUMo6iiTRYcFjI&#10;saJNTun1eDMKomp8+G5HMcnzPj09mu3sMdr/KvX12a3nIDx1/h1+tXdaQTyD/y/hB8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8DORLDAAAA2wAAAA8AAAAAAAAAAAAA&#10;AAAAoQIAAGRycy9kb3ducmV2LnhtbFBLBQYAAAAABAAEAPkAAACRAwAAAAA=&#10;" strokecolor="#9c0" strokeweight="2.25pt">
                        <v:stroke endarrow="block"/>
                        <v:shadow color="#eeece1"/>
                      </v:shape>
                      <v:shape id="Text Box 16" o:spid="_x0000_s1116" type="#_x0000_t202" style="position:absolute;left:24676;top:39624;width:1968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CGxsEA&#10;AADbAAAADwAAAGRycy9kb3ducmV2LnhtbERPW2vCMBR+H/gfwhH2NhMVnFSjiBfYhClefsCxObbF&#10;5qQ0ma3+evMw2OPHd5/OW1uKO9W+cKyh31MgiFNnCs40nE+bjzEIH5ANlo5Jw4M8zGedtykmxjV8&#10;oPsxZCKGsE9QQx5ClUjp05ws+p6riCN3dbXFEGGdSVNjE8NtKQdKjaTFgmNDjhUtc0pvx1+roSnV&#10;oHruVp+X8/qpftz3lbdur/V7t11MQARqw7/4z/1lNAzj+vgl/gA5e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AhsbBAAAA2wAAAA8AAAAAAAAAAAAAAAAAmAIAAGRycy9kb3du&#10;cmV2LnhtbFBLBQYAAAAABAAEAPUAAACGAwAAAAA=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nein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AutoShape 331" o:spid="_x0000_s1117" type="#_x0000_t32" style="position:absolute;left:20993;top:59804;width:133;height:167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15y8QAAADbAAAADwAAAGRycy9kb3ducmV2LnhtbESPQWsCMRSE7wX/Q3gFb5q1lrZsjVIF&#10;rRRsqS30+tg8k8XNy7KJbvz3TUHocZiZb5jZIrlGnKkLtWcFk3EBgrjyumaj4PtrPXoCESKyxsYz&#10;KbhQgMV8cDPDUvueP+m8j0ZkCIcSFdgY21LKUFlyGMa+Jc7ewXcOY5adkbrDPsNdI++K4kE6rDkv&#10;WGxpZak67k9OgXlbvm92h5/k+ke9NPLD3uNrUmp4m16eQURK8T98bW+1gukE/r7kHy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bXnLxAAAANsAAAAPAAAAAAAAAAAA&#10;AAAAAKECAABkcnMvZG93bnJldi54bWxQSwUGAAAAAAQABAD5AAAAkgMAAAAA&#10;" strokecolor="#9c0" strokeweight="2.25pt">
                        <v:stroke endarrow="block"/>
                        <v:shadow color="#eeece1"/>
                      </v:shape>
                      <v:shape id="AutoShape 66" o:spid="_x0000_s1118" type="#_x0000_t114" style="position:absolute;left:31838;top:31699;width:6363;height:21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6fsMUA&#10;AADcAAAADwAAAGRycy9kb3ducmV2LnhtbESPT4vCMBTE78J+h/AEb2uq6z+qURZhQRcWtHrx9mye&#10;bbF5KU3Uup/eCILHYWZ+w8wWjSnFlWpXWFbQ60YgiFOrC84U7Hc/nxMQziNrLC2Tgjs5WMw/WjOM&#10;tb3xlq6Jz0SAsItRQe59FUvp0pwMuq6tiIN3srVBH2SdSV3jLcBNKftRNJIGCw4LOVa0zCk9Jxej&#10;oPo6Hte0+S3//V8im00yvhyGY6U67eZ7CsJT49/hV3ulFQwHA3ieCUdAz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3p+wxQAAANwAAAAPAAAAAAAAAAAAAAAAAJgCAABkcnMv&#10;ZG93bnJldi54bWxQSwUGAAAAAAQABAD1AAAAigMAAAAA&#10;" fillcolor="#ddd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Archiv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AutoShape 94" o:spid="_x0000_s1119" type="#_x0000_t110" style="position:absolute;left:15043;top:7023;width:10865;height:361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2l/rscA&#10;AADcAAAADwAAAGRycy9kb3ducmV2LnhtbESPQWsCMRSE70L/Q3gFL1KzlSplaxSpSK0nawV7fGxe&#10;N0s3L2sS3bW/vhEKHoeZ+YaZzjtbizP5UDlW8DjMQBAXTldcKth/rh6eQYSIrLF2TAouFGA+u+tN&#10;Mdeu5Q8672IpEoRDjgpMjE0uZSgMWQxD1xAn79t5izFJX0rtsU1wW8tRlk2kxYrTgsGGXg0VP7uT&#10;VfC2WQ++Llvjafl7XG0Pg3a8fF8o1b/vFi8gInXxFv5vr7WC8dMErmfSEZC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pf67HAAAA3AAAAA8AAAAAAAAAAAAAAAAAmAIAAGRy&#10;cy9kb3ducmV2LnhtbFBLBQYAAAAABAAEAPUAAACMAwAAAAA=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technisches Dokument?</w:t>
                              </w:r>
                            </w:p>
                          </w:txbxContent>
                        </v:textbox>
                      </v:shape>
                      <v:rect id="Rectangle 95" o:spid="_x0000_s1120" style="position:absolute;left:28835;top:10629;width:7848;height:2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aRkMcA&#10;AADcAAAADwAAAGRycy9kb3ducmV2LnhtbESPQUsDMRSE74L/ITzBm8226Fq2TYtVC4p4cFvaHh+b&#10;183i5mVJYnf77xtB8DjMzDfMfDnYVpzIh8axgvEoA0FcOd1wrWC7Wd9NQYSIrLF1TArOFGC5uL6a&#10;Y6Fdz190KmMtEoRDgQpMjF0hZagMWQwj1xEn7+i8xZikr6X22Ce4beUky3JpseG0YLCjZ0PVd/lj&#10;FeQvq/C+683B7/PDdP36WVYf+1Kp25vhaQYi0hD/w3/tN63g4f4Rfs+kIy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WkZDHAAAA3AAAAA8AAAAAAAAAAAAAAAAAmAIAAGRy&#10;cy9kb3ducmV2LnhtbFBLBQYAAAAABAAEAPUAAACMAwAAAAA=&#10;" fillcolor="#9c0">
                        <v:textbox inset=".88983mm,.44492mm,.88983mm,.44492mm">
                          <w:txbxContent>
                            <w:p w:rsidR="00A45EFA" w:rsidRPr="008B1376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Dok.Nr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 aus SOP-Datenbank</w:t>
                              </w:r>
                            </w:p>
                          </w:txbxContent>
                        </v:textbox>
                      </v:rect>
                      <v:rect id="Rectangle 95" o:spid="_x0000_s1121" style="position:absolute;left:2768;top:7429;width:8452;height:27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kF4sMA&#10;AADcAAAADwAAAGRycy9kb3ducmV2LnhtbERPz2vCMBS+D/wfwhN2m6nDFalGmU5hMnZYN9Tjo3lr&#10;is1LSTJb//vlMNjx4/u9XA+2FVfyoXGsYDrJQBBXTjdcK/j63D/MQYSIrLF1TApuFGC9Gt0tsdCu&#10;5w+6lrEWKYRDgQpMjF0hZagMWQwT1xEn7tt5izFBX0vtsU/htpWPWZZLiw2nBoMdbQ1Vl/LHKshf&#10;NuFw7M3Zn/LzfL97L6u3U6nU/Xh4XoCINMR/8Z/7VSt4mqW16Uw6An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kF4sMAAADcAAAADwAAAAAAAAAAAAAAAACYAgAAZHJzL2Rv&#10;d25yZXYueG1sUEsFBgAAAAAEAAQA9QAAAIgDAAAAAA==&#10;" fillcolor="#9c0">
                        <v:textbox inset=".88983mm,.44492mm,.88983mm,.44492mm">
                          <w:txbxContent>
                            <w:p w:rsidR="00A45EFA" w:rsidRPr="008B1376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Dok.Nr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 xml:space="preserve"> aus technischer Datenbank</w:t>
                              </w:r>
                            </w:p>
                          </w:txbxContent>
                        </v:textbox>
                      </v:rect>
                      <v:shape id="Text Box 16" o:spid="_x0000_s1122" type="#_x0000_t202" style="position:absolute;left:13335;top:7023;width:197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icfsYA&#10;AADcAAAADwAAAGRycy9kb3ducmV2LnhtbESP0WoCMRRE3wv+Q7hC3zRRqtbVKNJWaAUtWj/gdnPd&#10;XdzcLJvU3fr1jSD0cZiZM8x82dpSXKj2hWMNg74CQZw6U3Cm4fi17j2D8AHZYOmYNPySh+Wi8zDH&#10;xLiG93Q5hExECPsENeQhVImUPs3Jou+7ijh6J1dbDFHWmTQ1NhFuSzlUaiwtFhwXcqzoJaf0fPix&#10;GppSDavr7nXyfXy7qq37OPHGfWr92G1XMxCB2vAfvrffjYbR0xRu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TicfsYAAADcAAAADwAAAAAAAAAAAAAAAACYAgAAZHJz&#10;L2Rvd25yZXYueG1sUEsFBgAAAAAEAAQA9QAAAIsDAAAAAA==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ja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AutoShape 365" o:spid="_x0000_s1123" type="#_x0000_t33" style="position:absolute;left:27749;top:10902;width:2750;height:7271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dAusEAAADcAAAADwAAAGRycy9kb3ducmV2LnhtbERPz0vDMBS+C/sfwhN2EZs6qGy12diE&#10;gifBbbDro3ltg81LSbK2/vfmIHj8+H5Xh8UOYiIfjGMFL1kOgrhx2nCn4Hqpn7cgQkTWODgmBT8U&#10;4LBfPVRYajfzF03n2IkUwqFEBX2MYyllaHqyGDI3Eieudd5iTNB3UnucU7gd5CbPX6VFw6mhx5He&#10;e2q+z3erQH46387t+HS7162Zze5khvqk1PpxOb6BiLTEf/Gf+0MrKIo0P51JR0D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10C6wQAAANwAAAAPAAAAAAAAAAAAAAAA&#10;AKECAABkcnMvZG93bnJldi54bWxQSwUGAAAAAAQABAD5AAAAjwMAAAAA&#10;" strokecolor="#9c0" strokeweight="2.25pt">
                        <v:stroke endarrow="block" joinstyle="round"/>
                        <v:shadow color="#eeece1"/>
                      </v:shape>
                      <v:rect id="Rectangle 95" o:spid="_x0000_s1124" style="position:absolute;left:16211;top:26543;width:9277;height:28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6osYA&#10;AADcAAAADwAAAGRycy9kb3ducmV2LnhtbESPT2sCMRTE74V+h/AKvdWsBRdZjWL/CC3SQ1dRj4/N&#10;c7N087Ikqbt+eyMUehxm5jfMfDnYVpzJh8axgvEoA0FcOd1wrWC3XT9NQYSIrLF1TAouFGC5uL+b&#10;Y6Fdz990LmMtEoRDgQpMjF0hZagMWQwj1xEn7+S8xZikr6X22Ce4beVzluXSYsNpwWBHr4aqn/LX&#10;KsjfXsLnvjdHf8iP0/X7V1ltDqVSjw/DagYi0hD/w3/tD61gMhnD7Uw6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mo6osYAAADcAAAADwAAAAAAAAAAAAAAAACYAgAAZHJz&#10;L2Rvd25yZXYueG1sUEsFBgAAAAAEAAQA9QAAAIsDAAAAAA==&#10;" fillcolor="#9c0">
                        <v:textbox inset=".88983mm,.44492mm,.88983mm,.44492mm">
                          <w:txbxContent>
                            <w:p w:rsidR="00A45EFA" w:rsidRPr="000B4846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 w:rsidRPr="000B4846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Review-Prozess und Genehmigung gemäß SOP</w:t>
                              </w:r>
                            </w:p>
                          </w:txbxContent>
                        </v:textbox>
                      </v:rect>
                      <v:rect id="Rectangle 95" o:spid="_x0000_s1125" style="position:absolute;left:16211;top:31743;width:9271;height:160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ik1cYA&#10;AADcAAAADwAAAGRycy9kb3ducmV2LnhtbESPQWsCMRSE7wX/Q3hCbzWr4CKrUayt0FJ66Crq8bF5&#10;bpZuXpYkdbf/vikUehxm5htmtRlsK27kQ+NYwXSSgSCunG64VnA87B8WIEJE1tg6JgXfFGCzHt2t&#10;sNCu5w+6lbEWCcKhQAUmxq6QMlSGLIaJ64iTd3XeYkzS11J77BPctnKWZbm02HBaMNjRzlD1WX5Z&#10;BfnTY3g99ebiz/llsX9+L6u3c6nU/XjYLkFEGuJ/+K/9ohXM5zP4PZOOgF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rik1cYAAADcAAAADwAAAAAAAAAAAAAAAACYAgAAZHJz&#10;L2Rvd25yZXYueG1sUEsFBgAAAAAEAAQA9QAAAIsDAAAAAA==&#10;" fillcolor="#9c0">
                        <v:textbox inset=".88983mm,.44492mm,.88983mm,.44492mm">
                          <w:txbxContent>
                            <w:p w:rsidR="00A45EFA" w:rsidRPr="000B4846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Verteilung</w:t>
                              </w:r>
                            </w:p>
                          </w:txbxContent>
                        </v:textbox>
                      </v:rect>
                      <v:rect id="Rectangle 95" o:spid="_x0000_s1126" style="position:absolute;left:16217;top:46551;width:9271;height:23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QBTscA&#10;AADcAAAADwAAAGRycy9kb3ducmV2LnhtbESPQUsDMRSE74L/ITyhN5utpUvZNi3VtqCIB9fS9vjY&#10;vG4WNy9LErvrvzeC4HGYmW+Y5XqwrbiSD41jBZNxBoK4crrhWsHhY38/BxEissbWMSn4pgDr1e3N&#10;Egvten6naxlrkSAcClRgYuwKKUNlyGIYu444eRfnLcYkfS21xz7BbSsfsiyXFhtOCwY7ejJUfZZf&#10;VkG+fQwvx96c/Sk/z/e7t7J6PZVKje6GzQJEpCH+h//az1rBbDaF3zPpCMjV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H0AU7HAAAA3AAAAA8AAAAAAAAAAAAAAAAAmAIAAGRy&#10;cy9kb3ducmV2LnhtbFBLBQYAAAAABAAEAPUAAACMAwAAAAA=&#10;" fillcolor="#9c0">
                        <v:textbox inset=".88983mm,.44492mm,.88983mm,.44492mm">
                          <w:txbxContent>
                            <w:p w:rsidR="00A45EFA" w:rsidRPr="000E7A27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Austausch bei Audits überprüfen</w:t>
                              </w:r>
                            </w:p>
                          </w:txbxContent>
                        </v:textbox>
                      </v:rect>
                      <v:shape id="AutoShape 365" o:spid="_x0000_s1127" type="#_x0000_t32" style="position:absolute;left:20853;top:48945;width:51;height:19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gyI8UAAADcAAAADwAAAGRycy9kb3ducmV2LnhtbESPW0sDMRSE34X+h3AE32xWaW1ZNy1W&#10;8IKgpRfw9bA5myzdnCyb2I3/3giCj8PMfMNU6+Q6caYhtJ4V3EwLEMS11y0bBcfD0/USRIjIGjvP&#10;pOCbAqxXk4sKS+1H3tF5H43IEA4lKrAx9qWUobbkMEx9T5y9xg8OY5aDkXrAMcNdJ2+L4k46bDkv&#10;WOzp0VJ92n85BeZt8/H83nwmNy70xsitneFLUurqMj3cg4iU4n/4r/2qFcznM/g9k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0gyI8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v:shape id="Text Box 16" o:spid="_x0000_s1128" type="#_x0000_t202" style="position:absolute;left:21647;top:59804;width:1968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wApsUA&#10;AADcAAAADwAAAGRycy9kb3ducmV2LnhtbESP0WrCQBRE3wv+w3KFvtVdhbSSuoqoBSuo1PoBt9lr&#10;EszeDdnVRL/eLRT6OMzMGWYy62wlrtT40rGG4UCBIM6cKTnXcPz+eBmD8AHZYOWYNNzIw2zae5pg&#10;alzLX3Q9hFxECPsUNRQh1KmUPivIoh+4mjh6J9dYDFE2uTQNthFuKzlS6lVaLDkuFFjToqDsfLhY&#10;DW2lRvV9t3z7Oa7uaus+T7xxe62f+938HUSgLvyH/9proyFJEvg9E4+An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rACmxQAAANwAAAAPAAAAAAAAAAAAAAAAAJgCAABkcnMv&#10;ZG93bnJldi54bWxQSwUGAAAAAAQABAD1AAAAigMAAAAA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ja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AutoShape 94" o:spid="_x0000_s1129" type="#_x0000_t110" style="position:absolute;left:14109;top:55111;width:13767;height:4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Dpc8cA&#10;AADcAAAADwAAAGRycy9kb3ducmV2LnhtbESPQUsDMRSE74L/ITzBS+lmFbbI2rQUS7Htqa1CPT42&#10;z83i5mVN0u7WX2+EgsdhZr5hpvPBtuJMPjSOFTxkOQjiyumGawXvb6vxE4gQkTW2jknBhQLMZ7c3&#10;Uyy163lP50OsRYJwKFGBibErpQyVIYshcx1x8j6dtxiT9LXUHvsEt618zPOJtNhwWjDY0Yuh6utw&#10;sgpet+vRx2VnPC1/vle746gvlpuFUvd3w+IZRKQh/oev7bVWUBQT+DuTjoC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6w6XPHAAAA3AAAAA8AAAAAAAAAAAAAAAAAmAIAAGRy&#10;cy9kb3ducmV2LnhtbFBLBQYAAAAABAAEAPUAAACMAwAAAAA=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Site Master File betroffen?</w:t>
                              </w:r>
                            </w:p>
                          </w:txbxContent>
                        </v:textbox>
                      </v:shape>
                      <v:rect id="Rectangle 95" o:spid="_x0000_s1130" style="position:absolute;left:16490;top:61474;width:9271;height:19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8HTccA&#10;AADcAAAADwAAAGRycy9kb3ducmV2LnhtbESPQUsDMRSE7wX/Q3iCtzbbQteybVpqtaCIB9fS9vjY&#10;vG4WNy9LErvrvzeC4HGYmW+Y1WawrbiSD41jBdNJBoK4crrhWsHhYz9egAgRWWPrmBR8U4DN+ma0&#10;wkK7nt/pWsZaJAiHAhWYGLtCylAZshgmriNO3sV5izFJX0vtsU9w28pZluXSYsNpwWBHO0PVZ/ll&#10;FeSPD+Hl2JuzP+Xnxf7praxeT6VSd7fDdgki0hD/w3/tZ61gPr+H3zPp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7PB03HAAAA3AAAAA8AAAAAAAAAAAAAAAAAmAIAAGRy&#10;cy9kb3ducmV2LnhtbFBLBQYAAAAABAAEAPUAAACMAwAAAAA=&#10;" fillcolor="#9c0">
                        <v:textbox inset=".88983mm,.44492mm,.88983mm,.44492mm">
                          <w:txbxContent>
                            <w:p w:rsidR="00A45EFA" w:rsidRPr="000E7A27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SMF aktualisieren</w:t>
                              </w:r>
                            </w:p>
                          </w:txbxContent>
                        </v:textbox>
                      </v:rect>
                      <v:shape id="Text Box 16" o:spid="_x0000_s1131" type="#_x0000_t202" style="position:absolute;left:14516;top:58648;width:197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2vOMIA&#10;AADcAAAADwAAAGRycy9kb3ducmV2LnhtbERP3WrCMBS+F3yHcITdaTJBHV2jDN1gG6is8wHOmtMf&#10;1pyUJrPVp18uBC8/vv90M9hGnKnztWMNjzMFgjh3puZSw+n7bfoEwgdkg41j0nAhD5v1eJRiYlzP&#10;X3TOQiliCPsENVQhtImUPq/Iop+5ljhyhesshgi7UpoO+xhuGzlXaikt1hwbKmxpW1H+m/1ZDX2j&#10;5u31sFv9nF6vau8+Cv50R60fJsPLM4hAQ7iLb+53o2GxiGvjmXgE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ra84wgAAANwAAAAPAAAAAAAAAAAAAAAAAJgCAABkcnMvZG93&#10;bnJldi54bWxQSwUGAAAAAAQABAD1AAAAhwMAAAAA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nein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AutoShape 365" o:spid="_x0000_s1132" type="#_x0000_t32" style="position:absolute;left:20808;top:41021;width:96;height:21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UmdvcUAAADcAAAADwAAAGRycy9kb3ducmV2LnhtbESPQUsDMRSE70L/Q3iCN5tVrG3XpsUK&#10;1iLY0ip4fWxek6Wbl2WTduO/bwTB4zAz3zCzRXKNOFMXas8K7oYFCOLK65qNgq/P19sJiBCRNTae&#10;ScEPBVjMB1czLLXveUfnfTQiQziUqMDG2JZShsqSwzD0LXH2Dr5zGLPsjNQd9hnuGnlfFI/SYc15&#10;wWJLL5aq4/7kFJj35Wb1cfhOrh/rpZFb+4BvSamb6/T8BCJSiv/hv/ZaKxiNpvB7Jh8BOb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Umdvc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v:shape id="AutoShape 365" o:spid="_x0000_s1133" type="#_x0000_t32" style="position:absolute;left:20904;top:53035;width:89;height:20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/+ncIAAADcAAAADwAAAGRycy9kb3ducmV2LnhtbERPTWsCMRC9C/6HMAVvNVuxtmyNooJt&#10;EdpSFXodNmOyuJksm9RN/705FDw+3vd8mVwjLtSF2rOCh3EBgrjyumaj4HjY3j+DCBFZY+OZFPxR&#10;gOViOJhjqX3P33TZRyNyCIcSFdgY21LKUFlyGMa+Jc7cyXcOY4adkbrDPoe7Rk6KYiYd1pwbLLa0&#10;sVSd979OgdmtP18/Tj/J9U96beSXneJbUmp0l1YvICKleBP/u9+1gsdZnp/P5CMgF1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h/+ncIAAADcAAAADwAAAAAAAAAAAAAA&#10;AAChAgAAZHJzL2Rvd25yZXYueG1sUEsFBgAAAAAEAAQA+QAAAJADAAAAAA==&#10;" strokecolor="#9c0" strokeweight="2.25pt">
                        <v:stroke endarrow="block"/>
                        <v:shadow color="#eeece1"/>
                      </v:shape>
                      <v:shape id="AutoShape 365" o:spid="_x0000_s1134" type="#_x0000_t32" style="position:absolute;left:21126;top:63379;width:0;height:20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VNbBsUAAADcAAAADwAAAGRycy9kb3ducmV2LnhtbESPQWsCMRSE7wX/Q3hCbzVrqVpWo2ih&#10;rRRaqS14fWyeyeLmZdmkbvz3plDocZiZb5jFKrlGnKkLtWcF41EBgrjyumaj4Pvr+e4RRIjIGhvP&#10;pOBCAVbLwc0CS+17/qTzPhqRIRxKVGBjbEspQ2XJYRj5ljh7R985jFl2RuoO+wx3jbwviql0WHNe&#10;sNjSk6XqtP9xCszb5uPl/XhIrp/pjZE7+4CvSanbYVrPQURK8T/8195qBZPpGH7P5CMgl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VNbBs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v:shape id="AutoShape 66" o:spid="_x0000_s1135" type="#_x0000_t114" style="position:absolute;left:31889;top:61201;width:6172;height:22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7+P8QA&#10;AADcAAAADwAAAGRycy9kb3ducmV2LnhtbESPT4vCMBTE74LfITzBm6Yq/qEaRQRBFwS3evH2bJ5t&#10;sXkpTdS6n94sLOxxmJnfMItVY0rxpNoVlhUM+hEI4tTqgjMF59O2NwPhPLLG0jIpeJOD1bLdWmCs&#10;7Yu/6Zn4TAQIuxgV5N5XsZQuzcmg69uKOHg3Wxv0QdaZ1DW+AtyUchhFE2mw4LCQY0WbnNJ78jAK&#10;qtH1uqfjV/njD4lsjsn0cRlPlep2mvUchKfG/4f/2jutYDwZwu+ZcATk8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O/j/EAAAA3AAAAA8AAAAAAAAAAAAAAAAAmAIAAGRycy9k&#10;b3ducmV2LnhtbFBLBQYAAAAABAAEAPUAAACJAwAAAAA=&#10;" fillcolor="#ddd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SMF</w:t>
                              </w:r>
                            </w:p>
                          </w:txbxContent>
                        </v:textbox>
                      </v:shape>
                      <v:shape id="AutoShape 365" o:spid="_x0000_s1136" type="#_x0000_t32" style="position:absolute;left:20847;top:29438;width:0;height:23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uVvsUAAADcAAAADwAAAGRycy9kb3ducmV2LnhtbESPT4vCMBTE7wt+h/AEb2uqVFerUUQR&#10;vKzgn4PHR/Nsi81LaWJb/fSbhYU9DjPzG2a57kwpGqpdYVnBaBiBIE6tLjhTcL3sP2cgnEfWWFom&#10;BS9ysF71PpaYaNvyiZqzz0SAsEtQQe59lUjp0pwMuqGtiIN3t7VBH2SdSV1jG+CmlOMomkqDBYeF&#10;HCva5pQ+zk+jIKomp682HpO8HdPLu9nN3/HxW6lBv9ssQHjq/H/4r33QCibTGH7PhCMgV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3uVvs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v:shape id="AutoShape 365" o:spid="_x0000_s1137" type="#_x0000_t32" style="position:absolute;left:20853;top:44754;width:51;height:179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DcwJcQAAADcAAAADwAAAGRycy9kb3ducmV2LnhtbESPQYvCMBSE78L+h/AWvGm6YnWtRllW&#10;BC8K6h48PppnW7Z5KU1sq7/eCILHYWa+YRarzpSiodoVlhV8DSMQxKnVBWcK/k6bwTcI55E1lpZJ&#10;wY0crJYfvQUm2rZ8oOboMxEg7BJUkHtfJVK6NCeDbmgr4uBdbG3QB1lnUtfYBrgp5SiKJtJgwWEh&#10;x4p+c0r/j1ejIKriw7Qdj0ie9+np3qxn9/F+p1T/s/uZg/DU+Xf41d5qBfEkhueZcAT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NzAlxAAAANwAAAAPAAAAAAAAAAAA&#10;AAAAAKECAABkcnMvZG93bnJldi54bWxQSwUGAAAAAAQABAD5AAAAkgMAAAAA&#10;" strokecolor="#9c0" strokeweight="2.25pt">
                        <v:stroke endarrow="block"/>
                        <v:shadow color="#eeece1"/>
                      </v:shape>
                      <v:shape id="AutoShape 365" o:spid="_x0000_s1138" type="#_x0000_t32" style="position:absolute;left:20967;top:67818;width:26;height:123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rDcsUAAADcAAAADwAAAGRycy9kb3ducmV2LnhtbESP3UoDMRSE7wXfIRzBO5tV7FrWpsUK&#10;ahFq6Q/09rA5TRY3J8smdtO3bwTBy2FmvmGm8+RacaI+NJ4V3I8KEMS11w0bBfvd290ERIjIGlvP&#10;pOBMAeaz66spVtoPvKHTNhqRIRwqVGBj7CopQ23JYRj5jjh7R987jFn2Ruoehwx3rXwoilI6bDgv&#10;WOzo1VL9vf1xCszn4ut9dTwkNzzphZFr+4gfSanbm/TyDCJSiv/hv/ZSKxiXJfyeyUdAzi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rrDcs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53" w:type="pct"/>
          </w:tcPr>
          <w:p w:rsidR="00A45EFA" w:rsidRPr="00A45EFA" w:rsidRDefault="00A45EFA" w:rsidP="00522AF5">
            <w:pPr>
              <w:pStyle w:val="tabelle-ueberschrift"/>
              <w:rPr>
                <w:rFonts w:ascii="Arial" w:hAnsi="Arial"/>
                <w:color w:val="auto"/>
              </w:rPr>
            </w:pPr>
            <w:r w:rsidRPr="00A45EFA">
              <w:rPr>
                <w:rFonts w:ascii="Arial" w:hAnsi="Arial"/>
                <w:color w:val="auto"/>
              </w:rPr>
              <w:t>Zuständigkeiten und Verantwortlichkeiten geregelt in folgenden SOPs:</w:t>
            </w: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  <w:r w:rsidRPr="00A45EFA">
              <w:rPr>
                <w:rFonts w:ascii="Arial" w:hAnsi="Arial"/>
                <w:color w:val="auto"/>
              </w:rPr>
              <w:br/>
              <w:t xml:space="preserve">SOP 408 Technische Dokumentation </w:t>
            </w: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  <w:r w:rsidRPr="00A45EFA">
              <w:rPr>
                <w:rFonts w:ascii="Arial" w:hAnsi="Arial"/>
                <w:color w:val="auto"/>
              </w:rPr>
              <w:t>SOP 401 Erstellung, Verteilung und Aktualisierung von SOPs</w:t>
            </w: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  <w:r w:rsidRPr="00A45EFA">
              <w:rPr>
                <w:rFonts w:ascii="Arial" w:hAnsi="Arial"/>
                <w:color w:val="auto"/>
              </w:rPr>
              <w:br/>
            </w: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6D5BC9" w:rsidRDefault="006D5BC9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6D5BC9" w:rsidP="00522AF5">
            <w:pPr>
              <w:pStyle w:val="tabelle-text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  <w:br/>
            </w:r>
            <w:r w:rsidR="00A45EFA" w:rsidRPr="00A45EFA">
              <w:rPr>
                <w:rFonts w:ascii="Arial" w:hAnsi="Arial"/>
                <w:color w:val="auto"/>
              </w:rPr>
              <w:t>SOP 404 Archivierung von GMP- relevanten Dokumenten und Aufzeichnungen</w:t>
            </w: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6D5BC9" w:rsidRDefault="006D5BC9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  <w:r w:rsidRPr="00A45EFA">
              <w:rPr>
                <w:rFonts w:ascii="Arial" w:hAnsi="Arial"/>
                <w:color w:val="auto"/>
              </w:rPr>
              <w:t>SOP 106 Audits und Selbstinspektionen</w:t>
            </w: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Pr="00A45EFA" w:rsidRDefault="00A45EFA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6D5BC9" w:rsidRDefault="006D5BC9" w:rsidP="00522AF5">
            <w:pPr>
              <w:pStyle w:val="tabelle-text"/>
              <w:rPr>
                <w:rFonts w:ascii="Arial" w:hAnsi="Arial"/>
                <w:color w:val="auto"/>
              </w:rPr>
            </w:pPr>
          </w:p>
          <w:p w:rsidR="00A45EFA" w:rsidRDefault="00A45EFA" w:rsidP="00522AF5">
            <w:pPr>
              <w:pStyle w:val="tabelle-text"/>
            </w:pPr>
            <w:r w:rsidRPr="00A45EFA">
              <w:rPr>
                <w:rFonts w:ascii="Arial" w:hAnsi="Arial"/>
                <w:color w:val="auto"/>
              </w:rPr>
              <w:t>SOP 104 Umgang mit Abweichungen und Änderungen</w:t>
            </w:r>
          </w:p>
        </w:tc>
      </w:tr>
      <w:tr w:rsidR="00A45EFA" w:rsidRPr="00E3434B" w:rsidTr="00A45EFA">
        <w:trPr>
          <w:trHeight w:val="11021"/>
        </w:trPr>
        <w:tc>
          <w:tcPr>
            <w:tcW w:w="314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80" w:type="dxa"/>
              <w:right w:w="115" w:type="dxa"/>
            </w:tcMar>
          </w:tcPr>
          <w:p w:rsidR="00A45EFA" w:rsidRDefault="00A45EFA" w:rsidP="00522AF5">
            <w:pPr>
              <w:pStyle w:val="tabelle-text"/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8F884B7" wp14:editId="71084CF9">
                      <wp:simplePos x="0" y="0"/>
                      <wp:positionH relativeFrom="column">
                        <wp:posOffset>2063115</wp:posOffset>
                      </wp:positionH>
                      <wp:positionV relativeFrom="paragraph">
                        <wp:posOffset>6075045</wp:posOffset>
                      </wp:positionV>
                      <wp:extent cx="876300" cy="0"/>
                      <wp:effectExtent l="0" t="76200" r="19050" b="114300"/>
                      <wp:wrapNone/>
                      <wp:docPr id="683" name="Gerade Verbindung mit Pfeil 6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63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prstDash val="dash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Gerade Verbindung mit Pfeil 683" o:spid="_x0000_s1026" type="#_x0000_t32" style="position:absolute;margin-left:162.45pt;margin-top:478.35pt;width:69pt;height:0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" strokecolor="black [3040]" strokeweight="1pt">
                      <v:stroke dashstyle="dash" endarrow="ope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E71CCB0" wp14:editId="3EC635B5">
                      <wp:simplePos x="0" y="0"/>
                      <wp:positionH relativeFrom="column">
                        <wp:posOffset>2567940</wp:posOffset>
                      </wp:positionH>
                      <wp:positionV relativeFrom="paragraph">
                        <wp:posOffset>5665470</wp:posOffset>
                      </wp:positionV>
                      <wp:extent cx="427990" cy="0"/>
                      <wp:effectExtent l="0" t="76200" r="10160" b="114300"/>
                      <wp:wrapNone/>
                      <wp:docPr id="682" name="Gerade Verbindung mit Pfeil 6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799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prstDash val="dash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Gerade Verbindung mit Pfeil 682" o:spid="_x0000_s1026" type="#_x0000_t32" style="position:absolute;margin-left:202.2pt;margin-top:446.1pt;width:33.7pt;height:0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" strokecolor="black [3040]" strokeweight="1pt">
                      <v:stroke dashstyle="dash" endarrow="ope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5073C51" wp14:editId="11A1C7EB">
                      <wp:simplePos x="0" y="0"/>
                      <wp:positionH relativeFrom="column">
                        <wp:posOffset>2091690</wp:posOffset>
                      </wp:positionH>
                      <wp:positionV relativeFrom="paragraph">
                        <wp:posOffset>4684395</wp:posOffset>
                      </wp:positionV>
                      <wp:extent cx="904240" cy="0"/>
                      <wp:effectExtent l="0" t="76200" r="10160" b="114300"/>
                      <wp:wrapNone/>
                      <wp:docPr id="680" name="Gerade Verbindung mit Pfeil 6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424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prstDash val="dash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Gerade Verbindung mit Pfeil 680" o:spid="_x0000_s1026" type="#_x0000_t32" style="position:absolute;margin-left:164.7pt;margin-top:368.85pt;width:71.2pt;height:0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" strokecolor="black [3040]" strokeweight="1pt">
                      <v:stroke dashstyle="dash" endarrow="ope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67F49B5" wp14:editId="5C3B553B">
                      <wp:simplePos x="0" y="0"/>
                      <wp:positionH relativeFrom="column">
                        <wp:posOffset>2091690</wp:posOffset>
                      </wp:positionH>
                      <wp:positionV relativeFrom="paragraph">
                        <wp:posOffset>2084070</wp:posOffset>
                      </wp:positionV>
                      <wp:extent cx="904240" cy="0"/>
                      <wp:effectExtent l="38100" t="76200" r="0" b="114300"/>
                      <wp:wrapNone/>
                      <wp:docPr id="684" name="Gerade Verbindung mit Pfeil 6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0424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prstDash val="dash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Gerade Verbindung mit Pfeil 684" o:spid="_x0000_s1026" type="#_x0000_t32" style="position:absolute;margin-left:164.7pt;margin-top:164.1pt;width:71.2pt;height:0;flip:x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" strokecolor="black [3040]" strokeweight="1pt">
                      <v:stroke dashstyle="dash" endarrow="ope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B41A647" wp14:editId="5094D692">
                      <wp:simplePos x="0" y="0"/>
                      <wp:positionH relativeFrom="column">
                        <wp:posOffset>2091690</wp:posOffset>
                      </wp:positionH>
                      <wp:positionV relativeFrom="paragraph">
                        <wp:posOffset>2455545</wp:posOffset>
                      </wp:positionV>
                      <wp:extent cx="904875" cy="0"/>
                      <wp:effectExtent l="0" t="76200" r="28575" b="114300"/>
                      <wp:wrapNone/>
                      <wp:docPr id="679" name="Gerade Verbindung mit Pfeil 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04875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prstDash val="dash"/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Gerade Verbindung mit Pfeil 679" o:spid="_x0000_s1026" type="#_x0000_t32" style="position:absolute;margin-left:164.7pt;margin-top:193.35pt;width:71.25pt;height:0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" strokecolor="black [3040]" strokeweight="1pt">
                      <v:stroke dashstyle="dash" endarrow="ope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E5F952A" wp14:editId="33EA76A7">
                      <wp:extent cx="4091305" cy="6619875"/>
                      <wp:effectExtent l="0" t="0" r="0" b="0"/>
                      <wp:docPr id="675" name="Zeichenbereich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404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47302" y="301231"/>
                                  <a:ext cx="374300" cy="184819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E578A5" w:rsidRDefault="00A45EFA" w:rsidP="00A45EFA">
                                    <w:pPr>
                                      <w:spacing w:after="20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32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2"/>
                                        <w:szCs w:val="12"/>
                                        <w:lang w:val="de-DE"/>
                                      </w:rPr>
                                      <w:t>Von B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405" name="AutoShape 338"/>
                              <wps:cNvCnPr/>
                              <wps:spPr bwMode="auto">
                                <a:xfrm>
                                  <a:off x="1854702" y="957698"/>
                                  <a:ext cx="1300" cy="13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6" name="AutoShape 387"/>
                              <wps:cNvCnPr/>
                              <wps:spPr bwMode="auto">
                                <a:xfrm>
                                  <a:off x="1858502" y="1399043"/>
                                  <a:ext cx="1800" cy="1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7" name="AutoShape 390"/>
                              <wps:cNvCnPr/>
                              <wps:spPr bwMode="auto">
                                <a:xfrm>
                                  <a:off x="1860302" y="1768680"/>
                                  <a:ext cx="1200" cy="17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8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07201" y="2631068"/>
                                  <a:ext cx="844501" cy="1567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Chargennummer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ziehen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409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8254" y="5477459"/>
                                  <a:ext cx="715401" cy="256826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Untersuchungsbericht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 xml:space="preserve"> und 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Aktionsplan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410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5000" y="26703"/>
                                  <a:ext cx="3620604" cy="21372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AF3A2C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40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>Life-Cycle-</w:t>
                                    </w:r>
                                    <w:r w:rsidRPr="00AF3A2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 xml:space="preserve">Konzept für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2"/>
                                        <w:lang w:val="de-DE"/>
                                      </w:rPr>
                                      <w:t>Dokumente (Fortsetzung II)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411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43702" y="5451056"/>
                                  <a:ext cx="197100" cy="1399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413" name="AutoShape 356"/>
                              <wps:cNvCnPr/>
                              <wps:spPr bwMode="auto">
                                <a:xfrm flipH="1">
                                  <a:off x="1629802" y="486050"/>
                                  <a:ext cx="4600" cy="21672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4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61502" y="5516262"/>
                                  <a:ext cx="744901" cy="182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 xml:space="preserve">Investigation, CAPA 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415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7301" y="702772"/>
                                  <a:ext cx="1524902" cy="534254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pStyle w:val="Standard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Genehmigter Master in Produktdatenbank/ PSF vorhanden?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40" name="AutoShape 331"/>
                              <wps:cNvCnPr/>
                              <wps:spPr bwMode="auto">
                                <a:xfrm rot="5400000">
                                  <a:off x="1524290" y="4801990"/>
                                  <a:ext cx="238524" cy="8100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1" name="AutoShap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77801" y="6276740"/>
                                  <a:ext cx="936701" cy="279328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1C7278" w:rsidRDefault="00A45EFA" w:rsidP="00A45EFA">
                                    <w:pPr>
                                      <w:pStyle w:val="StandardWeb"/>
                                      <w:spacing w:before="0" w:beforeAutospacing="0" w:after="200" w:afterAutospacing="0"/>
                                      <w:jc w:val="center"/>
                                      <w:rPr>
                                        <w:sz w:val="10"/>
                                        <w:szCs w:val="10"/>
                                      </w:rPr>
                                    </w:pPr>
                                    <w:r w:rsidRPr="001C7278">
                                      <w:rPr>
                                        <w:rFonts w:ascii="Arial" w:eastAsia="Times New Roman" w:hAnsi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0"/>
                                      </w:rPr>
                                      <w:t>Archivierung der Chargendokumentation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42" name="AutoShape 331"/>
                              <wps:cNvCnPr/>
                              <wps:spPr bwMode="auto">
                                <a:xfrm rot="16200000" flipH="1">
                                  <a:off x="1440382" y="5649576"/>
                                  <a:ext cx="399541" cy="1300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3" name="AutoShape 331"/>
                              <wps:cNvCnPr/>
                              <wps:spPr bwMode="auto">
                                <a:xfrm rot="16200000" flipH="1">
                                  <a:off x="1526290" y="6156928"/>
                                  <a:ext cx="234324" cy="5400"/>
                                </a:xfrm>
                                <a:prstGeom prst="bentConnector3">
                                  <a:avLst>
                                    <a:gd name="adj1" fmla="val 50000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4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35803" y="1042606"/>
                                  <a:ext cx="197100" cy="1399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645" name="AutoShape 331"/>
                              <wps:cNvCnPr/>
                              <wps:spPr bwMode="auto">
                                <a:xfrm rot="5400000">
                                  <a:off x="2034990" y="5747194"/>
                                  <a:ext cx="247225" cy="150800"/>
                                </a:xfrm>
                                <a:prstGeom prst="bentConnector2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6" name="AutoShape 331"/>
                              <wps:cNvCnPr/>
                              <wps:spPr bwMode="auto">
                                <a:xfrm flipH="1">
                                  <a:off x="2234003" y="5187929"/>
                                  <a:ext cx="1800" cy="32833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7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63203" y="5168027"/>
                                  <a:ext cx="197100" cy="1399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ja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648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10901" y="3136820"/>
                                  <a:ext cx="853401" cy="2332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Chargendokumentation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aus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 xml:space="preserve"> Master 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erstellen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49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07201" y="1612064"/>
                                  <a:ext cx="844501" cy="1566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 xml:space="preserve">Master 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erstellen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50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07201" y="2313536"/>
                                  <a:ext cx="844601" cy="1567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 xml:space="preserve">Master 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genehmigen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51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8401" y="1918696"/>
                                  <a:ext cx="860601" cy="2236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Gegen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 xml:space="preserve"> CTD/PSF 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</w:rPr>
                                      <w:t>abgleichen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52" name="AutoShape 365"/>
                              <wps:cNvCnPr/>
                              <wps:spPr bwMode="auto">
                                <a:xfrm flipH="1">
                                  <a:off x="1629402" y="1219324"/>
                                  <a:ext cx="13800" cy="3927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3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28902" y="1237026"/>
                                  <a:ext cx="197100" cy="1398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nein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t" anchorCtr="0" upright="1">
                                <a:noAutofit/>
                              </wps:bodyPr>
                            </wps:wsp>
                            <wps:wsp>
                              <wps:cNvPr id="654" name="AutoShape 365"/>
                              <wps:cNvCnPr/>
                              <wps:spPr bwMode="auto">
                                <a:xfrm flipH="1">
                                  <a:off x="1628702" y="1768680"/>
                                  <a:ext cx="700" cy="1500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5" name="AutoShape 365"/>
                              <wps:cNvCnPr/>
                              <wps:spPr bwMode="auto">
                                <a:xfrm>
                                  <a:off x="1628702" y="2142318"/>
                                  <a:ext cx="800" cy="1712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6" name="AutoShape 365"/>
                              <wps:cNvCnPr/>
                              <wps:spPr bwMode="auto">
                                <a:xfrm flipH="1">
                                  <a:off x="1629402" y="2470252"/>
                                  <a:ext cx="100" cy="1608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7" name="AutoShape 365"/>
                              <wps:cNvCnPr/>
                              <wps:spPr bwMode="auto">
                                <a:xfrm flipH="1">
                                  <a:off x="2051703" y="969899"/>
                                  <a:ext cx="340500" cy="1739477"/>
                                </a:xfrm>
                                <a:prstGeom prst="bentConnector3">
                                  <a:avLst>
                                    <a:gd name="adj1" fmla="val -67139"/>
                                  </a:avLst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8" name="AutoShape 365"/>
                              <wps:cNvCnPr/>
                              <wps:spPr bwMode="auto">
                                <a:xfrm>
                                  <a:off x="1629402" y="2787784"/>
                                  <a:ext cx="8200" cy="34903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0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6479" y="2278132"/>
                                  <a:ext cx="714801" cy="238624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Produktdatenbank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61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08801" y="3525259"/>
                                  <a:ext cx="870701" cy="2332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3A018D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 w:rsidRPr="003A018D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Genehmigung durch Leitung Herstellung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62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08801" y="4081116"/>
                                  <a:ext cx="874401" cy="2332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3A018D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Rohdatensammlung bei Herstellung/ Prüfung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63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12601" y="4535462"/>
                                  <a:ext cx="869901" cy="151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3A018D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BRR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64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8401" y="5849996"/>
                                  <a:ext cx="884801" cy="1924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3A018D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Trending</w:t>
                                    </w:r>
                                    <w:proofErr w:type="spellEnd"/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, PQR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65" name="AutoShap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3301" y="4925302"/>
                                  <a:ext cx="1192501" cy="525154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99CC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Pr="001C338B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olor w:val="000000"/>
                                        <w:sz w:val="31"/>
                                        <w:szCs w:val="36"/>
                                        <w:lang w:val="de-DE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0"/>
                                        <w:szCs w:val="12"/>
                                        <w:lang w:val="de-DE"/>
                                      </w:rPr>
                                      <w:t>Abweichungen, OOS, Probleme?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66" name="AutoShape 365"/>
                              <wps:cNvCnPr/>
                              <wps:spPr bwMode="auto">
                                <a:xfrm>
                                  <a:off x="1637602" y="3370044"/>
                                  <a:ext cx="6600" cy="15521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7" name="AutoShape 365"/>
                              <wps:cNvCnPr/>
                              <wps:spPr bwMode="auto">
                                <a:xfrm>
                                  <a:off x="1644202" y="3758483"/>
                                  <a:ext cx="1800" cy="32263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8" name="AutoShape 365"/>
                              <wps:cNvCnPr/>
                              <wps:spPr bwMode="auto">
                                <a:xfrm>
                                  <a:off x="1646002" y="4314340"/>
                                  <a:ext cx="1600" cy="22112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99CC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EEECE1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9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7904" y="5914803"/>
                                  <a:ext cx="714801" cy="198020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PQR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71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57429" y="4514160"/>
                                  <a:ext cx="701001" cy="206221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BRR-</w:t>
                                    </w:r>
                                    <w:proofErr w:type="spellStart"/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Checkliste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  <wps:wsp>
                              <wps:cNvPr id="673" name="AutoShap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76479" y="1898294"/>
                                  <a:ext cx="701001" cy="24402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A45EFA" w:rsidRDefault="00A45EFA" w:rsidP="00A45EFA">
                                    <w:pPr>
                                      <w:jc w:val="center"/>
                                      <w:rPr>
                                        <w:rFonts w:ascii="Calibri" w:hAnsi="Calibri" w:cs="Calibri"/>
                                        <w:color w:val="000000"/>
                                        <w:sz w:val="31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0"/>
                                        <w:szCs w:val="12"/>
                                      </w:rPr>
                                      <w:t>CTD/PSF</w:t>
                                    </w:r>
                                  </w:p>
                                </w:txbxContent>
                              </wps:txbx>
                              <wps:bodyPr rot="0" vert="horz" wrap="square" lIns="32034" tIns="16017" rIns="32034" bIns="16017" anchor="ctr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Zeichenbereich 675" o:spid="_x0000_s1139" editas="canvas" style="width:322.15pt;height:521.25pt;mso-position-horizontal-relative:char;mso-position-vertical-relative:line" coordsize="40913,6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">
                      <v:shape id="_x0000_s1140" type="#_x0000_t75" style="position:absolute;width:40913;height:66198;visibility:visible;mso-wrap-style:square">
                        <v:fill o:detectmouseclick="t"/>
                        <v:path o:connecttype="none"/>
                      </v:shape>
                      <v:shape id="AutoShape 141" o:spid="_x0000_s1141" type="#_x0000_t116" style="position:absolute;left:14473;top:3012;width:3743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HQXMMA&#10;AADcAAAADwAAAGRycy9kb3ducmV2LnhtbESPT4vCMBTE7wv7HcJb2JumihStRvEPq4IXreL5bfO2&#10;LTYvpYlav70RhD0OM/MbZjJrTSVu1LjSsoJeNwJBnFldcq7gdPzpDEE4j6yxskwKHuRgNv38mGCi&#10;7Z0PdEt9LgKEXYIKCu/rREqXFWTQdW1NHLw/2xj0QTa51A3eA9xUsh9FsTRYclgosKZlQdklvRoF&#10;6zjeDXfO9lq7/T1LXoz2q41X6vurnY9BeGr9f/jd3moFg2gArzPhCMjp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UHQXMMAAADcAAAADwAAAAAAAAAAAAAAAACYAgAAZHJzL2Rv&#10;d25yZXYueG1sUEsFBgAAAAAEAAQA9QAAAIgDAAAAAA==&#10;" fillcolor="#9c0">
                        <v:textbox inset=".88983mm,.44492mm,.88983mm,.44492mm">
                          <w:txbxContent>
                            <w:p w:rsidR="00A45EFA" w:rsidRPr="00E578A5" w:rsidRDefault="00A45EFA" w:rsidP="00A45EFA">
                              <w:pPr>
                                <w:spacing w:after="20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32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2"/>
                                  <w:szCs w:val="12"/>
                                  <w:lang w:val="de-DE"/>
                                </w:rPr>
                                <w:t>Von B</w:t>
                              </w:r>
                            </w:p>
                          </w:txbxContent>
                        </v:textbox>
                      </v:shape>
                      <v:shape id="AutoShape 338" o:spid="_x0000_s1142" type="#_x0000_t32" style="position:absolute;left:18547;top:9576;width:13;height: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iigsQAAADcAAAADwAAAGRycy9kb3ducmV2LnhtbESP3WoCMRSE74W+QzgFb0SzWhXZGqUI&#10;goLi7wOcbk53FzcnSxLX7dubQsHLYWa+YebL1lSiIedLywqGgwQEcWZ1ybmC62Xdn4HwAVljZZkU&#10;/JKH5eKtM8dU2wefqDmHXEQI+xQVFCHUqZQ+K8igH9iaOHo/1hkMUbpcaoePCDeVHCXJVBosOS4U&#10;WNOqoOx2vhsFvdHhaG6H7x2fPo57bvZbN9Zbpbrv7dcniEBteIX/2xutYJxM4O9MP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WKKCxAAAANwAAAAPAAAAAAAAAAAA&#10;AAAAAKECAABkcnMvZG93bnJldi54bWxQSwUGAAAAAAQABAD5AAAAkgMAAAAA&#10;">
                        <v:stroke dashstyle="dash"/>
                        <v:shadow color="#eeece1"/>
                      </v:shape>
                      <v:shape id="AutoShape 387" o:spid="_x0000_s1143" type="#_x0000_t32" style="position:absolute;left:18585;top:13990;width:18;height:1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o89cQAAADcAAAADwAAAGRycy9kb3ducmV2LnhtbESP3YrCMBSE7wXfIRzBG1lTfxDpGkUE&#10;QWHFv32As82xLTYnJYm1+/ZmYcHLYWa+YRar1lSiIedLywpGwwQEcWZ1ybmC7+v2Yw7CB2SNlWVS&#10;8EseVstuZ4Gptk8+U3MJuYgQ9ikqKEKoUyl9VpBBP7Q1cfRu1hkMUbpcaofPCDeVHCfJTBosOS4U&#10;WNOmoOx+eRgFg/HxZO7Hny8+T04Hbg57N9V7pfq9dv0JIlAb3uH/9k4rmCYz+DsTj4Bcv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ijz1xAAAANwAAAAPAAAAAAAAAAAA&#10;AAAAAKECAABkcnMvZG93bnJldi54bWxQSwUGAAAAAAQABAD5AAAAkgMAAAAA&#10;">
                        <v:stroke dashstyle="dash"/>
                        <v:shadow color="#eeece1"/>
                      </v:shape>
                      <v:shape id="AutoShape 390" o:spid="_x0000_s1144" type="#_x0000_t32" style="position:absolute;left:18603;top:17686;width:12;height:1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aZbsQAAADcAAAADwAAAGRycy9kb3ducmV2LnhtbESP3WoCMRSE74W+QzgFb0SzWlHZGqUI&#10;goLi7wOcbk53FzcnSxLX7dubQsHLYWa+YebL1lSiIedLywqGgwQEcWZ1ybmC62Xdn4HwAVljZZkU&#10;/JKH5eKtM8dU2wefqDmHXEQI+xQVFCHUqZQ+K8igH9iaOHo/1hkMUbpcaoePCDeVHCXJRBosOS4U&#10;WNOqoOx2vhsFvdHhaG6H7x2fPo57bvZbN9Zbpbrv7dcniEBteIX/2xutYJxM4e9MP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xpluxAAAANwAAAAPAAAAAAAAAAAA&#10;AAAAAKECAABkcnMvZG93bnJldi54bWxQSwUGAAAAAAQABAD5AAAAkgMAAAAA&#10;">
                        <v:stroke dashstyle="dash"/>
                        <v:shadow color="#eeece1"/>
                      </v:shape>
                      <v:rect id="Rectangle 95" o:spid="_x0000_s1145" style="position:absolute;left:12072;top:26310;width:8445;height:15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Kzv8IA&#10;AADcAAAADwAAAGRycy9kb3ducmV2LnhtbERPW2vCMBR+F/wP4Qh703RjFOmMspswER+sY/p4aM6a&#10;suakJJmt/948CD5+fPfFarCtOJMPjWMFj7MMBHHldMO1gu/DejoHESKyxtYxKbhQgNVyPFpgoV3P&#10;ezqXsRYphEOBCkyMXSFlqAxZDDPXESfu13mLMUFfS+2xT+G2lU9ZlkuLDacGgx29G6r+yn+rIP94&#10;C5uf3pz8MT/N15+7stoeS6UeJsPrC4hIQ7yLb+4vreA5S2vTmXQE5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ArO/wgAAANwAAAAPAAAAAAAAAAAAAAAAAJgCAABkcnMvZG93&#10;bnJldi54bWxQSwUGAAAAAAQABAD1AAAAhwMAAAAA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Chargennummer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ziehen</w:t>
                              </w:r>
                              <w:proofErr w:type="spellEnd"/>
                            </w:p>
                          </w:txbxContent>
                        </v:textbox>
                      </v:rect>
                      <v:shape id="AutoShape 66" o:spid="_x0000_s1146" type="#_x0000_t114" style="position:absolute;left:31282;top:54774;width:7154;height:25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SGc8YA&#10;AADcAAAADwAAAGRycy9kb3ducmV2LnhtbESPQWvCQBSE7wX/w/KE3urGWquN2UgRCrUgaPTS2zP7&#10;TILZtyG7avTXuwWhx2FmvmGSeWdqcabWVZYVDAcRCOLc6ooLBbvt18sUhPPIGmvLpOBKDuZp7ynB&#10;WNsLb+ic+UIECLsYFZTeN7GULi/JoBvYhjh4B9sa9EG2hdQtXgLc1PI1it6lwYrDQokNLUrKj9nJ&#10;KGhG+/2S1j/1za8y2a2zyel3PFHqud99zkB46vx/+NH+1greog/4OxOOgEz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lSGc8YAAADcAAAADwAAAAAAAAAAAAAAAACYAgAAZHJz&#10;L2Rvd25yZXYueG1sUEsFBgAAAAAEAAQA9QAAAIsDAAAAAA==&#10;" fillcolor="#ddd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Untersuchungsbericht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 xml:space="preserve"> und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Aktionsplan</w:t>
                              </w:r>
                              <w:proofErr w:type="spellEnd"/>
                            </w:p>
                          </w:txbxContent>
                        </v:textbox>
                      </v:shape>
                      <v:rect id="Rectangle 95" o:spid="_x0000_s1147" style="position:absolute;left:1950;top:267;width:36206;height:21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0pZMMA&#10;AADcAAAADwAAAGRycy9kb3ducmV2LnhtbERPz2vCMBS+D/wfwhN2m6ljFKlG0W3CZOxgN9Tjo3k2&#10;xealJJmt//1yGHj8+H4vVoNtxZV8aBwrmE4yEMSV0w3XCn6+t08zECEia2wdk4IbBVgtRw8LLLTr&#10;eU/XMtYihXAoUIGJsSukDJUhi2HiOuLEnZ23GBP0tdQe+xRuW/mcZbm02HBqMNjRq6HqUv5aBfnb&#10;JuwOvTn5Y36abd+/yurzWCr1OB7WcxCRhngX/7s/tIKXaZqfzqQj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a0pZMMAAADcAAAADwAAAAAAAAAAAAAAAACYAgAAZHJzL2Rv&#10;d25yZXYueG1sUEsFBgAAAAAEAAQA9QAAAIgDAAAAAA==&#10;" fillcolor="#9c0">
                        <v:textbox inset=".88983mm,.44492mm,.88983mm,.44492mm">
                          <w:txbxContent>
                            <w:p w:rsidR="00A45EFA" w:rsidRPr="00AF3A2C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40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>Life-Cycle-</w:t>
                              </w:r>
                              <w:r w:rsidRPr="00AF3A2C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 xml:space="preserve">Konzept für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2"/>
                                  <w:lang w:val="de-DE"/>
                                </w:rPr>
                                <w:t>Dokumente (Fortsetzung II)</w:t>
                              </w:r>
                            </w:p>
                          </w:txbxContent>
                        </v:textbox>
                      </v:rect>
                      <v:shape id="Text Box 16" o:spid="_x0000_s1148" type="#_x0000_t202" style="position:absolute;left:14437;top:54510;width:1971;height:1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yw+MUA&#10;AADcAAAADwAAAGRycy9kb3ducmV2LnhtbESP0WrCQBRE3wX/YblC3+pupKikriLaQi1UaeoH3Gav&#10;STB7N2S3JvXru0LBx2FmzjCLVW9rcaHWV441JGMFgjh3puJCw/Hr9XEOwgdkg7Vj0vBLHlbL4WCB&#10;qXEdf9IlC4WIEPYpaihDaFIpfV6SRT92DXH0Tq61GKJsC2la7CLc1nKi1FRarDgulNjQpqT8nP1Y&#10;DV2tJs11v519H1+u6sPtTvzuDlo/jPr1M4hAfbiH/9tvRsNTksDtTDw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HLD4xQAAANwAAAAPAAAAAAAAAAAAAAAAAJgCAABkcnMv&#10;ZG93bnJldi54bWxQSwUGAAAAAAQABAD1AAAAigMAAAAA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nein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AutoShape 356" o:spid="_x0000_s1149" type="#_x0000_t32" style="position:absolute;left:16298;top:4860;width:46;height:21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VxKsUAAADcAAAADwAAAGRycy9kb3ducmV2LnhtbESPQWvCQBSE70L/w/IKvelGTdVGVxFL&#10;wUuFqAePj+xrEsy+Ddk1Sf31bqHgcZiZb5jVpjeVaKlxpWUF41EEgjizuuRcwfn0NVyAcB5ZY2WZ&#10;FPySg836ZbDCRNuOU2qPPhcBwi5BBYX3dSKlywoy6Ea2Jg7ej20M+iCbXOoGuwA3lZxE0UwaLDks&#10;FFjTrqDserwZBVH9ns67eELycshO9/bz4x4fvpV6e+23SxCeev8M/7f3WkE8nsLfmXAE5P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nVxKs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v:rect id="Rectangle 95" o:spid="_x0000_s1150" style="position:absolute;left:18615;top:55162;width:7449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YvZ8YA&#10;AADcAAAADwAAAGRycy9kb3ducmV2LnhtbESPT2sCMRTE74V+h/AKvdWsRRZZjWL/CC3SQ1dRj4/N&#10;c7N087Ikqbt+eyMUehxm5jfMfDnYVpzJh8axgvEoA0FcOd1wrWC3XT9NQYSIrLF1TAouFGC5uL+b&#10;Y6Fdz990LmMtEoRDgQpMjF0hZagMWQwj1xEn7+S8xZikr6X22Ce4beVzluXSYsNpwWBHr4aqn/LX&#10;KsjfXsLnvjdHf8iP0/X7V1ltDqVSjw/DagYi0hD/w3/tD61gMp7A7Uw6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pYvZ8YAAADcAAAADwAAAAAAAAAAAAAAAACYAgAAZHJz&#10;L2Rvd25yZXYueG1sUEsFBgAAAAAEAAQA9QAAAIsDAAAAAA==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 xml:space="preserve">Investigation, CAPA </w:t>
                              </w:r>
                            </w:p>
                          </w:txbxContent>
                        </v:textbox>
                      </v:rect>
                      <v:shape id="AutoShape 94" o:spid="_x0000_s1151" type="#_x0000_t110" style="position:absolute;left:8673;top:7027;width:15249;height:53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nBWccA&#10;AADcAAAADwAAAGRycy9kb3ducmV2LnhtbESPQWsCMRSE70L/Q3iFXqRmLVrK1ihSkWpPuhXs8bF5&#10;3SzdvGyT1F376xuh4HGYmW+Y2aK3jTiRD7VjBeNRBoK4dLrmSsHhfX3/BCJEZI2NY1JwpgCL+c1g&#10;hrl2He/pVMRKJAiHHBWYGNtcylAashhGriVO3qfzFmOSvpLaY5fgtpEPWfYoLdacFgy29GKo/Cp+&#10;rILXt83w47wznla/3+vdcdhNV9ulUne3/fIZRKQ+XsP/7Y1WMBlP4XImHQE5/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7pwVnHAAAA3AAAAA8AAAAAAAAAAAAAAAAAmAIAAGRy&#10;cy9kb3ducmV2LnhtbFBLBQYAAAAABAAEAPUAAACMAwAAAAA=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Genehmigter Master in Produktdatenbank/ PSF vorhanden?</w:t>
                              </w:r>
                            </w:p>
                          </w:txbxContent>
                        </v:textbox>
                      </v:shape>
                      <v:shape id="AutoShape 331" o:spid="_x0000_s1152" type="#_x0000_t34" style="position:absolute;left:15243;top:48019;width:2386;height:81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zitcEAAADcAAAADwAAAGRycy9kb3ducmV2LnhtbERPy4rCMBTdD/gP4QruxlQRGapRpOLo&#10;ZhY+cH1tbpticxOajNb5+sliYJaH816ue9uKB3WhcaxgMs5AEJdON1wruJx37x8gQkTW2DomBS8K&#10;sF4N3paYa/fkIz1OsRYphEOOCkyMPpcylIYshrHzxImrXGcxJtjVUnf4TOG2ldMsm0uLDacGg54K&#10;Q+X99G0V3F7Vvurd9dPvTLG9FT/mC/1RqdGw3yxAROrjv/jPfdAK5rM0P51JR0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POK1wQAAANwAAAAPAAAAAAAAAAAAAAAA&#10;AKECAABkcnMvZG93bnJldi54bWxQSwUGAAAAAAQABAD5AAAAjwMAAAAA&#10;" strokecolor="#9c0" strokeweight="2.25pt">
                        <v:stroke endarrow="block" joinstyle="round"/>
                        <v:shadow color="#eeece1"/>
                      </v:shape>
                      <v:shape id="AutoShape 141" o:spid="_x0000_s1153" type="#_x0000_t116" style="position:absolute;left:11778;top:62767;width:9367;height:27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ik5cQA&#10;AADcAAAADwAAAGRycy9kb3ducmV2LnhtbESPQWvCQBSE7wX/w/IEb7pJkRCjq2hL20AurZaen9nX&#10;JDT7NmS3Jv33riD0OMzMN8xmN5pWXKh3jWUF8SICQVxa3XCl4PP0Mk9BOI+ssbVMCv7IwW47edhg&#10;pu3AH3Q5+koECLsMFdTed5mUrqzJoFvYjjh437Y36IPsK6l7HALctPIxihJpsOGwUGNHTzWVP8df&#10;o+A1SYq0cDYebX7+knxYvT+/eaVm03G/BuFp9P/hezvXCpJlDLcz4QjI7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YpOXEAAAA3AAAAA8AAAAAAAAAAAAAAAAAmAIAAGRycy9k&#10;b3ducmV2LnhtbFBLBQYAAAAABAAEAPUAAACJAwAAAAA=&#10;" fillcolor="#9c0">
                        <v:textbox inset=".88983mm,.44492mm,.88983mm,.44492mm">
                          <w:txbxContent>
                            <w:p w:rsidR="00A45EFA" w:rsidRPr="001C7278" w:rsidRDefault="00A45EFA" w:rsidP="00A45EFA">
                              <w:pPr>
                                <w:pStyle w:val="StandardWeb"/>
                                <w:spacing w:before="0" w:beforeAutospacing="0" w:after="200" w:afterAutospacing="0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 w:rsidRPr="001C7278">
                                <w:rPr>
                                  <w:rFonts w:ascii="Arial" w:eastAsia="Times New Roman" w:hAnsi="Arial"/>
                                  <w:b/>
                                  <w:bCs/>
                                  <w:color w:val="000000"/>
                                  <w:sz w:val="10"/>
                                  <w:szCs w:val="10"/>
                                </w:rPr>
                                <w:t>Archivierung der Chargendokumentation</w:t>
                              </w:r>
                            </w:p>
                          </w:txbxContent>
                        </v:textbox>
                      </v:shape>
                      <v:shape id="AutoShape 331" o:spid="_x0000_s1154" type="#_x0000_t34" style="position:absolute;left:14404;top:56495;width:3995;height:13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XE88QAAADcAAAADwAAAGRycy9kb3ducmV2LnhtbESPQWvCQBCF74L/YRmhN90oKpK6igiB&#10;XtX2kNuQnWaj2dmQXbNpf323UOjx8eZ9b97+ONpWDNT7xrGC5SIDQVw53XCt4P1WzHcgfEDW2Dom&#10;BV/k4XiYTvaYaxf5QsM11CJB2OeowITQ5VL6ypBFv3AdcfI+XW8xJNnXUvcYE9y2cpVlW2mx4dRg&#10;sKOzoepxfdr0xu6+2fihiHdZRhNv2cf3oyyUepmNp1cQgcbwf/yXftMKtusV/I5JBJCH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RcTzxAAAANwAAAAPAAAAAAAAAAAA&#10;AAAAAKECAABkcnMvZG93bnJldi54bWxQSwUGAAAAAAQABAD5AAAAkgMAAAAA&#10;" strokecolor="#9c0" strokeweight="2.25pt">
                        <v:stroke endarrow="block" joinstyle="round"/>
                        <v:shadow color="#eeece1"/>
                      </v:shape>
                      <v:shape id="AutoShape 331" o:spid="_x0000_s1155" type="#_x0000_t34" style="position:absolute;left:15262;top:61569;width:2343;height:54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lhaMQAAADcAAAADwAAAGRycy9kb3ducmV2LnhtbESPwWrDMBBE74H+g9hCb4ncpgnBtRJC&#10;wJBrk/SQ22JtLTvWyliq5fbrq0Ihx2F23uwUu8l2YqTBN44VPC8yEMSV0w3XCi7ncr4B4QOyxs4x&#10;KfgmD7vtw6zAXLvI7zSeQi0ShH2OCkwIfS6lrwxZ9AvXEyfv0w0WQ5JDLfWAMcFtJ1+ybC0tNpwa&#10;DPZ0MFTdTl82vbFpVys/lrGV12jiOfv4uV1LpZ4ep/0biEBTuB//p49awfp1CX9jEgHk9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CWFoxAAAANwAAAAPAAAAAAAAAAAA&#10;AAAAAKECAABkcnMvZG93bnJldi54bWxQSwUGAAAAAAQABAD5AAAAkgMAAAAA&#10;" strokecolor="#9c0" strokeweight="2.25pt">
                        <v:stroke endarrow="block" joinstyle="round"/>
                        <v:shadow color="#eeece1"/>
                      </v:shape>
                      <v:shape id="Text Box 16" o:spid="_x0000_s1156" type="#_x0000_t202" style="position:absolute;left:22358;top:10426;width:1971;height:1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xSnMUA&#10;AADcAAAADwAAAGRycy9kb3ducmV2LnhtbESP0WoCMRRE3wv+Q7iCb5pUxMrWKEVbUKGK1g+4bq67&#10;i5ubZRPd1a9vCkIfh5k5w0znrS3FjWpfONbwOlAgiFNnCs40HH+++hMQPiAbLB2Thjt5mM86L1NM&#10;jGt4T7dDyESEsE9QQx5ClUjp05ws+oGriKN3drXFEGWdSVNjE+G2lEOlxtJiwXEhx4oWOaWXw9Vq&#10;aEo1rB7b5dvp+PlQ32595o3bad3rth/vIAK14T/8bK+MhvFoBH9n4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HFKcxQAAANwAAAAPAAAAAAAAAAAAAAAAAJgCAABkcnMv&#10;ZG93bnJldi54bWxQSwUGAAAAAAQABAD1AAAAigMAAAAA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ja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AutoShape 331" o:spid="_x0000_s1157" type="#_x0000_t33" style="position:absolute;left:20349;top:57472;width:2473;height:1508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wUg8MAAADcAAAADwAAAGRycy9kb3ducmV2LnhtbESPQWsCMRSE7wX/Q3iCl6JZpRVdjaLC&#10;Qk+FquD1sXm7G9y8LEl0t/++KRR6HGbmG2a7H2wrnuSDcaxgPstAEJdOG64VXC/FdAUiRGSNrWNS&#10;8E0B9rvRyxZz7Xr+ouc51iJBOOSooImxy6UMZUMWw8x1xMmrnLcYk/S11B77BLetXGTZUlo0nBYa&#10;7OjUUHk/P6wC+el81Vfd6+1RVKY366Npi6NSk/Fw2ICINMT/8F/7QytYvr3D75l0BO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5cFIPDAAAA3AAAAA8AAAAAAAAAAAAA&#10;AAAAoQIAAGRycy9kb3ducmV2LnhtbFBLBQYAAAAABAAEAPkAAACRAwAAAAA=&#10;" strokecolor="#9c0" strokeweight="2.25pt">
                        <v:stroke endarrow="block" joinstyle="round"/>
                        <v:shadow color="#eeece1"/>
                      </v:shape>
                      <v:shape id="AutoShape 331" o:spid="_x0000_s1158" type="#_x0000_t32" style="position:absolute;left:22340;top:51879;width:18;height:328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WTTsUAAADcAAAADwAAAGRycy9kb3ducmV2LnhtbESPT2vCQBTE7wW/w/IEb3WjpFGjq0hF&#10;6KWCfw4eH9lnEsy+DdltEv303ULB4zAzv2FWm95UoqXGlZYVTMYRCOLM6pJzBZfz/n0OwnlkjZVl&#10;UvAgB5v14G2FqbYdH6k9+VwECLsUFRTe16mULivIoBvbmjh4N9sY9EE2udQNdgFuKjmNokQaLDks&#10;FFjTZ0HZ/fRjFET1x3HWxVOS10N2fra7xTM+fCs1GvbbJQhPvX+F/9tfWkESJ/B3Jhw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HWTTs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v:shape id="Text Box 16" o:spid="_x0000_s1159" type="#_x0000_t202" style="position:absolute;left:22632;top:51680;width:1971;height:1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7M68UA&#10;AADcAAAADwAAAGRycy9kb3ducmV2LnhtbESP3YrCMBSE74V9h3AW9k4TZdGlGkX2B3RBZdUHODbH&#10;tticlCba6tNvBMHLYWa+YSaz1pbiQrUvHGvo9xQI4tSZgjMN+91P9wOED8gGS8ek4UoeZtOXzgQT&#10;4xr+o8s2ZCJC2CeoIQ+hSqT0aU4Wfc9VxNE7utpiiLLOpKmxiXBbyoFSQ2mx4LiQY0WfOaWn7dlq&#10;aEo1qG7rr9Fh/31TK7c88q/baP322s7HIAK14Rl+tBdGw/B9BPcz8QjI6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zszrxQAAANwAAAAPAAAAAAAAAAAAAAAAAJgCAABkcnMv&#10;ZG93bnJldi54bWxQSwUGAAAAAAQABAD1AAAAigMAAAAA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ja</w:t>
                              </w:r>
                              <w:proofErr w:type="gramEnd"/>
                            </w:p>
                          </w:txbxContent>
                        </v:textbox>
                      </v:shape>
                      <v:rect id="Rectangle 95" o:spid="_x0000_s1160" style="position:absolute;left:12109;top:31368;width:8534;height:23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xknsIA&#10;AADcAAAADwAAAGRycy9kb3ducmV2LnhtbERPS0vDQBC+C/0PyxS82Y0iocRui6+CIh6aiu1xyI7Z&#10;YHY27K5N/PfOQejx43uvNpPv1Yli6gIbuF4UoIibYDtuDXzst1dLUCkjW+wDk4FfSrBZzy5WWNkw&#10;8o5OdW6VhHCq0IDLeai0To0jj2kRBmLhvkL0mAXGVtuIo4T7Xt8URak9diwNDgd6dNR81z/eQPn0&#10;kF4/R3eMh/K43D6/183boTbmcj7d34HKNOWz+N/9YsV3K2vljBwBv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rGSewgAAANwAAAAPAAAAAAAAAAAAAAAAAJgCAABkcnMvZG93&#10;bnJldi54bWxQSwUGAAAAAAQABAD1AAAAhwMAAAAA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Chargendokumentation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aus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 xml:space="preserve"> Master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erstellen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95" o:spid="_x0000_s1161" style="position:absolute;left:12072;top:16120;width:8445;height:15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DBBcYA&#10;AADcAAAADwAAAGRycy9kb3ducmV2LnhtbESPT2sCMRTE74V+h/AK3mq2pSx2NYr9I1iKh66iHh+b&#10;52bp5mVJort++6ZQ6HGY+c0ws8VgW3EhHxrHCh7GGQjiyumGawW77ep+AiJEZI2tY1JwpQCL+e3N&#10;DAvtev6iSxlrkUo4FKjAxNgVUobKkMUwdh1x8k7OW4xJ+lpqj30qt618zLJcWmw4LRjs6NVQ9V2e&#10;rYL87SV87Htz9If8OFm9b8rq81AqNbobllMQkYb4H/6j1zpxT8/weyYdATn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uDBBcYAAADcAAAADwAAAAAAAAAAAAAAAACYAgAAZHJz&#10;L2Rvd25yZXYueG1sUEsFBgAAAAAEAAQA9QAAAIsDAAAAAA==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 xml:space="preserve">Master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erstellen</w:t>
                              </w:r>
                              <w:proofErr w:type="spellEnd"/>
                              <w:proofErr w:type="gramEnd"/>
                            </w:p>
                          </w:txbxContent>
                        </v:textbox>
                      </v:rect>
                      <v:rect id="Rectangle 95" o:spid="_x0000_s1162" style="position:absolute;left:12072;top:23135;width:8446;height:15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P+RcIA&#10;AADcAAAADwAAAGRycy9kb3ducmV2LnhtbERPS0vDQBC+C/0PyxS82Y2CocRui6+CIh6aiu1xyI7Z&#10;YHY27K5N/PfOQejx43uvNpPv1Yli6gIbuF4UoIibYDtuDXzst1dLUCkjW+wDk4FfSrBZzy5WWNkw&#10;8o5OdW6VhHCq0IDLeai0To0jj2kRBmLhvkL0mAXGVtuIo4T7Xt8URak9diwNDgd6dNR81z/eQPn0&#10;kF4/R3eMh/K43D6/183boTbmcj7d34HKNOWz+N/9YsV3K/PljBwBv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A/5FwgAAANwAAAAPAAAAAAAAAAAAAAAAAJgCAABkcnMvZG93&#10;bnJldi54bWxQSwUGAAAAAAQABAD1AAAAhwMAAAAA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 xml:space="preserve">Master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genehmigen</w:t>
                              </w:r>
                              <w:proofErr w:type="spellEnd"/>
                              <w:proofErr w:type="gramEnd"/>
                            </w:p>
                          </w:txbxContent>
                        </v:textbox>
                      </v:rect>
                      <v:rect id="Rectangle 95" o:spid="_x0000_s1163" style="position:absolute;left:11984;top:19186;width:8606;height:22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9b3sYA&#10;AADcAAAADwAAAGRycy9kb3ducmV2LnhtbESPQWsCMRSE7wX/Q3iF3mrWQhdZjWJthRbpoVtRj4/N&#10;c7O4eVmS1N3++0YoeBxmvhlmvhxsKy7kQ+NYwWScgSCunG64VrD73jxOQYSIrLF1TAp+KcByMbqb&#10;Y6Fdz190KWMtUgmHAhWYGLtCylAZshjGriNO3sl5izFJX0vtsU/ltpVPWZZLiw2nBYMdrQ1V5/LH&#10;KshfX8LHvjdHf8iP083bZ1ltD6VSD/fDagYi0hBv4X/6XSfueQLXM+kI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U9b3sYAAADcAAAADwAAAAAAAAAAAAAAAACYAgAAZHJz&#10;L2Rvd25yZXYueG1sUEsFBgAAAAAEAAQA9QAAAIsDAAAAAA==&#10;" fillcolor="#9c0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Gegen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 xml:space="preserve"> CTD/PSF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</w:rPr>
                                <w:t>abgleichen</w:t>
                              </w:r>
                              <w:proofErr w:type="spellEnd"/>
                            </w:p>
                          </w:txbxContent>
                        </v:textbox>
                      </v:rect>
                      <v:shape id="AutoShape 365" o:spid="_x0000_s1164" type="#_x0000_t32" style="position:absolute;left:16294;top:12193;width:138;height:392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cDkMUAAADcAAAADwAAAGRycy9kb3ducmV2LnhtbESPT4vCMBTE78J+h/AWvGm6xT9rNcqy&#10;InhRUPfg8dE827LNS2liW/30RhA8DjPzG2ax6kwpGqpdYVnB1zACQZxaXXCm4O+0GXyDcB5ZY2mZ&#10;FNzIwWr50Vtgom3LB2qOPhMBwi5BBbn3VSKlS3My6Ia2Ig7exdYGfZB1JnWNbYCbUsZRNJEGCw4L&#10;OVb0m1P6f7waBVE1PkzbUUzyvE9P92Y9u4/2O6X6n93PHISnzr/Dr/ZWK5iMY3ieCUdALh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pcDkM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v:shape id="Text Box 16" o:spid="_x0000_s1165" type="#_x0000_t202" style="position:absolute;left:13289;top:12370;width:1971;height:13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xcNcYA&#10;AADcAAAADwAAAGRycy9kb3ducmV2LnhtbESP3WrCQBSE7wt9h+UUvDO7WmolukppK1hBiz8PcMwe&#10;k9Ds2ZBdTerTdwWhl8PMfMNM552txIUaXzrWMEgUCOLMmZJzDYf9oj8G4QOywcoxafglD/PZ48MU&#10;U+Na3tJlF3IRIexT1FCEUKdS+qwgiz5xNXH0Tq6xGKJscmkabCPcVnKo1EhaLDkuFFjTe0HZz+5s&#10;NbSVGtbXzcfr8fB5VWv3deKV+9a699S9TUAE6sJ/+N5eGg2jl2e4nYlHQM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ixcNcYAAADcAAAADwAAAAAAAAAAAAAAAACYAgAAZHJz&#10;L2Rvd25yZXYueG1sUEsFBgAAAAAEAAQA9QAAAIsDAAAAAA==&#10;" filled="f" stroked="f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nein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AutoShape 365" o:spid="_x0000_s1166" type="#_x0000_t32" style="position:absolute;left:16287;top:17686;width:7;height:150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I+f8UAAADcAAAADwAAAGRycy9kb3ducmV2LnhtbESPT4vCMBTE7wt+h/AEb2uqVFerUUQR&#10;vKzgn4PHR/Nsi81LaWJb/fSbhYU9DjPzG2a57kwpGqpdYVnBaBiBIE6tLjhTcL3sP2cgnEfWWFom&#10;BS9ysF71PpaYaNvyiZqzz0SAsEtQQe59lUjp0pwMuqGtiIN3t7VBH2SdSV1jG+CmlOMomkqDBYeF&#10;HCva5pQ+zk+jIKomp682HpO8HdPLu9nN3/HxW6lBv9ssQHjq/H/4r33QCqaTGH7PhCMgV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jI+f8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v:shape id="AutoShape 365" o:spid="_x0000_s1167" type="#_x0000_t32" style="position:absolute;left:16287;top:21423;width:8;height:171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H2xMUAAADcAAAADwAAAGRycy9kb3ducmV2LnhtbESPW0vEMBSE34X9D+EIvrmp4l6ozS6u&#10;4AVBl72Ar4fmNCnbnJQmbuO/N4Lg4zAz3zDVOrlOnGkIrWcFN9MCBHHtdctGwfHwdL0EESKyxs4z&#10;KfimAOvV5KLCUvuRd3TeRyMyhEOJCmyMfSllqC05DFPfE2ev8YPDmOVgpB5wzHDXyduimEuHLecF&#10;iz09WqpP+y+nwLxtPp7fm8/kxoXeGLm1d/iSlLq6TA/3ICKl+B/+a79qBfPZDH7P5CMgV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yH2xM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v:shape id="AutoShape 365" o:spid="_x0000_s1168" type="#_x0000_t32" style="position:absolute;left:16294;top:24702;width:1;height:160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wFk8QAAADcAAAADwAAAGRycy9kb3ducmV2LnhtbESPQYvCMBSE78L+h/AWvGm6onWtRllW&#10;BC8K6h48PppnW7Z5KU1sq7/eCILHYWa+YRarzpSiodoVlhV8DSMQxKnVBWcK/k6bwTcI55E1lpZJ&#10;wY0crJYfvQUm2rZ8oOboMxEg7BJUkHtfJVK6NCeDbmgr4uBdbG3QB1lnUtfYBrgp5SiKYmmw4LCQ&#10;Y0W/OaX/x6tREFWTw7Qdj0ie9+np3qxn9/F+p1T/s/uZg/DU+Xf41d5qBfEkhueZcAT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rAWTxAAAANwAAAAPAAAAAAAAAAAA&#10;AAAAAKECAABkcnMvZG93bnJldi54bWxQSwUGAAAAAAQABAD5AAAAkgMAAAAA&#10;" strokecolor="#9c0" strokeweight="2.25pt">
                        <v:stroke endarrow="block"/>
                        <v:shadow color="#eeece1"/>
                      </v:shape>
                      <v:shape id="AutoShape 365" o:spid="_x0000_s1169" type="#_x0000_t34" style="position:absolute;left:20517;top:9698;width:3405;height:17395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/7S8UAAADcAAAADwAAAGRycy9kb3ducmV2LnhtbESPS2sCQRCE74H8h6EDucXZBHxk46yI&#10;REhAD2oEj52d3gfZ6Vl2Orr+e0cQPBZV9RU1nfWuUUfqQu3ZwOsgAUWce1tzaeBnt3yZgAqCbLHx&#10;TAbOFGCWPT5MMbX+xBs6bqVUEcIhRQOVSJtqHfKKHIaBb4mjV/jOoUTZldp2eIpw1+i3JBlphzXH&#10;hQpbWlSU/23/nYGgy1Cs3g8y/m4mn7/1bi371hrz/NTPP0AJ9XIP39pf1sBoOIbrmXgEdHY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z/7S8UAAADcAAAADwAAAAAAAAAA&#10;AAAAAAChAgAAZHJzL2Rvd25yZXYueG1sUEsFBgAAAAAEAAQA+QAAAJMDAAAAAA==&#10;" adj="-14502" strokecolor="#9c0" strokeweight="2.25pt">
                        <v:stroke endarrow="block" joinstyle="round"/>
                        <v:shadow color="#eeece1"/>
                      </v:shape>
                      <v:shape id="AutoShape 365" o:spid="_x0000_s1170" type="#_x0000_t32" style="position:absolute;left:16294;top:27877;width:82;height:349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BZWsIAAADcAAAADwAAAGRycy9kb3ducmV2LnhtbERPTWsCMRC9C/6HMAVvNVuxtmyNooJt&#10;EdpSFXodNmOyuJksm9RN/705FDw+3vd8mVwjLtSF2rOCh3EBgrjyumaj4HjY3j+DCBFZY+OZFPxR&#10;gOViOJhjqX3P33TZRyNyCIcSFdgY21LKUFlyGMa+Jc7cyXcOY4adkbrDPoe7Rk6KYiYd1pwbLLa0&#10;sVSd979OgdmtP18/Tj/J9U96beSXneJbUmp0l1YvICKleBP/u9+1gtljXpvP5CMgF1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SBZWsIAAADcAAAADwAAAAAAAAAAAAAA&#10;AAChAgAAZHJzL2Rvd25yZXYueG1sUEsFBgAAAAAEAAQA+QAAAJADAAAAAA==&#10;" strokecolor="#9c0" strokeweight="2.25pt">
                        <v:stroke endarrow="block"/>
                        <v:shadow color="#eeece1"/>
                      </v:shape>
                      <v:shape id="AutoShape 66" o:spid="_x0000_s1171" type="#_x0000_t114" style="position:absolute;left:31764;top:22781;width:7148;height:23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Wkr8EA&#10;AADcAAAADwAAAGRycy9kb3ducmV2LnhtbERPTYvCMBC9C/6HMII3TV2xSjWKLCzsCoJWL97GZmyL&#10;zaQ0Ubv+enMQPD7e92LVmkrcqXGlZQWjYQSCOLO65FzB8fAzmIFwHlljZZkU/JOD1bLbWWCi7YP3&#10;dE99LkIIuwQVFN7XiZQuK8igG9qaOHAX2xj0ATa51A0+Qrip5FcUxdJgyaGhwJq+C8qu6c0oqMfn&#10;8x/tNtXTb1PZ7tLp7TSZKtXvtes5CE+t/4jf7l+tII7D/HAmHA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N1pK/BAAAA3AAAAA8AAAAAAAAAAAAAAAAAmAIAAGRycy9kb3du&#10;cmV2LnhtbFBLBQYAAAAABAAEAPUAAACGAwAAAAA=&#10;" fillcolor="#ddd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Produktdatenbank</w:t>
                              </w:r>
                              <w:proofErr w:type="spellEnd"/>
                            </w:p>
                          </w:txbxContent>
                        </v:textbox>
                      </v:shape>
                      <v:rect id="Rectangle 95" o:spid="_x0000_s1172" style="position:absolute;left:12088;top:35252;width:8707;height:23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RY8UA&#10;AADcAAAADwAAAGRycy9kb3ducmV2LnhtbESPQWsCMRSE74L/ITyhN83qYZGtUdqq0CIeui3V42Pz&#10;ulm6eVmS6G7/vREKPQ4z3wyz2gy2FVfyoXGsYD7LQBBXTjdcK/j82E+XIEJE1tg6JgW/FGCzHo9W&#10;WGjX8ztdy1iLVMKhQAUmxq6QMlSGLIaZ64iT9+28xZikr6X22Kdy28pFluXSYsNpwWBHL4aqn/Ji&#10;FeTb5/D21ZuzP+Xn5X53LKvDqVTqYTI8PYKINMT/8B/9qhOXz+F+Jh0Bub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I5FjxQAAANwAAAAPAAAAAAAAAAAAAAAAAJgCAABkcnMv&#10;ZG93bnJldi54bWxQSwUGAAAAAAQABAD1AAAAigMAAAAA&#10;" fillcolor="#9c0">
                        <v:textbox inset=".88983mm,.44492mm,.88983mm,.44492mm">
                          <w:txbxContent>
                            <w:p w:rsidR="00A45EFA" w:rsidRPr="003A018D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 w:rsidRPr="003A018D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Genehmigung durch Leitung Herstellung</w:t>
                              </w:r>
                            </w:p>
                          </w:txbxContent>
                        </v:textbox>
                      </v:rect>
                      <v:rect id="Rectangle 95" o:spid="_x0000_s1173" style="position:absolute;left:12088;top:40811;width:8744;height:23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EPFMUA&#10;AADcAAAADwAAAGRycy9kb3ducmV2LnhtbESPQWsCMRSE74L/IbxCb5qth0W2RmmrQkU8dFuqx8fm&#10;dbN087Ik0V3/vREKPQ4z3wyzWA22FRfyoXGs4GmagSCunG64VvD1uZ3MQYSIrLF1TAquFGC1HI8W&#10;WGjX8wddyliLVMKhQAUmxq6QMlSGLIap64iT9+O8xZikr6X22Kdy28pZluXSYsNpwWBHb4aq3/Js&#10;FeTr17D77s3JH/PTfLs5lNX+WCr1+DC8PIOINMT/8B/9rhOXz+B+Jh0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8Q8UxQAAANwAAAAPAAAAAAAAAAAAAAAAAJgCAABkcnMv&#10;ZG93bnJldi54bWxQSwUGAAAAAAQABAD1AAAAigMAAAAA&#10;" fillcolor="#9c0">
                        <v:textbox inset=".88983mm,.44492mm,.88983mm,.44492mm">
                          <w:txbxContent>
                            <w:p w:rsidR="00A45EFA" w:rsidRPr="003A018D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Rohdatensammlung bei Herstellung/ Prüfung</w:t>
                              </w:r>
                            </w:p>
                          </w:txbxContent>
                        </v:textbox>
                      </v:rect>
                      <v:rect id="Rectangle 95" o:spid="_x0000_s1174" style="position:absolute;left:12126;top:45354;width:8699;height:151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2qj8UA&#10;AADcAAAADwAAAGRycy9kb3ducmV2LnhtbESPQWsCMRSE7wX/Q3iF3mq2FhZZjWK1Qov00G1Rj4/N&#10;c7N087Ikqbv+eyMUehxmvhlmvhxsK87kQ+NYwdM4A0FcOd1wreD7a/s4BREissbWMSm4UIDlYnQ3&#10;x0K7nj/pXMZapBIOBSowMXaFlKEyZDGMXUecvJPzFmOSvpbaY5/KbSsnWZZLiw2nBYMdrQ1VP+Wv&#10;VZBvXsL7vjdHf8iP0+3rR1ntDqVSD/fDagYi0hD/w3/0m05c/gy3M+k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vaqPxQAAANwAAAAPAAAAAAAAAAAAAAAAAJgCAABkcnMv&#10;ZG93bnJldi54bWxQSwUGAAAAAAQABAD1AAAAigMAAAAA&#10;" fillcolor="#9c0">
                        <v:textbox inset=".88983mm,.44492mm,.88983mm,.44492mm">
                          <w:txbxContent>
                            <w:p w:rsidR="00A45EFA" w:rsidRPr="003A018D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BRR</w:t>
                              </w:r>
                            </w:p>
                          </w:txbxContent>
                        </v:textbox>
                      </v:rect>
                      <v:rect id="Rectangle 95" o:spid="_x0000_s1175" style="position:absolute;left:11984;top:58499;width:8848;height:19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Qy+8UA&#10;AADcAAAADwAAAGRycy9kb3ducmV2LnhtbESPQWsCMRSE7wX/Q3iF3mq2UhZZjWK1Qov00G1Rj4/N&#10;c7N087Ikqbv+eyMUehxmvhlmvhxsK87kQ+NYwdM4A0FcOd1wreD7a/s4BREissbWMSm4UIDlYnQ3&#10;x0K7nj/pXMZapBIOBSowMXaFlKEyZDGMXUecvJPzFmOSvpbaY5/KbSsnWZZLiw2nBYMdrQ1VP+Wv&#10;VZBvXsL7vjdHf8iP0+3rR1ntDqVSD/fDagYi0hD/w3/0m05c/gy3M+k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VDL7xQAAANwAAAAPAAAAAAAAAAAAAAAAAJgCAABkcnMv&#10;ZG93bnJldi54bWxQSwUGAAAAAAQABAD1AAAAigMAAAAA&#10;" fillcolor="#9c0">
                        <v:textbox inset=".88983mm,.44492mm,.88983mm,.44492mm">
                          <w:txbxContent>
                            <w:p w:rsidR="00A45EFA" w:rsidRPr="003A018D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Trending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, PQR</w:t>
                              </w:r>
                            </w:p>
                          </w:txbxContent>
                        </v:textbox>
                      </v:rect>
                      <v:shape id="AutoShape 94" o:spid="_x0000_s1176" type="#_x0000_t110" style="position:absolute;left:10433;top:49253;width:11925;height:52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vcxccA&#10;AADcAAAADwAAAGRycy9kb3ducmV2LnhtbESPQUsDMRSE74L/ITzBS7FZhS6yNi3FUrr21FZBj4/N&#10;c7O4edkmsbvtrzeFgsdhZr5hpvPBtuJIPjSOFTyOMxDEldMN1wo+3lcPzyBCRNbYOiYFJwown93e&#10;TLHQrucdHfexFgnCoUAFJsaukDJUhiyGseuIk/ftvMWYpK+l9tgnuG3lU5bl0mLDacFgR6+Gqp/9&#10;r1Ww3pSjr9PWeFqeD6vt56ifLN8WSt3fDYsXEJGG+B++tkutIM8ncDm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sr3MXHAAAA3AAAAA8AAAAAAAAAAAAAAAAAmAIAAGRy&#10;cy9kb3ducmV2LnhtbFBLBQYAAAAABAAEAPUAAACMAwAAAAA=&#10;" fillcolor="#9c0">
                        <v:textbox inset=".88983mm,.44492mm,.88983mm,.44492mm">
                          <w:txbxContent>
                            <w:p w:rsidR="00A45EFA" w:rsidRPr="001C338B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0000"/>
                                  <w:sz w:val="31"/>
                                  <w:szCs w:val="36"/>
                                  <w:lang w:val="de-D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0"/>
                                  <w:szCs w:val="12"/>
                                  <w:lang w:val="de-DE"/>
                                </w:rPr>
                                <w:t>Abweichungen, OOS, Probleme?</w:t>
                              </w:r>
                            </w:p>
                          </w:txbxContent>
                        </v:textbox>
                      </v:shape>
                      <v:shape id="AutoShape 365" o:spid="_x0000_s1177" type="#_x0000_t32" style="position:absolute;left:16376;top:33700;width:66;height:15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+iDsUAAADcAAAADwAAAGRycy9kb3ducmV2LnhtbESP3WoCMRSE7wu+QziF3mm2pWzLapQq&#10;9AehSlXw9rA5Jks3J8smddO3bwShl8PMfMPMFsm14kx9aDwruJ8UIIhrrxs2Cg771/EziBCRNbae&#10;ScEvBVjMRzczrLQf+IvOu2hEhnCoUIGNsaukDLUlh2HiO+LsnXzvMGbZG6l7HDLctfKhKErpsOG8&#10;YLGjlaX6e/fjFJj1cvP2eTomNzzppZFb+4jvSam72/QyBREpxf/wtf2hFZRlCZcz+QjI+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Z+iDs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v:shape id="AutoShape 365" o:spid="_x0000_s1178" type="#_x0000_t32" style="position:absolute;left:16442;top:37584;width:18;height:32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MHlcUAAADcAAAADwAAAGRycy9kb3ducmV2LnhtbESP3UoDMRSE7wXfIRyhdzZbKVvZNi2t&#10;0CqClf6At4fNabK4OVk2sRvf3giCl8PMfMMsVsm14kp9aDwrmIwLEMS11w0bBefT9v4RRIjIGlvP&#10;pOCbAqyWtzcLrLQf+EDXYzQiQzhUqMDG2FVShtqSwzD2HXH2Lr53GLPsjdQ9DhnuWvlQFKV02HBe&#10;sNjRk6X68/jlFJjXzX73dvlIbpjpjZHvdorPSanRXVrPQURK8T/8137RCspyBr9n8hGQy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tMHlcUAAADcAAAADwAAAAAAAAAA&#10;AAAAAAChAgAAZHJzL2Rvd25yZXYueG1sUEsFBgAAAAAEAAQA+QAAAJMDAAAAAA==&#10;" strokecolor="#9c0" strokeweight="2.25pt">
                        <v:stroke endarrow="block"/>
                        <v:shadow color="#eeece1"/>
                      </v:shape>
                      <v:shape id="AutoShape 365" o:spid="_x0000_s1179" type="#_x0000_t32" style="position:absolute;left:16460;top:43143;width:16;height:22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yT58IAAADcAAAADwAAAGRycy9kb3ducmV2LnhtbERPy2oCMRTdF/yHcIXuaqalTGU0Si20&#10;FaGKD+j2MrkmQyc3wyR14t+bRaHLw3nPl8m14kJ9aDwreJwUIIhrrxs2Ck7H94cpiBCRNbaeScGV&#10;AiwXo7s5VtoPvKfLIRqRQzhUqMDG2FVShtqSwzDxHXHmzr53GDPsjdQ9DjnctfKpKErpsOHcYLGj&#10;N0v1z+HXKTCb1fbj6/yd3PCiV0bu7DN+JqXux+l1BiJSiv/iP/daKyjLvDafyUdAL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0yT58IAAADcAAAADwAAAAAAAAAAAAAA&#10;AAChAgAAZHJzL2Rvd25yZXYueG1sUEsFBgAAAAAEAAQA+QAAAJADAAAAAA==&#10;" strokecolor="#9c0" strokeweight="2.25pt">
                        <v:stroke endarrow="block"/>
                        <v:shadow color="#eeece1"/>
                      </v:shape>
                      <v:shape id="AutoShape 66" o:spid="_x0000_s1180" type="#_x0000_t114" style="position:absolute;left:31479;top:59148;width:7148;height:19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8NMsUA&#10;AADcAAAADwAAAGRycy9kb3ducmV2LnhtbESPQWvCQBSE74L/YXlCb7qx0mhTV5GC0AqCxl56e2af&#10;STD7NmRXjf56VxA8DjPzDTOdt6YSZ2pcaVnBcBCBIM6sLjlX8Ldb9icgnEfWWFkmBVdyMJ91O1NM&#10;tL3wls6pz0WAsEtQQeF9nUjpsoIMuoGtiYN3sI1BH2STS93gJcBNJd+jKJYGSw4LBdb0XVB2TE9G&#10;QT3a739ps6pufp3KdpOOT/8fY6Xeeu3iC4Sn1r/Cz/aPVhDHn/A4E46A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Tw0yxQAAANwAAAAPAAAAAAAAAAAAAAAAAJgCAABkcnMv&#10;ZG93bnJldi54bWxQSwUGAAAAAAQABAD1AAAAigMAAAAA&#10;" fillcolor="#ddd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PQR</w:t>
                              </w:r>
                            </w:p>
                          </w:txbxContent>
                        </v:textbox>
                      </v:shape>
                      <v:shape id="AutoShape 66" o:spid="_x0000_s1181" type="#_x0000_t114" style="position:absolute;left:31574;top:45141;width:7010;height:20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CX6cQA&#10;AADcAAAADwAAAGRycy9kb3ducmV2LnhtbESPQYvCMBSE74L/ITxhb5q6opWuUURYcAVBq5e9PZu3&#10;bdnmpTRRq7/eCILHYWa+YWaL1lTiQo0rLSsYDiIQxJnVJecKjofv/hSE88gaK8uk4EYOFvNuZ4aJ&#10;tlfe0yX1uQgQdgkqKLyvEyldVpBBN7A1cfD+bGPQB9nkUjd4DXBTyc8omkiDJYeFAmtaFZT9p2ej&#10;oB6dTj+021R3v01lu0vj8+84Vuqj1y6/QHhq/Tv8aq+1gkk8hOeZcATk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gl+nEAAAA3AAAAA8AAAAAAAAAAAAAAAAAmAIAAGRycy9k&#10;b3ducmV2LnhtbFBLBQYAAAAABAAEAPUAAACJAwAAAAA=&#10;" fillcolor="#ddd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BRR-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Checkliste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AutoShape 66" o:spid="_x0000_s1182" type="#_x0000_t114" style="position:absolute;left:31764;top:18982;width:7010;height:24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6sBcQA&#10;AADcAAAADwAAAGRycy9kb3ducmV2LnhtbESPQYvCMBSE74L/ITxhb5qqaKVrFBEWdgVBq5e9PZu3&#10;bdnmpTRRq7/eCILHYWa+YebL1lTiQo0rLSsYDiIQxJnVJecKjoev/gyE88gaK8uk4EYOlotuZ46J&#10;tlfe0yX1uQgQdgkqKLyvEyldVpBBN7A1cfD+bGPQB9nkUjd4DXBTyVEUTaXBksNCgTWtC8r+07NR&#10;UI9Ppx/abaq736ay3aXx+XcSK/XRa1efIDy1/h1+tb+1gmk8hueZc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+rAXEAAAA3AAAAA8AAAAAAAAAAAAAAAAAmAIAAGRycy9k&#10;b3ducmV2LnhtbFBLBQYAAAAABAAEAPUAAACJAwAAAAA=&#10;" fillcolor="#ddd">
                        <v:textbox inset=".88983mm,.44492mm,.88983mm,.44492mm">
                          <w:txbxContent>
                            <w:p w:rsidR="00A45EFA" w:rsidRDefault="00A45EFA" w:rsidP="00A45EFA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31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0"/>
                                  <w:szCs w:val="12"/>
                                </w:rPr>
                                <w:t>CTD/PSF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5EFA" w:rsidRPr="00A45EFA" w:rsidRDefault="00A45EFA" w:rsidP="00522AF5">
            <w:pPr>
              <w:pStyle w:val="tabelle-ueberschrift"/>
              <w:rPr>
                <w:rFonts w:ascii="Arial" w:hAnsi="Arial"/>
                <w:color w:val="auto"/>
              </w:rPr>
            </w:pPr>
            <w:r w:rsidRPr="00A45EFA">
              <w:rPr>
                <w:rFonts w:ascii="Arial" w:hAnsi="Arial"/>
                <w:color w:val="auto"/>
              </w:rPr>
              <w:t>Zuständigkeiten und Verantwortlichkeiten geregelt in folgenden SOPs:</w:t>
            </w: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  <w:r w:rsidRPr="00A45EFA">
              <w:rPr>
                <w:rFonts w:ascii="Arial" w:hAnsi="Arial"/>
                <w:b w:val="0"/>
                <w:color w:val="auto"/>
              </w:rPr>
              <w:br/>
            </w: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6D5BC9" w:rsidRDefault="006D5BC9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  <w:r w:rsidRPr="00A45EFA">
              <w:rPr>
                <w:rFonts w:ascii="Arial" w:hAnsi="Arial"/>
                <w:b w:val="0"/>
                <w:color w:val="auto"/>
              </w:rPr>
              <w:t xml:space="preserve">SOP 407 Erstellung von Herstell- und Verpackungsanweisungen </w:t>
            </w: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  <w:r w:rsidRPr="00A45EFA">
              <w:rPr>
                <w:rFonts w:ascii="Arial" w:hAnsi="Arial"/>
                <w:b w:val="0"/>
                <w:color w:val="auto"/>
              </w:rPr>
              <w:t>SOP 406 Erstellung von Spezifikationen und Prüfanweisungen</w:t>
            </w: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6D5BC9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  <w:r>
              <w:rPr>
                <w:rFonts w:ascii="Arial" w:hAnsi="Arial"/>
                <w:b w:val="0"/>
                <w:color w:val="auto"/>
              </w:rPr>
              <w:br/>
            </w:r>
            <w:r w:rsidR="00A45EFA" w:rsidRPr="00A45EFA">
              <w:rPr>
                <w:rFonts w:ascii="Arial" w:hAnsi="Arial"/>
                <w:b w:val="0"/>
                <w:color w:val="auto"/>
              </w:rPr>
              <w:t xml:space="preserve">SOP 112 </w:t>
            </w:r>
            <w:proofErr w:type="spellStart"/>
            <w:r w:rsidR="00A45EFA" w:rsidRPr="00A45EFA">
              <w:rPr>
                <w:rFonts w:ascii="Arial" w:hAnsi="Arial"/>
                <w:b w:val="0"/>
                <w:color w:val="auto"/>
              </w:rPr>
              <w:t>Product</w:t>
            </w:r>
            <w:proofErr w:type="spellEnd"/>
            <w:r w:rsidR="00A45EFA" w:rsidRPr="00A45EFA">
              <w:rPr>
                <w:rFonts w:ascii="Arial" w:hAnsi="Arial"/>
                <w:b w:val="0"/>
                <w:color w:val="auto"/>
              </w:rPr>
              <w:t xml:space="preserve"> </w:t>
            </w:r>
            <w:proofErr w:type="spellStart"/>
            <w:r w:rsidR="00A45EFA" w:rsidRPr="00A45EFA">
              <w:rPr>
                <w:rFonts w:ascii="Arial" w:hAnsi="Arial"/>
                <w:b w:val="0"/>
                <w:color w:val="auto"/>
              </w:rPr>
              <w:t>Specification</w:t>
            </w:r>
            <w:proofErr w:type="spellEnd"/>
            <w:r w:rsidR="00A45EFA" w:rsidRPr="00A45EFA">
              <w:rPr>
                <w:rFonts w:ascii="Arial" w:hAnsi="Arial"/>
                <w:b w:val="0"/>
                <w:color w:val="auto"/>
              </w:rPr>
              <w:t xml:space="preserve"> File</w:t>
            </w: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  <w:r w:rsidRPr="00A45EFA">
              <w:rPr>
                <w:rFonts w:ascii="Arial" w:hAnsi="Arial"/>
                <w:b w:val="0"/>
                <w:color w:val="auto"/>
              </w:rPr>
              <w:br/>
            </w: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  <w:r w:rsidRPr="00A45EFA">
              <w:rPr>
                <w:rFonts w:ascii="Arial" w:hAnsi="Arial"/>
                <w:b w:val="0"/>
                <w:color w:val="auto"/>
              </w:rPr>
              <w:t xml:space="preserve">SOP 407 Erstellung von Herstell- und Verpackungsanweisungen </w:t>
            </w: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  <w:r w:rsidRPr="00A45EFA">
              <w:rPr>
                <w:rFonts w:ascii="Arial" w:hAnsi="Arial"/>
                <w:b w:val="0"/>
                <w:color w:val="auto"/>
              </w:rPr>
              <w:t>SOP 101 Überprüfung von Chargendokumentation und Marktfreigabe</w:t>
            </w: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  <w:r w:rsidRPr="00A45EFA">
              <w:rPr>
                <w:rFonts w:ascii="Arial" w:hAnsi="Arial"/>
                <w:b w:val="0"/>
                <w:color w:val="auto"/>
              </w:rPr>
              <w:t>SOP 104 Umgang mit Abweichungen und Änderungen</w:t>
            </w:r>
          </w:p>
          <w:p w:rsidR="00A45EFA" w:rsidRPr="00A45EFA" w:rsidRDefault="006D5BC9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  <w:r>
              <w:rPr>
                <w:rFonts w:ascii="Arial" w:hAnsi="Arial"/>
                <w:b w:val="0"/>
                <w:color w:val="auto"/>
              </w:rPr>
              <w:br/>
            </w:r>
            <w:r w:rsidR="00A45EFA" w:rsidRPr="00A45EFA">
              <w:rPr>
                <w:rFonts w:ascii="Arial" w:hAnsi="Arial"/>
                <w:b w:val="0"/>
                <w:color w:val="auto"/>
              </w:rPr>
              <w:t>SOP 105 Maßnahmen zu Fehlerkorrektur und Vorbeugung einschließlich Ursachenanalyse</w:t>
            </w:r>
          </w:p>
          <w:p w:rsidR="006D5BC9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  <w:r w:rsidRPr="00A45EFA">
              <w:rPr>
                <w:rFonts w:ascii="Arial" w:hAnsi="Arial"/>
                <w:b w:val="0"/>
                <w:color w:val="auto"/>
              </w:rPr>
              <w:br/>
            </w:r>
          </w:p>
          <w:p w:rsidR="00A45EFA" w:rsidRPr="00A45EFA" w:rsidRDefault="00A45EFA" w:rsidP="00A45EFA">
            <w:pPr>
              <w:pStyle w:val="tabelle-ueberschrift"/>
              <w:rPr>
                <w:rFonts w:ascii="Arial" w:hAnsi="Arial"/>
                <w:b w:val="0"/>
                <w:color w:val="auto"/>
              </w:rPr>
            </w:pPr>
            <w:r w:rsidRPr="00A45EFA">
              <w:rPr>
                <w:rFonts w:ascii="Arial" w:hAnsi="Arial"/>
                <w:b w:val="0"/>
                <w:color w:val="auto"/>
              </w:rPr>
              <w:t xml:space="preserve">SOP 108 </w:t>
            </w:r>
            <w:proofErr w:type="spellStart"/>
            <w:r w:rsidRPr="00A45EFA">
              <w:rPr>
                <w:rFonts w:ascii="Arial" w:hAnsi="Arial"/>
                <w:b w:val="0"/>
                <w:color w:val="auto"/>
              </w:rPr>
              <w:t>Product</w:t>
            </w:r>
            <w:proofErr w:type="spellEnd"/>
            <w:r w:rsidRPr="00A45EFA">
              <w:rPr>
                <w:rFonts w:ascii="Arial" w:hAnsi="Arial"/>
                <w:b w:val="0"/>
                <w:color w:val="auto"/>
              </w:rPr>
              <w:t xml:space="preserve"> Quality Review</w:t>
            </w:r>
          </w:p>
          <w:p w:rsidR="00A45EFA" w:rsidRDefault="006D5BC9" w:rsidP="00A45EFA">
            <w:pPr>
              <w:pStyle w:val="tabelle-ueberschrift"/>
            </w:pPr>
            <w:r>
              <w:rPr>
                <w:rFonts w:ascii="Arial" w:hAnsi="Arial"/>
                <w:b w:val="0"/>
                <w:color w:val="auto"/>
              </w:rPr>
              <w:br/>
            </w:r>
            <w:r w:rsidR="00A45EFA" w:rsidRPr="00A45EFA">
              <w:rPr>
                <w:rFonts w:ascii="Arial" w:hAnsi="Arial"/>
                <w:b w:val="0"/>
                <w:color w:val="auto"/>
              </w:rPr>
              <w:t>SOP 404 Archivierung von GMP- relevanten Dokumenten und Aufzeichnungen</w:t>
            </w:r>
          </w:p>
        </w:tc>
      </w:tr>
      <w:tr w:rsidR="00A45EFA" w:rsidRPr="006D5BC9" w:rsidTr="00A45EFA">
        <w:tc>
          <w:tcPr>
            <w:tcW w:w="1516" w:type="pct"/>
            <w:tcMar>
              <w:top w:w="100" w:type="dxa"/>
              <w:left w:w="115" w:type="dxa"/>
              <w:bottom w:w="80" w:type="dxa"/>
              <w:right w:w="115" w:type="dxa"/>
            </w:tcMar>
          </w:tcPr>
          <w:p w:rsidR="00A45EFA" w:rsidRDefault="00A45EFA" w:rsidP="00A45EFA">
            <w:pPr>
              <w:pStyle w:val="standard0"/>
              <w:spacing w:before="0"/>
              <w:rPr>
                <w:rFonts w:ascii="Arial" w:hAnsi="Arial"/>
                <w:sz w:val="16"/>
              </w:rPr>
            </w:pPr>
            <w:r w:rsidRPr="00A45EFA">
              <w:rPr>
                <w:rFonts w:ascii="Arial" w:hAnsi="Arial"/>
                <w:sz w:val="16"/>
              </w:rPr>
              <w:t xml:space="preserve">erstellt: </w:t>
            </w:r>
            <w:r w:rsidRPr="00A45EFA">
              <w:rPr>
                <w:rFonts w:ascii="Arial" w:hAnsi="Arial"/>
                <w:sz w:val="16"/>
              </w:rPr>
              <w:tab/>
            </w:r>
          </w:p>
          <w:p w:rsidR="00A45EFA" w:rsidRDefault="00A45EFA" w:rsidP="00A45EFA">
            <w:pPr>
              <w:pStyle w:val="standard0"/>
              <w:spacing w:before="0"/>
              <w:rPr>
                <w:rFonts w:ascii="Arial" w:hAnsi="Arial"/>
                <w:sz w:val="16"/>
              </w:rPr>
            </w:pPr>
          </w:p>
          <w:p w:rsidR="006D5BC9" w:rsidRDefault="006D5BC9" w:rsidP="00A45EFA">
            <w:pPr>
              <w:pStyle w:val="standard0"/>
              <w:spacing w:before="0"/>
              <w:rPr>
                <w:rFonts w:ascii="Arial" w:hAnsi="Arial"/>
                <w:sz w:val="16"/>
              </w:rPr>
            </w:pPr>
          </w:p>
          <w:p w:rsidR="00A45EFA" w:rsidRPr="00A45EFA" w:rsidRDefault="00A45EFA" w:rsidP="00A45EFA">
            <w:pPr>
              <w:pStyle w:val="standard0"/>
              <w:spacing w:before="0"/>
              <w:rPr>
                <w:rFonts w:ascii="Arial" w:hAnsi="Arial"/>
                <w:sz w:val="16"/>
              </w:rPr>
            </w:pPr>
            <w:r w:rsidRPr="00A45EFA">
              <w:rPr>
                <w:rFonts w:ascii="Arial" w:hAnsi="Arial"/>
                <w:sz w:val="16"/>
              </w:rPr>
              <w:t>(Datum/Unterschrift)</w:t>
            </w:r>
          </w:p>
        </w:tc>
        <w:tc>
          <w:tcPr>
            <w:tcW w:w="1631" w:type="pct"/>
          </w:tcPr>
          <w:p w:rsidR="00A45EFA" w:rsidRPr="00A45EFA" w:rsidRDefault="00A45EFA" w:rsidP="00A45EFA">
            <w:pPr>
              <w:pStyle w:val="standard0"/>
              <w:spacing w:before="0"/>
              <w:rPr>
                <w:rFonts w:ascii="Arial" w:hAnsi="Arial"/>
                <w:sz w:val="16"/>
              </w:rPr>
            </w:pPr>
            <w:r w:rsidRPr="00A45EFA">
              <w:rPr>
                <w:rFonts w:ascii="Arial" w:hAnsi="Arial"/>
                <w:sz w:val="16"/>
              </w:rPr>
              <w:t>überprüft:</w:t>
            </w:r>
          </w:p>
        </w:tc>
        <w:tc>
          <w:tcPr>
            <w:tcW w:w="1853" w:type="pct"/>
          </w:tcPr>
          <w:p w:rsidR="00A45EFA" w:rsidRPr="00A45EFA" w:rsidRDefault="00A45EFA" w:rsidP="00A45EFA">
            <w:pPr>
              <w:pStyle w:val="standard0"/>
              <w:spacing w:before="0"/>
              <w:rPr>
                <w:rFonts w:ascii="Arial" w:hAnsi="Arial"/>
                <w:sz w:val="16"/>
              </w:rPr>
            </w:pPr>
            <w:r w:rsidRPr="00A45EFA">
              <w:rPr>
                <w:rFonts w:ascii="Arial" w:hAnsi="Arial"/>
                <w:sz w:val="16"/>
              </w:rPr>
              <w:t>genehmigt:</w:t>
            </w:r>
          </w:p>
        </w:tc>
      </w:tr>
    </w:tbl>
    <w:p w:rsidR="00981334" w:rsidRPr="003E44B0" w:rsidRDefault="00981334" w:rsidP="009A162E">
      <w:pPr>
        <w:tabs>
          <w:tab w:val="left" w:pos="680"/>
          <w:tab w:val="left" w:pos="1380"/>
          <w:tab w:val="left" w:pos="2100"/>
          <w:tab w:val="left" w:pos="2800"/>
          <w:tab w:val="left" w:pos="3480"/>
          <w:tab w:val="left" w:pos="4180"/>
          <w:tab w:val="left" w:pos="4900"/>
          <w:tab w:val="left" w:pos="5600"/>
          <w:tab w:val="left" w:pos="6280"/>
          <w:tab w:val="left" w:pos="6980"/>
          <w:tab w:val="left" w:pos="7700"/>
          <w:tab w:val="left" w:pos="8400"/>
        </w:tabs>
        <w:jc w:val="both"/>
        <w:rPr>
          <w:rFonts w:ascii="Arial" w:hAnsi="Arial" w:cs="Arial"/>
          <w:sz w:val="20"/>
          <w:szCs w:val="20"/>
          <w:lang w:val="de-DE"/>
        </w:rPr>
      </w:pPr>
    </w:p>
    <w:sectPr w:rsidR="00981334" w:rsidRPr="003E44B0" w:rsidSect="003E4E0D">
      <w:headerReference w:type="default" r:id="rId8"/>
      <w:footerReference w:type="default" r:id="rId9"/>
      <w:type w:val="continuous"/>
      <w:pgSz w:w="11906" w:h="16838" w:code="9"/>
      <w:pgMar w:top="1701" w:right="567" w:bottom="1701" w:left="1701" w:header="794" w:footer="794" w:gutter="0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D3FD9" w:rsidRDefault="003D3FD9">
      <w:r>
        <w:separator/>
      </w:r>
    </w:p>
  </w:endnote>
  <w:endnote w:type="continuationSeparator" w:id="0">
    <w:p w:rsidR="003D3FD9" w:rsidRDefault="003D3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yriad Pro">
    <w:altName w:val="Arial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MM_400 RG 600 NO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MyriaMM_700 BD 600 NO"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MyriaMM_565 SB 600 NO"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Imago">
    <w:altName w:val="Times New Roman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MyriaMM_301 wt 600 wd">
    <w:altName w:val="Arial"/>
    <w:panose1 w:val="020B0604020202020204"/>
    <w:charset w:val="00"/>
    <w:family w:val="modern"/>
    <w:notTrueType/>
    <w:pitch w:val="variable"/>
    <w:sig w:usb0="800000AF" w:usb1="40000048" w:usb2="000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altName w:val="Arial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D5FC4" w:rsidRPr="003E4E0D" w:rsidRDefault="003E4E0D" w:rsidP="003E4E0D">
    <w:pPr>
      <w:pStyle w:val="standard0"/>
      <w:tabs>
        <w:tab w:val="right" w:pos="8505"/>
      </w:tabs>
      <w:rPr>
        <w:rFonts w:ascii="Arial" w:hAnsi="Arial"/>
        <w:sz w:val="18"/>
        <w:szCs w:val="18"/>
      </w:rPr>
    </w:pPr>
    <w:r w:rsidRPr="00691E17">
      <w:rPr>
        <w:rFonts w:ascii="Arial" w:hAnsi="Arial"/>
        <w:sz w:val="18"/>
        <w:szCs w:val="18"/>
      </w:rPr>
      <w:t>©</w:t>
    </w:r>
    <w:r w:rsidR="00E3434B">
      <w:rPr>
        <w:rFonts w:ascii="Arial" w:hAnsi="Arial"/>
        <w:sz w:val="18"/>
        <w:szCs w:val="18"/>
      </w:rPr>
      <w:t>2020 NOC Pharma GmbH</w:t>
    </w:r>
    <w:r w:rsidRPr="00691E17">
      <w:rPr>
        <w:rFonts w:ascii="Arial" w:hAnsi="Arial"/>
        <w:sz w:val="18"/>
        <w:szCs w:val="18"/>
      </w:rPr>
      <w:t xml:space="preserve"> </w:t>
    </w:r>
    <w:r w:rsidRPr="00691E17">
      <w:rPr>
        <w:rFonts w:ascii="MingLiU" w:eastAsia="MingLiU" w:hAnsi="MingLiU" w:cs="MingLiU"/>
        <w:sz w:val="18"/>
        <w:szCs w:val="18"/>
      </w:rPr>
      <w:br/>
    </w:r>
    <w:r w:rsidRPr="00691E17">
      <w:rPr>
        <w:rFonts w:ascii="Arial" w:hAnsi="Arial"/>
        <w:sz w:val="18"/>
        <w:szCs w:val="18"/>
      </w:rPr>
      <w:t>Musterdokumente   SOP-Sammlung für die Pharmaindustrie</w:t>
    </w:r>
    <w:r w:rsidRPr="00691E17">
      <w:rPr>
        <w:rFonts w:ascii="Arial" w:hAnsi="Arial"/>
        <w:sz w:val="18"/>
        <w:szCs w:val="18"/>
      </w:rPr>
      <w:tab/>
    </w:r>
    <w:r w:rsidRPr="00691E17">
      <w:rPr>
        <w:rFonts w:ascii="Arial" w:hAnsi="Arial"/>
        <w:sz w:val="18"/>
        <w:szCs w:val="18"/>
      </w:rPr>
      <w:fldChar w:fldCharType="begin"/>
    </w:r>
    <w:r w:rsidRPr="00691E17">
      <w:rPr>
        <w:rFonts w:ascii="Arial" w:hAnsi="Arial"/>
        <w:sz w:val="18"/>
        <w:szCs w:val="18"/>
      </w:rPr>
      <w:instrText xml:space="preserve"> PAGE </w:instrText>
    </w:r>
    <w:r w:rsidRPr="00691E17">
      <w:rPr>
        <w:rFonts w:ascii="Arial" w:hAnsi="Arial"/>
        <w:sz w:val="18"/>
        <w:szCs w:val="18"/>
      </w:rPr>
      <w:fldChar w:fldCharType="separate"/>
    </w:r>
    <w:r w:rsidR="006D5BC9">
      <w:rPr>
        <w:rFonts w:ascii="Arial" w:hAnsi="Arial"/>
        <w:noProof/>
        <w:sz w:val="18"/>
        <w:szCs w:val="18"/>
      </w:rPr>
      <w:t>3</w:t>
    </w:r>
    <w:r w:rsidRPr="00691E17">
      <w:rPr>
        <w:rFonts w:ascii="Arial" w:hAnsi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D3FD9" w:rsidRDefault="003D3FD9">
      <w:r>
        <w:separator/>
      </w:r>
    </w:p>
  </w:footnote>
  <w:footnote w:type="continuationSeparator" w:id="0">
    <w:p w:rsidR="003D3FD9" w:rsidRDefault="003D3F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161"/>
      <w:gridCol w:w="4857"/>
      <w:gridCol w:w="2630"/>
    </w:tblGrid>
    <w:tr w:rsidR="003E4E0D" w:rsidRPr="00C24281" w:rsidTr="00974BF2">
      <w:tc>
        <w:tcPr>
          <w:tcW w:w="1120" w:type="pct"/>
          <w:vMerge w:val="restart"/>
          <w:shd w:val="clear" w:color="auto" w:fill="C6D9F1"/>
        </w:tcPr>
        <w:p w:rsidR="003E4E0D" w:rsidRPr="00C24281" w:rsidRDefault="00E3434B" w:rsidP="00974BF2">
          <w:pPr>
            <w:pStyle w:val="standard0"/>
            <w:spacing w:before="60" w:after="60"/>
            <w:ind w:left="60" w:right="60"/>
            <w:rPr>
              <w:rFonts w:ascii="Arial" w:hAnsi="Arial"/>
            </w:rPr>
          </w:pPr>
          <w:r>
            <w:rPr>
              <w:rFonts w:ascii="Arial" w:hAnsi="Arial"/>
            </w:rPr>
            <w:t>NOC</w:t>
          </w:r>
          <w:r w:rsidR="003E4E0D" w:rsidRPr="00C24281">
            <w:rPr>
              <w:rFonts w:ascii="Arial" w:hAnsi="Arial"/>
            </w:rPr>
            <w:br/>
            <w:t>Pharma GmbH</w:t>
          </w:r>
        </w:p>
      </w:tc>
      <w:tc>
        <w:tcPr>
          <w:tcW w:w="2517" w:type="pct"/>
          <w:vMerge w:val="restart"/>
          <w:shd w:val="clear" w:color="auto" w:fill="C6D9F1"/>
        </w:tcPr>
        <w:p w:rsidR="003E4E0D" w:rsidRPr="00C24281" w:rsidRDefault="003E4E0D" w:rsidP="00A45EFA">
          <w:pPr>
            <w:pStyle w:val="berschrift"/>
            <w:spacing w:before="60" w:after="60"/>
            <w:ind w:left="60" w:right="60"/>
            <w:rPr>
              <w:rFonts w:ascii="Arial" w:hAnsi="Arial"/>
            </w:rPr>
          </w:pPr>
          <w:r>
            <w:rPr>
              <w:rFonts w:ascii="Arial" w:hAnsi="Arial"/>
            </w:rPr>
            <w:t xml:space="preserve">Ablaufdiagramm </w:t>
          </w:r>
          <w:r w:rsidR="001D0878">
            <w:rPr>
              <w:rFonts w:ascii="Arial" w:hAnsi="Arial"/>
            </w:rPr>
            <w:t>Q-Prozesse</w:t>
          </w:r>
          <w:r w:rsidR="001D0878">
            <w:rPr>
              <w:rFonts w:ascii="Arial" w:hAnsi="Arial"/>
            </w:rPr>
            <w:br/>
            <w:t xml:space="preserve">Life-Cycle-Konzept für </w:t>
          </w:r>
          <w:r w:rsidR="00A45EFA">
            <w:rPr>
              <w:rFonts w:ascii="Arial" w:hAnsi="Arial"/>
            </w:rPr>
            <w:t>Dokumente</w:t>
          </w:r>
        </w:p>
      </w:tc>
      <w:tc>
        <w:tcPr>
          <w:tcW w:w="1363" w:type="pct"/>
          <w:shd w:val="clear" w:color="auto" w:fill="C6D9F1"/>
        </w:tcPr>
        <w:p w:rsidR="003E4E0D" w:rsidRPr="00C24281" w:rsidRDefault="003E4E0D" w:rsidP="001D0878">
          <w:pPr>
            <w:pStyle w:val="standard0"/>
            <w:spacing w:before="60" w:after="60"/>
            <w:ind w:left="60" w:right="60"/>
            <w:rPr>
              <w:rFonts w:ascii="Arial" w:hAnsi="Arial"/>
            </w:rPr>
          </w:pPr>
          <w:r w:rsidRPr="00C24281">
            <w:rPr>
              <w:rFonts w:ascii="Arial" w:hAnsi="Arial"/>
            </w:rPr>
            <w:t>SOP-</w:t>
          </w:r>
          <w:r w:rsidR="001D0878">
            <w:rPr>
              <w:rFonts w:ascii="Arial" w:hAnsi="Arial"/>
            </w:rPr>
            <w:t>100</w:t>
          </w:r>
          <w:r w:rsidR="00A45EFA">
            <w:rPr>
              <w:rFonts w:ascii="Arial" w:hAnsi="Arial"/>
            </w:rPr>
            <w:t>_A6</w:t>
          </w:r>
          <w:r w:rsidRPr="00C24281">
            <w:rPr>
              <w:rFonts w:ascii="Arial" w:hAnsi="Arial"/>
            </w:rPr>
            <w:t>-0</w:t>
          </w:r>
          <w:r w:rsidR="001D0878">
            <w:rPr>
              <w:rFonts w:ascii="Arial" w:hAnsi="Arial"/>
            </w:rPr>
            <w:t>1</w:t>
          </w:r>
        </w:p>
      </w:tc>
    </w:tr>
    <w:tr w:rsidR="003E4E0D" w:rsidRPr="00C24281" w:rsidTr="00974BF2">
      <w:tc>
        <w:tcPr>
          <w:tcW w:w="1120" w:type="pct"/>
          <w:vMerge/>
          <w:shd w:val="clear" w:color="auto" w:fill="C6D9F1"/>
        </w:tcPr>
        <w:p w:rsidR="003E4E0D" w:rsidRPr="00C24281" w:rsidRDefault="003E4E0D" w:rsidP="00974BF2">
          <w:pPr>
            <w:pStyle w:val="standard0"/>
            <w:spacing w:before="60" w:after="60"/>
            <w:ind w:left="60" w:right="60"/>
            <w:rPr>
              <w:rFonts w:ascii="Arial" w:hAnsi="Arial"/>
            </w:rPr>
          </w:pPr>
        </w:p>
      </w:tc>
      <w:tc>
        <w:tcPr>
          <w:tcW w:w="2517" w:type="pct"/>
          <w:vMerge/>
          <w:shd w:val="clear" w:color="auto" w:fill="C6D9F1"/>
        </w:tcPr>
        <w:p w:rsidR="003E4E0D" w:rsidRPr="00C24281" w:rsidRDefault="003E4E0D" w:rsidP="00974BF2">
          <w:pPr>
            <w:spacing w:before="60" w:after="60"/>
            <w:ind w:left="60" w:right="60"/>
            <w:rPr>
              <w:rFonts w:ascii="Arial" w:hAnsi="Arial" w:cs="Arial"/>
              <w:b/>
              <w:color w:val="002060"/>
              <w:sz w:val="20"/>
              <w:szCs w:val="20"/>
              <w:lang w:val="de-DE"/>
            </w:rPr>
          </w:pPr>
        </w:p>
      </w:tc>
      <w:tc>
        <w:tcPr>
          <w:tcW w:w="1363" w:type="pct"/>
          <w:shd w:val="clear" w:color="auto" w:fill="C6D9F1"/>
        </w:tcPr>
        <w:p w:rsidR="003E4E0D" w:rsidRPr="00C24281" w:rsidRDefault="003E4E0D" w:rsidP="00974BF2">
          <w:pPr>
            <w:pStyle w:val="standard0"/>
            <w:spacing w:before="60" w:after="60"/>
            <w:ind w:left="60" w:right="60"/>
            <w:rPr>
              <w:rFonts w:ascii="Arial" w:hAnsi="Arial"/>
            </w:rPr>
          </w:pPr>
          <w:r w:rsidRPr="00C24281">
            <w:rPr>
              <w:rFonts w:ascii="Arial" w:hAnsi="Arial"/>
            </w:rPr>
            <w:t xml:space="preserve">Seite </w:t>
          </w:r>
          <w:r w:rsidRPr="00C24281">
            <w:rPr>
              <w:rFonts w:ascii="Arial" w:hAnsi="Arial"/>
            </w:rPr>
            <w:fldChar w:fldCharType="begin"/>
          </w:r>
          <w:r w:rsidRPr="00C24281">
            <w:rPr>
              <w:rFonts w:ascii="Arial" w:hAnsi="Arial"/>
            </w:rPr>
            <w:instrText xml:space="preserve"> PAGE  \* Arabic  \* MERGEFORMAT </w:instrText>
          </w:r>
          <w:r w:rsidRPr="00C24281">
            <w:rPr>
              <w:rFonts w:ascii="Arial" w:hAnsi="Arial"/>
            </w:rPr>
            <w:fldChar w:fldCharType="separate"/>
          </w:r>
          <w:r w:rsidR="006D5BC9">
            <w:rPr>
              <w:rFonts w:ascii="Arial" w:hAnsi="Arial"/>
              <w:noProof/>
            </w:rPr>
            <w:t>3</w:t>
          </w:r>
          <w:r w:rsidRPr="00C24281">
            <w:rPr>
              <w:rFonts w:ascii="Arial" w:hAnsi="Arial"/>
            </w:rPr>
            <w:fldChar w:fldCharType="end"/>
          </w:r>
          <w:r w:rsidRPr="00C24281">
            <w:rPr>
              <w:rFonts w:ascii="Arial" w:hAnsi="Arial"/>
            </w:rPr>
            <w:t xml:space="preserve"> von </w:t>
          </w:r>
          <w:r w:rsidRPr="00C24281">
            <w:rPr>
              <w:rFonts w:ascii="Arial" w:hAnsi="Arial"/>
            </w:rPr>
            <w:fldChar w:fldCharType="begin"/>
          </w:r>
          <w:r w:rsidRPr="00C24281">
            <w:rPr>
              <w:rFonts w:ascii="Arial" w:hAnsi="Arial"/>
            </w:rPr>
            <w:instrText xml:space="preserve"> NUMPAGES  \* Arabic  \* MERGEFORMAT </w:instrText>
          </w:r>
          <w:r w:rsidRPr="00C24281">
            <w:rPr>
              <w:rFonts w:ascii="Arial" w:hAnsi="Arial"/>
            </w:rPr>
            <w:fldChar w:fldCharType="separate"/>
          </w:r>
          <w:r w:rsidR="006D5BC9">
            <w:rPr>
              <w:rFonts w:ascii="Arial" w:hAnsi="Arial"/>
              <w:noProof/>
            </w:rPr>
            <w:t>3</w:t>
          </w:r>
          <w:r w:rsidRPr="00C24281">
            <w:rPr>
              <w:rFonts w:ascii="Arial" w:hAnsi="Arial"/>
              <w:noProof/>
            </w:rPr>
            <w:fldChar w:fldCharType="end"/>
          </w:r>
        </w:p>
      </w:tc>
    </w:tr>
  </w:tbl>
  <w:p w:rsidR="001D5FC4" w:rsidRPr="003E4E0D" w:rsidRDefault="001D5FC4" w:rsidP="003E4E0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5.85pt;height:11.35pt;visibility:visible;mso-wrap-style:square" o:bullet="t">
        <v:imagedata r:id="rId1" o:title=""/>
      </v:shape>
    </w:pict>
  </w:numPicBullet>
  <w:abstractNum w:abstractNumId="0" w15:restartNumberingAfterBreak="0">
    <w:nsid w:val="FFFFFF80"/>
    <w:multiLevelType w:val="singleLevel"/>
    <w:tmpl w:val="918AD1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E376C18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04C44C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590EF5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C28D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B"/>
    <w:multiLevelType w:val="multilevel"/>
    <w:tmpl w:val="E9B2D96A"/>
    <w:lvl w:ilvl="0">
      <w:start w:val="1"/>
      <w:numFmt w:val="decimal"/>
      <w:pStyle w:val="berschrift1"/>
      <w:lvlText w:val="%1"/>
      <w:lvlJc w:val="left"/>
      <w:pPr>
        <w:tabs>
          <w:tab w:val="num" w:pos="851"/>
        </w:tabs>
        <w:ind w:left="851" w:hanging="851"/>
      </w:pPr>
      <w:rPr>
        <w:rFonts w:ascii="Verdana" w:hAnsi="Verdana" w:cs="Arial" w:hint="default"/>
        <w:b/>
        <w:bCs/>
        <w:i w:val="0"/>
        <w:iCs w:val="0"/>
        <w:color w:val="333399"/>
        <w:sz w:val="24"/>
        <w:szCs w:val="24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851"/>
        </w:tabs>
        <w:ind w:left="851" w:hanging="851"/>
      </w:pPr>
      <w:rPr>
        <w:rFonts w:ascii="Verdana" w:hAnsi="Verdana" w:cs="Arial" w:hint="default"/>
        <w:b/>
        <w:bCs/>
        <w:i w:val="0"/>
        <w:iCs w:val="0"/>
        <w:color w:val="002060"/>
        <w:sz w:val="20"/>
        <w:szCs w:val="20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ascii="Verdana" w:hAnsi="Verdana" w:cs="Arial" w:hint="default"/>
        <w:b/>
        <w:bCs/>
        <w:i w:val="0"/>
        <w:iCs w:val="0"/>
        <w:color w:val="333399"/>
        <w:sz w:val="20"/>
        <w:szCs w:val="20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419"/>
        </w:tabs>
        <w:ind w:left="1419" w:hanging="851"/>
      </w:pPr>
      <w:rPr>
        <w:rFonts w:ascii="Verdana" w:hAnsi="Verdana" w:cs="Arial" w:hint="default"/>
        <w:b/>
        <w:bCs w:val="0"/>
        <w:i w:val="0"/>
        <w:iCs w:val="0"/>
        <w:sz w:val="20"/>
        <w:szCs w:val="20"/>
      </w:rPr>
    </w:lvl>
    <w:lvl w:ilvl="4">
      <w:start w:val="1"/>
      <w:numFmt w:val="decimal"/>
      <w:lvlText w:val="(%5)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5">
      <w:start w:val="1"/>
      <w:numFmt w:val="lowerLetter"/>
      <w:pStyle w:val="berschrift6"/>
      <w:lvlText w:val="(%6)"/>
      <w:lvlJc w:val="left"/>
      <w:pPr>
        <w:tabs>
          <w:tab w:val="num" w:pos="0"/>
        </w:tabs>
        <w:ind w:left="1416" w:hanging="708"/>
      </w:pPr>
      <w:rPr>
        <w:rFonts w:hint="default"/>
      </w:rPr>
    </w:lvl>
    <w:lvl w:ilvl="6">
      <w:start w:val="1"/>
      <w:numFmt w:val="lowerRoman"/>
      <w:pStyle w:val="berschrift7"/>
      <w:lvlText w:val="(%7)"/>
      <w:lvlJc w:val="left"/>
      <w:pPr>
        <w:tabs>
          <w:tab w:val="num" w:pos="0"/>
        </w:tabs>
        <w:ind w:left="2124" w:hanging="708"/>
      </w:pPr>
      <w:rPr>
        <w:rFonts w:hint="default"/>
      </w:rPr>
    </w:lvl>
    <w:lvl w:ilvl="7">
      <w:start w:val="1"/>
      <w:numFmt w:val="lowerLetter"/>
      <w:pStyle w:val="berschrift8"/>
      <w:lvlText w:val="(%8)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8">
      <w:start w:val="1"/>
      <w:numFmt w:val="lowerRoman"/>
      <w:pStyle w:val="berschrift9"/>
      <w:lvlText w:val="(%9)"/>
      <w:lvlJc w:val="left"/>
      <w:pPr>
        <w:tabs>
          <w:tab w:val="num" w:pos="0"/>
        </w:tabs>
        <w:ind w:left="3540" w:hanging="708"/>
      </w:pPr>
      <w:rPr>
        <w:rFonts w:hint="default"/>
      </w:rPr>
    </w:lvl>
  </w:abstractNum>
  <w:abstractNum w:abstractNumId="6" w15:restartNumberingAfterBreak="0">
    <w:nsid w:val="FFFFFFFE"/>
    <w:multiLevelType w:val="singleLevel"/>
    <w:tmpl w:val="9544D446"/>
    <w:lvl w:ilvl="0">
      <w:numFmt w:val="bullet"/>
      <w:lvlText w:val="*"/>
      <w:lvlJc w:val="left"/>
    </w:lvl>
  </w:abstractNum>
  <w:abstractNum w:abstractNumId="7" w15:restartNumberingAfterBreak="0">
    <w:nsid w:val="040A287E"/>
    <w:multiLevelType w:val="hybridMultilevel"/>
    <w:tmpl w:val="2E4C809A"/>
    <w:lvl w:ilvl="0" w:tplc="88C2F314">
      <w:start w:val="1"/>
      <w:numFmt w:val="decimal"/>
      <w:pStyle w:val="tabelle-liste-num"/>
      <w:lvlText w:val="%1."/>
      <w:lvlJc w:val="left"/>
      <w:pPr>
        <w:tabs>
          <w:tab w:val="num" w:pos="0"/>
        </w:tabs>
        <w:ind w:left="0" w:firstLine="0"/>
      </w:pPr>
      <w:rPr>
        <w:rFonts w:ascii="Verdana" w:hAnsi="Verdana" w:hint="default"/>
        <w:sz w:val="20"/>
        <w:szCs w:val="20"/>
        <w:u w:color="0000FF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B660AC9"/>
    <w:multiLevelType w:val="hybridMultilevel"/>
    <w:tmpl w:val="8CAC2176"/>
    <w:lvl w:ilvl="0" w:tplc="B4C69780">
      <w:start w:val="1"/>
      <w:numFmt w:val="bullet"/>
      <w:pStyle w:val="liste-liste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13087"/>
    <w:multiLevelType w:val="hybridMultilevel"/>
    <w:tmpl w:val="30885876"/>
    <w:lvl w:ilvl="0" w:tplc="3D6A6C2A">
      <w:start w:val="1"/>
      <w:numFmt w:val="bullet"/>
      <w:pStyle w:val="tabelle-liste-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728DD"/>
    <w:multiLevelType w:val="hybridMultilevel"/>
    <w:tmpl w:val="E1681218"/>
    <w:lvl w:ilvl="0" w:tplc="5528635A">
      <w:start w:val="1"/>
      <w:numFmt w:val="decimal"/>
      <w:pStyle w:val="liste-num"/>
      <w:lvlText w:val="%1.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FC0767B"/>
    <w:multiLevelType w:val="hybridMultilevel"/>
    <w:tmpl w:val="47281B08"/>
    <w:lvl w:ilvl="0" w:tplc="B400E298">
      <w:start w:val="1"/>
      <w:numFmt w:val="bullet"/>
      <w:pStyle w:val="liste-bullet"/>
      <w:lvlText w:val=""/>
      <w:lvlJc w:val="left"/>
      <w:pPr>
        <w:tabs>
          <w:tab w:val="num" w:pos="851"/>
        </w:tabs>
        <w:ind w:left="851" w:hanging="49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00352"/>
    <w:multiLevelType w:val="hybridMultilevel"/>
    <w:tmpl w:val="ED2AF9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C51881"/>
    <w:multiLevelType w:val="hybridMultilevel"/>
    <w:tmpl w:val="C576E9F4"/>
    <w:lvl w:ilvl="0" w:tplc="EA905CE6">
      <w:start w:val="1"/>
      <w:numFmt w:val="decimal"/>
      <w:pStyle w:val="abbildung-titel"/>
      <w:lvlText w:val="Abbildung %1"/>
      <w:lvlJc w:val="left"/>
      <w:pPr>
        <w:tabs>
          <w:tab w:val="num" w:pos="0"/>
        </w:tabs>
        <w:ind w:left="0" w:firstLine="0"/>
      </w:pPr>
      <w:rPr>
        <w:rFonts w:ascii="Verdana" w:hAnsi="Verdana" w:cs="Arial" w:hint="default"/>
        <w:b w:val="0"/>
        <w:bCs w:val="0"/>
        <w:i w:val="0"/>
        <w:iCs w:val="0"/>
        <w:caps w:val="0"/>
        <w:smallCaps/>
        <w:strike w:val="0"/>
        <w:dstrike w:val="0"/>
        <w:color w:val="FF6600"/>
        <w:spacing w:val="0"/>
        <w:w w:val="100"/>
        <w:kern w:val="0"/>
        <w:position w:val="0"/>
        <w:sz w:val="20"/>
        <w:szCs w:val="20"/>
        <w:u w:val="none"/>
        <w:effect w:val="none"/>
        <w:bdr w:val="none" w:sz="0" w:space="0" w:color="auto"/>
        <w:shd w:val="clear" w:color="auto" w:fill="auto"/>
        <w:vertAlign w:val="baseline"/>
        <w:em w:val="none"/>
        <w:lang w:val="de-DE" w:eastAsia="de-DE" w:bidi="ar-SA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B610BB"/>
    <w:multiLevelType w:val="hybridMultilevel"/>
    <w:tmpl w:val="336C1548"/>
    <w:lvl w:ilvl="0" w:tplc="C5A610C0">
      <w:start w:val="1"/>
      <w:numFmt w:val="bullet"/>
      <w:pStyle w:val="tabelle-liste-liste"/>
      <w:lvlText w:val="o"/>
      <w:lvlJc w:val="left"/>
      <w:pPr>
        <w:ind w:left="1252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97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9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13"/>
  </w:num>
  <w:num w:numId="5">
    <w:abstractNumId w:val="10"/>
  </w:num>
  <w:num w:numId="6">
    <w:abstractNumId w:val="9"/>
  </w:num>
  <w:num w:numId="7">
    <w:abstractNumId w:val="7"/>
  </w:num>
  <w:num w:numId="8">
    <w:abstractNumId w:val="14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6"/>
    <w:lvlOverride w:ilvl="0">
      <w:lvl w:ilvl="0">
        <w:start w:val="1"/>
        <w:numFmt w:val="bullet"/>
        <w:lvlText w:val="1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15">
    <w:abstractNumId w:val="6"/>
    <w:lvlOverride w:ilvl="0">
      <w:lvl w:ilvl="0">
        <w:start w:val="1"/>
        <w:numFmt w:val="bullet"/>
        <w:lvlText w:val=" ¬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 w:val="0"/>
          <w:i w:val="0"/>
          <w:strike w:val="0"/>
          <w:color w:val="004DFF"/>
          <w:sz w:val="20"/>
          <w:u w:val="none"/>
        </w:rPr>
      </w:lvl>
    </w:lvlOverride>
  </w:num>
  <w:num w:numId="16">
    <w:abstractNumId w:val="6"/>
    <w:lvlOverride w:ilvl="0">
      <w:lvl w:ilvl="0">
        <w:start w:val="1"/>
        <w:numFmt w:val="bullet"/>
        <w:lvlText w:val="2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17">
    <w:abstractNumId w:val="6"/>
    <w:lvlOverride w:ilvl="0">
      <w:lvl w:ilvl="0">
        <w:start w:val="1"/>
        <w:numFmt w:val="bullet"/>
        <w:lvlText w:val="3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18">
    <w:abstractNumId w:val="6"/>
    <w:lvlOverride w:ilvl="0">
      <w:lvl w:ilvl="0">
        <w:start w:val="1"/>
        <w:numFmt w:val="bullet"/>
        <w:lvlText w:val="4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19">
    <w:abstractNumId w:val="6"/>
    <w:lvlOverride w:ilvl="0">
      <w:lvl w:ilvl="0">
        <w:start w:val="1"/>
        <w:numFmt w:val="bullet"/>
        <w:lvlText w:val="5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20">
    <w:abstractNumId w:val="6"/>
    <w:lvlOverride w:ilvl="0">
      <w:lvl w:ilvl="0">
        <w:start w:val="1"/>
        <w:numFmt w:val="bullet"/>
        <w:lvlText w:val="5.1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4"/>
          <w:u w:val="none"/>
        </w:rPr>
      </w:lvl>
    </w:lvlOverride>
  </w:num>
  <w:num w:numId="21">
    <w:abstractNumId w:val="6"/>
    <w:lvlOverride w:ilvl="0">
      <w:lvl w:ilvl="0">
        <w:start w:val="1"/>
        <w:numFmt w:val="bullet"/>
        <w:lvlText w:val="5.2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4"/>
          <w:u w:val="none"/>
        </w:rPr>
      </w:lvl>
    </w:lvlOverride>
  </w:num>
  <w:num w:numId="22">
    <w:abstractNumId w:val="6"/>
    <w:lvlOverride w:ilvl="0">
      <w:lvl w:ilvl="0">
        <w:start w:val="1"/>
        <w:numFmt w:val="bullet"/>
        <w:lvlText w:val="6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23">
    <w:abstractNumId w:val="6"/>
    <w:lvlOverride w:ilvl="0">
      <w:lvl w:ilvl="0">
        <w:start w:val="1"/>
        <w:numFmt w:val="bullet"/>
        <w:lvlText w:val="6.1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4"/>
          <w:u w:val="none"/>
        </w:rPr>
      </w:lvl>
    </w:lvlOverride>
  </w:num>
  <w:num w:numId="24">
    <w:abstractNumId w:val="6"/>
    <w:lvlOverride w:ilvl="0">
      <w:lvl w:ilvl="0">
        <w:start w:val="1"/>
        <w:numFmt w:val="bullet"/>
        <w:lvlText w:val="1. "/>
        <w:legacy w:legacy="1" w:legacySpace="0" w:legacyIndent="0"/>
        <w:lvlJc w:val="left"/>
        <w:pPr>
          <w:ind w:left="0" w:firstLine="0"/>
        </w:pPr>
        <w:rPr>
          <w:rFonts w:ascii="Myriad Pro Light" w:hAnsi="Myriad Pro Light" w:hint="default"/>
          <w:b/>
          <w:i w:val="0"/>
          <w:strike w:val="0"/>
          <w:color w:val="004DFF"/>
          <w:sz w:val="16"/>
          <w:u w:val="none"/>
        </w:rPr>
      </w:lvl>
    </w:lvlOverride>
  </w:num>
  <w:num w:numId="25">
    <w:abstractNumId w:val="6"/>
    <w:lvlOverride w:ilvl="0">
      <w:lvl w:ilvl="0">
        <w:start w:val="1"/>
        <w:numFmt w:val="bullet"/>
        <w:lvlText w:val="2. "/>
        <w:legacy w:legacy="1" w:legacySpace="0" w:legacyIndent="0"/>
        <w:lvlJc w:val="left"/>
        <w:pPr>
          <w:ind w:left="0" w:firstLine="0"/>
        </w:pPr>
        <w:rPr>
          <w:rFonts w:ascii="Myriad Pro Light" w:hAnsi="Myriad Pro Light" w:hint="default"/>
          <w:b/>
          <w:i w:val="0"/>
          <w:strike w:val="0"/>
          <w:color w:val="004DFF"/>
          <w:sz w:val="16"/>
          <w:u w:val="none"/>
        </w:rPr>
      </w:lvl>
    </w:lvlOverride>
  </w:num>
  <w:num w:numId="26">
    <w:abstractNumId w:val="6"/>
    <w:lvlOverride w:ilvl="0">
      <w:lvl w:ilvl="0">
        <w:start w:val="1"/>
        <w:numFmt w:val="bullet"/>
        <w:lvlText w:val="3. "/>
        <w:legacy w:legacy="1" w:legacySpace="0" w:legacyIndent="0"/>
        <w:lvlJc w:val="left"/>
        <w:pPr>
          <w:ind w:left="0" w:firstLine="0"/>
        </w:pPr>
        <w:rPr>
          <w:rFonts w:ascii="Myriad Pro Light" w:hAnsi="Myriad Pro Light" w:hint="default"/>
          <w:b/>
          <w:i w:val="0"/>
          <w:strike w:val="0"/>
          <w:color w:val="004DFF"/>
          <w:sz w:val="16"/>
          <w:u w:val="none"/>
        </w:rPr>
      </w:lvl>
    </w:lvlOverride>
  </w:num>
  <w:num w:numId="27">
    <w:abstractNumId w:val="6"/>
    <w:lvlOverride w:ilvl="0">
      <w:lvl w:ilvl="0">
        <w:start w:val="1"/>
        <w:numFmt w:val="bullet"/>
        <w:lvlText w:val="4. "/>
        <w:legacy w:legacy="1" w:legacySpace="0" w:legacyIndent="0"/>
        <w:lvlJc w:val="left"/>
        <w:pPr>
          <w:ind w:left="0" w:firstLine="0"/>
        </w:pPr>
        <w:rPr>
          <w:rFonts w:ascii="Myriad Pro Light" w:hAnsi="Myriad Pro Light" w:hint="default"/>
          <w:b/>
          <w:i w:val="0"/>
          <w:strike w:val="0"/>
          <w:color w:val="004DFF"/>
          <w:sz w:val="16"/>
          <w:u w:val="none"/>
        </w:rPr>
      </w:lvl>
    </w:lvlOverride>
  </w:num>
  <w:num w:numId="28">
    <w:abstractNumId w:val="6"/>
    <w:lvlOverride w:ilvl="0">
      <w:lvl w:ilvl="0">
        <w:start w:val="1"/>
        <w:numFmt w:val="bullet"/>
        <w:lvlText w:val="6.2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4"/>
          <w:u w:val="none"/>
        </w:rPr>
      </w:lvl>
    </w:lvlOverride>
  </w:num>
  <w:num w:numId="29">
    <w:abstractNumId w:val="6"/>
    <w:lvlOverride w:ilvl="0">
      <w:lvl w:ilvl="0">
        <w:start w:val="1"/>
        <w:numFmt w:val="bullet"/>
        <w:lvlText w:val="6.2.1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2"/>
          <w:u w:val="none"/>
        </w:rPr>
      </w:lvl>
    </w:lvlOverride>
  </w:num>
  <w:num w:numId="30">
    <w:abstractNumId w:val="6"/>
    <w:lvlOverride w:ilvl="0">
      <w:lvl w:ilvl="0">
        <w:start w:val="1"/>
        <w:numFmt w:val="bullet"/>
        <w:lvlText w:val=" •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 w:val="0"/>
          <w:i w:val="0"/>
          <w:strike w:val="0"/>
          <w:color w:val="000000"/>
          <w:sz w:val="22"/>
          <w:u w:val="none"/>
        </w:rPr>
      </w:lvl>
    </w:lvlOverride>
  </w:num>
  <w:num w:numId="31">
    <w:abstractNumId w:val="6"/>
    <w:lvlOverride w:ilvl="0">
      <w:lvl w:ilvl="0">
        <w:start w:val="1"/>
        <w:numFmt w:val="bullet"/>
        <w:lvlText w:val="6.2.2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2"/>
          <w:u w:val="none"/>
        </w:rPr>
      </w:lvl>
    </w:lvlOverride>
  </w:num>
  <w:num w:numId="32">
    <w:abstractNumId w:val="6"/>
    <w:lvlOverride w:ilvl="0">
      <w:lvl w:ilvl="0">
        <w:start w:val="1"/>
        <w:numFmt w:val="bullet"/>
        <w:lvlText w:val="6.2.3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2"/>
          <w:u w:val="none"/>
        </w:rPr>
      </w:lvl>
    </w:lvlOverride>
  </w:num>
  <w:num w:numId="33">
    <w:abstractNumId w:val="6"/>
    <w:lvlOverride w:ilvl="0">
      <w:lvl w:ilvl="0">
        <w:start w:val="1"/>
        <w:numFmt w:val="bullet"/>
        <w:lvlText w:val="6.2.4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2"/>
          <w:u w:val="none"/>
        </w:rPr>
      </w:lvl>
    </w:lvlOverride>
  </w:num>
  <w:num w:numId="34">
    <w:abstractNumId w:val="6"/>
    <w:lvlOverride w:ilvl="0">
      <w:lvl w:ilvl="0">
        <w:start w:val="1"/>
        <w:numFmt w:val="bullet"/>
        <w:lvlText w:val="6.2.4.1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2"/>
          <w:u w:val="none"/>
        </w:rPr>
      </w:lvl>
    </w:lvlOverride>
  </w:num>
  <w:num w:numId="35">
    <w:abstractNumId w:val="6"/>
    <w:lvlOverride w:ilvl="0">
      <w:lvl w:ilvl="0">
        <w:start w:val="1"/>
        <w:numFmt w:val="bullet"/>
        <w:lvlText w:val="7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36">
    <w:abstractNumId w:val="6"/>
    <w:lvlOverride w:ilvl="0">
      <w:lvl w:ilvl="0">
        <w:start w:val="1"/>
        <w:numFmt w:val="bullet"/>
        <w:lvlText w:val="8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37">
    <w:abstractNumId w:val="6"/>
    <w:lvlOverride w:ilvl="0">
      <w:lvl w:ilvl="0">
        <w:start w:val="1"/>
        <w:numFmt w:val="bullet"/>
        <w:lvlText w:val="9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/>
          <w:i w:val="0"/>
          <w:strike w:val="0"/>
          <w:color w:val="004DFF"/>
          <w:sz w:val="28"/>
          <w:u w:val="none"/>
        </w:rPr>
      </w:lvl>
    </w:lvlOverride>
  </w:num>
  <w:num w:numId="38">
    <w:abstractNumId w:val="6"/>
    <w:lvlOverride w:ilvl="0">
      <w:lvl w:ilvl="0">
        <w:start w:val="1"/>
        <w:numFmt w:val="bullet"/>
        <w:lvlText w:val="Anlage 1"/>
        <w:legacy w:legacy="1" w:legacySpace="0" w:legacyIndent="0"/>
        <w:lvlJc w:val="left"/>
        <w:pPr>
          <w:ind w:left="0" w:firstLine="0"/>
        </w:pPr>
        <w:rPr>
          <w:rFonts w:ascii="Myriad Pro Light" w:hAnsi="Myriad Pro Light" w:hint="default"/>
          <w:b/>
          <w:i w:val="0"/>
          <w:strike w:val="0"/>
          <w:color w:val="004DFF"/>
          <w:sz w:val="18"/>
          <w:u w:val="none"/>
        </w:rPr>
      </w:lvl>
    </w:lvlOverride>
  </w:num>
  <w:num w:numId="39">
    <w:abstractNumId w:val="6"/>
    <w:lvlOverride w:ilvl="0">
      <w:lvl w:ilvl="0">
        <w:start w:val="1"/>
        <w:numFmt w:val="bullet"/>
        <w:lvlText w:val="•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 w:val="0"/>
          <w:i w:val="0"/>
          <w:strike w:val="0"/>
          <w:color w:val="000000"/>
          <w:sz w:val="20"/>
          <w:u w:val="none"/>
        </w:rPr>
      </w:lvl>
    </w:lvlOverride>
  </w:num>
  <w:num w:numId="40">
    <w:abstractNumId w:val="6"/>
    <w:lvlOverride w:ilvl="0">
      <w:lvl w:ilvl="0">
        <w:start w:val="1"/>
        <w:numFmt w:val="bullet"/>
        <w:lvlText w:val=" ¬ "/>
        <w:legacy w:legacy="1" w:legacySpace="0" w:legacyIndent="0"/>
        <w:lvlJc w:val="left"/>
        <w:pPr>
          <w:ind w:left="0" w:firstLine="0"/>
        </w:pPr>
        <w:rPr>
          <w:rFonts w:ascii="Myriad Pro" w:hAnsi="Myriad Pro" w:hint="default"/>
          <w:b w:val="0"/>
          <w:i w:val="0"/>
          <w:strike w:val="0"/>
          <w:color w:val="004DFF"/>
          <w:sz w:val="20"/>
          <w:u w:val="none"/>
        </w:rPr>
      </w:lvl>
    </w:lvlOverride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6"/>
  <w:embedSystemFonts/>
  <w:activeWritingStyle w:appName="MSWord" w:lang="en-US" w:vendorID="64" w:dllVersion="6" w:nlCheck="1" w:checkStyle="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de-DE" w:vendorID="64" w:dllVersion="4096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clickAndTypeStyle w:val="standard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230E"/>
    <w:rsid w:val="00000AD5"/>
    <w:rsid w:val="00001867"/>
    <w:rsid w:val="000046B5"/>
    <w:rsid w:val="00005CB4"/>
    <w:rsid w:val="0001377D"/>
    <w:rsid w:val="00014CAF"/>
    <w:rsid w:val="00015EBA"/>
    <w:rsid w:val="00016184"/>
    <w:rsid w:val="00016449"/>
    <w:rsid w:val="00016CC6"/>
    <w:rsid w:val="00020C77"/>
    <w:rsid w:val="00022390"/>
    <w:rsid w:val="00024118"/>
    <w:rsid w:val="0002750A"/>
    <w:rsid w:val="00031296"/>
    <w:rsid w:val="00034B4D"/>
    <w:rsid w:val="00036F82"/>
    <w:rsid w:val="00037F0A"/>
    <w:rsid w:val="000403A1"/>
    <w:rsid w:val="00041C53"/>
    <w:rsid w:val="0004244D"/>
    <w:rsid w:val="000431FE"/>
    <w:rsid w:val="00043652"/>
    <w:rsid w:val="00045E64"/>
    <w:rsid w:val="0006230E"/>
    <w:rsid w:val="0006369D"/>
    <w:rsid w:val="000644F4"/>
    <w:rsid w:val="000660BF"/>
    <w:rsid w:val="00071F37"/>
    <w:rsid w:val="000741F9"/>
    <w:rsid w:val="0007654F"/>
    <w:rsid w:val="00077409"/>
    <w:rsid w:val="000832A2"/>
    <w:rsid w:val="00086F92"/>
    <w:rsid w:val="00091059"/>
    <w:rsid w:val="0009112E"/>
    <w:rsid w:val="00092125"/>
    <w:rsid w:val="000A3306"/>
    <w:rsid w:val="000A6115"/>
    <w:rsid w:val="000A6E13"/>
    <w:rsid w:val="000A74B2"/>
    <w:rsid w:val="000A7AF3"/>
    <w:rsid w:val="000B30A7"/>
    <w:rsid w:val="000B4B88"/>
    <w:rsid w:val="000C73B2"/>
    <w:rsid w:val="000D18C6"/>
    <w:rsid w:val="000D1F3B"/>
    <w:rsid w:val="000D203B"/>
    <w:rsid w:val="000D7A90"/>
    <w:rsid w:val="000D7BC4"/>
    <w:rsid w:val="000F0836"/>
    <w:rsid w:val="000F6F97"/>
    <w:rsid w:val="000F7D35"/>
    <w:rsid w:val="001027F0"/>
    <w:rsid w:val="00104AF1"/>
    <w:rsid w:val="001068C8"/>
    <w:rsid w:val="00113C21"/>
    <w:rsid w:val="00115049"/>
    <w:rsid w:val="00115066"/>
    <w:rsid w:val="001165FC"/>
    <w:rsid w:val="00125D70"/>
    <w:rsid w:val="00132E46"/>
    <w:rsid w:val="00133F34"/>
    <w:rsid w:val="00136590"/>
    <w:rsid w:val="001469A9"/>
    <w:rsid w:val="00152306"/>
    <w:rsid w:val="001534D6"/>
    <w:rsid w:val="00153A20"/>
    <w:rsid w:val="001643C8"/>
    <w:rsid w:val="00180AF3"/>
    <w:rsid w:val="001830C2"/>
    <w:rsid w:val="0018372A"/>
    <w:rsid w:val="00184EBE"/>
    <w:rsid w:val="001919DC"/>
    <w:rsid w:val="00193B3C"/>
    <w:rsid w:val="001A0EE2"/>
    <w:rsid w:val="001A34A8"/>
    <w:rsid w:val="001A3ADD"/>
    <w:rsid w:val="001A61F8"/>
    <w:rsid w:val="001A66D4"/>
    <w:rsid w:val="001A6FD5"/>
    <w:rsid w:val="001B6399"/>
    <w:rsid w:val="001C0A37"/>
    <w:rsid w:val="001C338B"/>
    <w:rsid w:val="001C53C5"/>
    <w:rsid w:val="001C5418"/>
    <w:rsid w:val="001C7EFF"/>
    <w:rsid w:val="001D0878"/>
    <w:rsid w:val="001D2FC8"/>
    <w:rsid w:val="001D408C"/>
    <w:rsid w:val="001D5FC4"/>
    <w:rsid w:val="001E1775"/>
    <w:rsid w:val="001E3669"/>
    <w:rsid w:val="001E3DE2"/>
    <w:rsid w:val="001E626E"/>
    <w:rsid w:val="001F0366"/>
    <w:rsid w:val="001F49F9"/>
    <w:rsid w:val="00205099"/>
    <w:rsid w:val="00207C36"/>
    <w:rsid w:val="00211831"/>
    <w:rsid w:val="00212460"/>
    <w:rsid w:val="002163AA"/>
    <w:rsid w:val="002220DF"/>
    <w:rsid w:val="00224898"/>
    <w:rsid w:val="00225667"/>
    <w:rsid w:val="00225A22"/>
    <w:rsid w:val="00225AEC"/>
    <w:rsid w:val="00227F2B"/>
    <w:rsid w:val="00233B92"/>
    <w:rsid w:val="002349C9"/>
    <w:rsid w:val="00235A59"/>
    <w:rsid w:val="002371D5"/>
    <w:rsid w:val="0024168C"/>
    <w:rsid w:val="00241AA1"/>
    <w:rsid w:val="00247FB0"/>
    <w:rsid w:val="00257AAD"/>
    <w:rsid w:val="00262ADB"/>
    <w:rsid w:val="0026310E"/>
    <w:rsid w:val="002645DF"/>
    <w:rsid w:val="00266397"/>
    <w:rsid w:val="00266D2E"/>
    <w:rsid w:val="002736E9"/>
    <w:rsid w:val="00274BB2"/>
    <w:rsid w:val="002752FD"/>
    <w:rsid w:val="00281CAB"/>
    <w:rsid w:val="00284155"/>
    <w:rsid w:val="002934E2"/>
    <w:rsid w:val="002A16A8"/>
    <w:rsid w:val="002A4D74"/>
    <w:rsid w:val="002B3504"/>
    <w:rsid w:val="002B63D9"/>
    <w:rsid w:val="002C4D84"/>
    <w:rsid w:val="002D1E7A"/>
    <w:rsid w:val="002E0AAB"/>
    <w:rsid w:val="002F1C3E"/>
    <w:rsid w:val="002F2266"/>
    <w:rsid w:val="002F312F"/>
    <w:rsid w:val="002F48EC"/>
    <w:rsid w:val="002F6B4A"/>
    <w:rsid w:val="00302971"/>
    <w:rsid w:val="003029D8"/>
    <w:rsid w:val="003043F1"/>
    <w:rsid w:val="00313FD3"/>
    <w:rsid w:val="003151E7"/>
    <w:rsid w:val="00320546"/>
    <w:rsid w:val="00326A4F"/>
    <w:rsid w:val="0034264C"/>
    <w:rsid w:val="003479CC"/>
    <w:rsid w:val="00350346"/>
    <w:rsid w:val="00351EE5"/>
    <w:rsid w:val="00355BDD"/>
    <w:rsid w:val="0035664D"/>
    <w:rsid w:val="00356D81"/>
    <w:rsid w:val="00363DDB"/>
    <w:rsid w:val="00363E66"/>
    <w:rsid w:val="00365463"/>
    <w:rsid w:val="00366785"/>
    <w:rsid w:val="00376170"/>
    <w:rsid w:val="0038229C"/>
    <w:rsid w:val="00384EDD"/>
    <w:rsid w:val="00390C78"/>
    <w:rsid w:val="003A49F0"/>
    <w:rsid w:val="003A503E"/>
    <w:rsid w:val="003A5964"/>
    <w:rsid w:val="003A65FB"/>
    <w:rsid w:val="003A6EE6"/>
    <w:rsid w:val="003A7737"/>
    <w:rsid w:val="003B147E"/>
    <w:rsid w:val="003B5894"/>
    <w:rsid w:val="003B7725"/>
    <w:rsid w:val="003B7BE2"/>
    <w:rsid w:val="003D256A"/>
    <w:rsid w:val="003D2E15"/>
    <w:rsid w:val="003D3FD9"/>
    <w:rsid w:val="003D542F"/>
    <w:rsid w:val="003D72FC"/>
    <w:rsid w:val="003E0D18"/>
    <w:rsid w:val="003E16B8"/>
    <w:rsid w:val="003E36FF"/>
    <w:rsid w:val="003E371D"/>
    <w:rsid w:val="003E44B0"/>
    <w:rsid w:val="003E4E0D"/>
    <w:rsid w:val="003E701D"/>
    <w:rsid w:val="003F2205"/>
    <w:rsid w:val="003F2336"/>
    <w:rsid w:val="003F2BC2"/>
    <w:rsid w:val="00401D30"/>
    <w:rsid w:val="00407ED8"/>
    <w:rsid w:val="00411CFC"/>
    <w:rsid w:val="004155AD"/>
    <w:rsid w:val="00415E65"/>
    <w:rsid w:val="004205FB"/>
    <w:rsid w:val="004223F3"/>
    <w:rsid w:val="004245CA"/>
    <w:rsid w:val="004247C3"/>
    <w:rsid w:val="00427EA6"/>
    <w:rsid w:val="0043009C"/>
    <w:rsid w:val="00433470"/>
    <w:rsid w:val="00433481"/>
    <w:rsid w:val="0043708A"/>
    <w:rsid w:val="004374BD"/>
    <w:rsid w:val="00440017"/>
    <w:rsid w:val="00440662"/>
    <w:rsid w:val="00443594"/>
    <w:rsid w:val="00444A1A"/>
    <w:rsid w:val="004534F0"/>
    <w:rsid w:val="00453D20"/>
    <w:rsid w:val="00462AB0"/>
    <w:rsid w:val="00463B24"/>
    <w:rsid w:val="00466BAB"/>
    <w:rsid w:val="00466BAD"/>
    <w:rsid w:val="004709C2"/>
    <w:rsid w:val="00477D09"/>
    <w:rsid w:val="0048260E"/>
    <w:rsid w:val="00483AF5"/>
    <w:rsid w:val="004849EC"/>
    <w:rsid w:val="00484F09"/>
    <w:rsid w:val="00496E65"/>
    <w:rsid w:val="004A2266"/>
    <w:rsid w:val="004B74FE"/>
    <w:rsid w:val="004C1FA1"/>
    <w:rsid w:val="004C6333"/>
    <w:rsid w:val="004C7380"/>
    <w:rsid w:val="004D16CE"/>
    <w:rsid w:val="004D33EC"/>
    <w:rsid w:val="004D3BB1"/>
    <w:rsid w:val="004D52DC"/>
    <w:rsid w:val="004E11A7"/>
    <w:rsid w:val="004E1B18"/>
    <w:rsid w:val="004E21AA"/>
    <w:rsid w:val="004E37D2"/>
    <w:rsid w:val="004E46C9"/>
    <w:rsid w:val="004F342C"/>
    <w:rsid w:val="004F4103"/>
    <w:rsid w:val="004F4CFA"/>
    <w:rsid w:val="004F5D08"/>
    <w:rsid w:val="004F7668"/>
    <w:rsid w:val="00501A4B"/>
    <w:rsid w:val="00501C3E"/>
    <w:rsid w:val="00505555"/>
    <w:rsid w:val="00505FEA"/>
    <w:rsid w:val="005076C5"/>
    <w:rsid w:val="005077E9"/>
    <w:rsid w:val="005143F1"/>
    <w:rsid w:val="00517EB8"/>
    <w:rsid w:val="00522DC8"/>
    <w:rsid w:val="00524C30"/>
    <w:rsid w:val="005312E1"/>
    <w:rsid w:val="0053222D"/>
    <w:rsid w:val="00532902"/>
    <w:rsid w:val="00534906"/>
    <w:rsid w:val="005411F6"/>
    <w:rsid w:val="00547178"/>
    <w:rsid w:val="005546B4"/>
    <w:rsid w:val="00554DF5"/>
    <w:rsid w:val="0056318C"/>
    <w:rsid w:val="005734EE"/>
    <w:rsid w:val="00575B02"/>
    <w:rsid w:val="00575E89"/>
    <w:rsid w:val="00577E0C"/>
    <w:rsid w:val="00582559"/>
    <w:rsid w:val="00587F44"/>
    <w:rsid w:val="00592D3B"/>
    <w:rsid w:val="00592E93"/>
    <w:rsid w:val="00595608"/>
    <w:rsid w:val="005A6675"/>
    <w:rsid w:val="005A6D8C"/>
    <w:rsid w:val="005B1C7C"/>
    <w:rsid w:val="005B7C21"/>
    <w:rsid w:val="005C1F64"/>
    <w:rsid w:val="005C2854"/>
    <w:rsid w:val="005C3533"/>
    <w:rsid w:val="005C4A15"/>
    <w:rsid w:val="005C7548"/>
    <w:rsid w:val="005D6E9C"/>
    <w:rsid w:val="005E5A30"/>
    <w:rsid w:val="005F035F"/>
    <w:rsid w:val="005F0824"/>
    <w:rsid w:val="005F1C8F"/>
    <w:rsid w:val="00604CAB"/>
    <w:rsid w:val="00606F85"/>
    <w:rsid w:val="00611349"/>
    <w:rsid w:val="0061348C"/>
    <w:rsid w:val="006166B0"/>
    <w:rsid w:val="00623015"/>
    <w:rsid w:val="006262F7"/>
    <w:rsid w:val="00640447"/>
    <w:rsid w:val="00641FD8"/>
    <w:rsid w:val="00651E50"/>
    <w:rsid w:val="006536D4"/>
    <w:rsid w:val="00654716"/>
    <w:rsid w:val="00662286"/>
    <w:rsid w:val="00663757"/>
    <w:rsid w:val="00667467"/>
    <w:rsid w:val="00670B3B"/>
    <w:rsid w:val="00681DAC"/>
    <w:rsid w:val="00681E13"/>
    <w:rsid w:val="00686B1E"/>
    <w:rsid w:val="00686DE1"/>
    <w:rsid w:val="0069675E"/>
    <w:rsid w:val="006977DC"/>
    <w:rsid w:val="00697912"/>
    <w:rsid w:val="006A412D"/>
    <w:rsid w:val="006A783E"/>
    <w:rsid w:val="006B3FEA"/>
    <w:rsid w:val="006B7C47"/>
    <w:rsid w:val="006C3231"/>
    <w:rsid w:val="006C4240"/>
    <w:rsid w:val="006C5718"/>
    <w:rsid w:val="006D277C"/>
    <w:rsid w:val="006D482D"/>
    <w:rsid w:val="006D5BC9"/>
    <w:rsid w:val="006D66D4"/>
    <w:rsid w:val="006E1595"/>
    <w:rsid w:val="006E1AF3"/>
    <w:rsid w:val="006E3533"/>
    <w:rsid w:val="006F0E50"/>
    <w:rsid w:val="006F3905"/>
    <w:rsid w:val="006F600A"/>
    <w:rsid w:val="006F7FAC"/>
    <w:rsid w:val="007008B2"/>
    <w:rsid w:val="007131A8"/>
    <w:rsid w:val="00722789"/>
    <w:rsid w:val="0073083E"/>
    <w:rsid w:val="007355DA"/>
    <w:rsid w:val="00743B3A"/>
    <w:rsid w:val="00743C15"/>
    <w:rsid w:val="007440D1"/>
    <w:rsid w:val="00753D1D"/>
    <w:rsid w:val="00763953"/>
    <w:rsid w:val="007641B6"/>
    <w:rsid w:val="007644B5"/>
    <w:rsid w:val="00767C3F"/>
    <w:rsid w:val="00783868"/>
    <w:rsid w:val="00786CD6"/>
    <w:rsid w:val="00791F91"/>
    <w:rsid w:val="00795703"/>
    <w:rsid w:val="007A1F73"/>
    <w:rsid w:val="007B655A"/>
    <w:rsid w:val="007C1D5E"/>
    <w:rsid w:val="007C1F87"/>
    <w:rsid w:val="007C3EB1"/>
    <w:rsid w:val="007C6D7D"/>
    <w:rsid w:val="007D19DC"/>
    <w:rsid w:val="007D4DDB"/>
    <w:rsid w:val="007E0A96"/>
    <w:rsid w:val="007E297E"/>
    <w:rsid w:val="007F1D11"/>
    <w:rsid w:val="007F3675"/>
    <w:rsid w:val="008010B2"/>
    <w:rsid w:val="00802FE5"/>
    <w:rsid w:val="00803EF4"/>
    <w:rsid w:val="0080430E"/>
    <w:rsid w:val="00804936"/>
    <w:rsid w:val="00804B29"/>
    <w:rsid w:val="00805681"/>
    <w:rsid w:val="00811E99"/>
    <w:rsid w:val="0081244B"/>
    <w:rsid w:val="00812854"/>
    <w:rsid w:val="00815C79"/>
    <w:rsid w:val="00821113"/>
    <w:rsid w:val="00823887"/>
    <w:rsid w:val="0083039D"/>
    <w:rsid w:val="00833BD5"/>
    <w:rsid w:val="00843AB5"/>
    <w:rsid w:val="00847F31"/>
    <w:rsid w:val="0085298D"/>
    <w:rsid w:val="00853350"/>
    <w:rsid w:val="00855A3B"/>
    <w:rsid w:val="00857F2C"/>
    <w:rsid w:val="0086205A"/>
    <w:rsid w:val="008705F3"/>
    <w:rsid w:val="008711EA"/>
    <w:rsid w:val="00876203"/>
    <w:rsid w:val="00876B52"/>
    <w:rsid w:val="00880E85"/>
    <w:rsid w:val="00891080"/>
    <w:rsid w:val="008916BA"/>
    <w:rsid w:val="008955AE"/>
    <w:rsid w:val="008973A4"/>
    <w:rsid w:val="008A37E0"/>
    <w:rsid w:val="008A63ED"/>
    <w:rsid w:val="008B1247"/>
    <w:rsid w:val="008B1376"/>
    <w:rsid w:val="008B1F12"/>
    <w:rsid w:val="008B3E2A"/>
    <w:rsid w:val="008B42C2"/>
    <w:rsid w:val="008B4B14"/>
    <w:rsid w:val="008B5899"/>
    <w:rsid w:val="008B7231"/>
    <w:rsid w:val="008C6FD4"/>
    <w:rsid w:val="008C79E0"/>
    <w:rsid w:val="008C7BF5"/>
    <w:rsid w:val="008E04FB"/>
    <w:rsid w:val="008E7A89"/>
    <w:rsid w:val="008F19A0"/>
    <w:rsid w:val="00901008"/>
    <w:rsid w:val="009062CE"/>
    <w:rsid w:val="00911129"/>
    <w:rsid w:val="00913D67"/>
    <w:rsid w:val="00915DC5"/>
    <w:rsid w:val="00922E8B"/>
    <w:rsid w:val="00927AA1"/>
    <w:rsid w:val="00933C55"/>
    <w:rsid w:val="00940FFC"/>
    <w:rsid w:val="00960EB7"/>
    <w:rsid w:val="0097146D"/>
    <w:rsid w:val="00971B5A"/>
    <w:rsid w:val="00981334"/>
    <w:rsid w:val="0099254C"/>
    <w:rsid w:val="00995B67"/>
    <w:rsid w:val="009A162E"/>
    <w:rsid w:val="009A2E84"/>
    <w:rsid w:val="009A73D7"/>
    <w:rsid w:val="009B2749"/>
    <w:rsid w:val="009B2ABA"/>
    <w:rsid w:val="009B5BCE"/>
    <w:rsid w:val="009C34A0"/>
    <w:rsid w:val="009C42EB"/>
    <w:rsid w:val="009C53AC"/>
    <w:rsid w:val="009D0A15"/>
    <w:rsid w:val="009D6C89"/>
    <w:rsid w:val="009D714B"/>
    <w:rsid w:val="009E6A57"/>
    <w:rsid w:val="009F15F0"/>
    <w:rsid w:val="009F4B71"/>
    <w:rsid w:val="00A00CCA"/>
    <w:rsid w:val="00A1629F"/>
    <w:rsid w:val="00A20450"/>
    <w:rsid w:val="00A21FA0"/>
    <w:rsid w:val="00A2220B"/>
    <w:rsid w:val="00A223A0"/>
    <w:rsid w:val="00A22CC8"/>
    <w:rsid w:val="00A26AFB"/>
    <w:rsid w:val="00A31738"/>
    <w:rsid w:val="00A33186"/>
    <w:rsid w:val="00A33720"/>
    <w:rsid w:val="00A35161"/>
    <w:rsid w:val="00A35EB9"/>
    <w:rsid w:val="00A45EFA"/>
    <w:rsid w:val="00A57302"/>
    <w:rsid w:val="00A601D5"/>
    <w:rsid w:val="00A6056E"/>
    <w:rsid w:val="00A6490D"/>
    <w:rsid w:val="00A672A5"/>
    <w:rsid w:val="00A71A94"/>
    <w:rsid w:val="00A74F48"/>
    <w:rsid w:val="00A82469"/>
    <w:rsid w:val="00A837FA"/>
    <w:rsid w:val="00A84946"/>
    <w:rsid w:val="00A85181"/>
    <w:rsid w:val="00A87B82"/>
    <w:rsid w:val="00A92CAA"/>
    <w:rsid w:val="00A9452B"/>
    <w:rsid w:val="00A958A4"/>
    <w:rsid w:val="00A96932"/>
    <w:rsid w:val="00A9701A"/>
    <w:rsid w:val="00AA2BBB"/>
    <w:rsid w:val="00AB3386"/>
    <w:rsid w:val="00AB3CBC"/>
    <w:rsid w:val="00AC45DC"/>
    <w:rsid w:val="00AD17DD"/>
    <w:rsid w:val="00AE0A11"/>
    <w:rsid w:val="00AE0BF3"/>
    <w:rsid w:val="00AE5F30"/>
    <w:rsid w:val="00AF3A2C"/>
    <w:rsid w:val="00AF69FB"/>
    <w:rsid w:val="00AF6E80"/>
    <w:rsid w:val="00B007D9"/>
    <w:rsid w:val="00B02069"/>
    <w:rsid w:val="00B054F3"/>
    <w:rsid w:val="00B065D9"/>
    <w:rsid w:val="00B07282"/>
    <w:rsid w:val="00B10899"/>
    <w:rsid w:val="00B1529B"/>
    <w:rsid w:val="00B16ED0"/>
    <w:rsid w:val="00B20EEE"/>
    <w:rsid w:val="00B210B7"/>
    <w:rsid w:val="00B24C40"/>
    <w:rsid w:val="00B27825"/>
    <w:rsid w:val="00B31280"/>
    <w:rsid w:val="00B3433D"/>
    <w:rsid w:val="00B35D06"/>
    <w:rsid w:val="00B3706B"/>
    <w:rsid w:val="00B404EF"/>
    <w:rsid w:val="00B43BA8"/>
    <w:rsid w:val="00B46D3A"/>
    <w:rsid w:val="00B531F9"/>
    <w:rsid w:val="00B61A84"/>
    <w:rsid w:val="00B64D16"/>
    <w:rsid w:val="00B65104"/>
    <w:rsid w:val="00B708D4"/>
    <w:rsid w:val="00B70CF3"/>
    <w:rsid w:val="00B71787"/>
    <w:rsid w:val="00B72B75"/>
    <w:rsid w:val="00B72FF5"/>
    <w:rsid w:val="00B73FC0"/>
    <w:rsid w:val="00B75153"/>
    <w:rsid w:val="00B83112"/>
    <w:rsid w:val="00B832FB"/>
    <w:rsid w:val="00B8456A"/>
    <w:rsid w:val="00B925A1"/>
    <w:rsid w:val="00B97B8F"/>
    <w:rsid w:val="00BA1960"/>
    <w:rsid w:val="00BA2073"/>
    <w:rsid w:val="00BA486F"/>
    <w:rsid w:val="00BB7FAD"/>
    <w:rsid w:val="00BD0E6C"/>
    <w:rsid w:val="00BD1A48"/>
    <w:rsid w:val="00BD64E6"/>
    <w:rsid w:val="00BD6D12"/>
    <w:rsid w:val="00BE0D7A"/>
    <w:rsid w:val="00BE1AEF"/>
    <w:rsid w:val="00BE310F"/>
    <w:rsid w:val="00BE33A3"/>
    <w:rsid w:val="00BE4226"/>
    <w:rsid w:val="00BF365F"/>
    <w:rsid w:val="00C00904"/>
    <w:rsid w:val="00C012F0"/>
    <w:rsid w:val="00C02E0D"/>
    <w:rsid w:val="00C05F3C"/>
    <w:rsid w:val="00C0723A"/>
    <w:rsid w:val="00C07C91"/>
    <w:rsid w:val="00C12FD5"/>
    <w:rsid w:val="00C1605F"/>
    <w:rsid w:val="00C222AA"/>
    <w:rsid w:val="00C25ED3"/>
    <w:rsid w:val="00C30433"/>
    <w:rsid w:val="00C41BFD"/>
    <w:rsid w:val="00C50AEA"/>
    <w:rsid w:val="00C514A9"/>
    <w:rsid w:val="00C558BC"/>
    <w:rsid w:val="00C56B6E"/>
    <w:rsid w:val="00C57C8E"/>
    <w:rsid w:val="00C60EEC"/>
    <w:rsid w:val="00C628C8"/>
    <w:rsid w:val="00C62D91"/>
    <w:rsid w:val="00C75523"/>
    <w:rsid w:val="00C75A17"/>
    <w:rsid w:val="00C8483E"/>
    <w:rsid w:val="00C91FA1"/>
    <w:rsid w:val="00C9261D"/>
    <w:rsid w:val="00C969A5"/>
    <w:rsid w:val="00CA33B5"/>
    <w:rsid w:val="00CA34EF"/>
    <w:rsid w:val="00CA5096"/>
    <w:rsid w:val="00CA5AC7"/>
    <w:rsid w:val="00CB3E86"/>
    <w:rsid w:val="00CC2352"/>
    <w:rsid w:val="00CC3723"/>
    <w:rsid w:val="00CC3ED0"/>
    <w:rsid w:val="00CD0F54"/>
    <w:rsid w:val="00CD206D"/>
    <w:rsid w:val="00CE01EE"/>
    <w:rsid w:val="00CE0E62"/>
    <w:rsid w:val="00CE7DEB"/>
    <w:rsid w:val="00CF0408"/>
    <w:rsid w:val="00CF098F"/>
    <w:rsid w:val="00CF658E"/>
    <w:rsid w:val="00D038B4"/>
    <w:rsid w:val="00D0428E"/>
    <w:rsid w:val="00D17F74"/>
    <w:rsid w:val="00D20566"/>
    <w:rsid w:val="00D21854"/>
    <w:rsid w:val="00D21949"/>
    <w:rsid w:val="00D25A93"/>
    <w:rsid w:val="00D26228"/>
    <w:rsid w:val="00D275BD"/>
    <w:rsid w:val="00D42A0A"/>
    <w:rsid w:val="00D535AA"/>
    <w:rsid w:val="00D572E2"/>
    <w:rsid w:val="00D57F5A"/>
    <w:rsid w:val="00D612CB"/>
    <w:rsid w:val="00D63E5D"/>
    <w:rsid w:val="00D671B3"/>
    <w:rsid w:val="00D732BB"/>
    <w:rsid w:val="00D748AC"/>
    <w:rsid w:val="00D7730A"/>
    <w:rsid w:val="00D8436C"/>
    <w:rsid w:val="00D84D2A"/>
    <w:rsid w:val="00D9329E"/>
    <w:rsid w:val="00DA1F8C"/>
    <w:rsid w:val="00DA6E0D"/>
    <w:rsid w:val="00DB2374"/>
    <w:rsid w:val="00DB786A"/>
    <w:rsid w:val="00DC3944"/>
    <w:rsid w:val="00DC73B7"/>
    <w:rsid w:val="00DC7CF9"/>
    <w:rsid w:val="00DD1A03"/>
    <w:rsid w:val="00DE4F07"/>
    <w:rsid w:val="00DF0B04"/>
    <w:rsid w:val="00DF1F18"/>
    <w:rsid w:val="00DF211C"/>
    <w:rsid w:val="00E0395B"/>
    <w:rsid w:val="00E05534"/>
    <w:rsid w:val="00E06D6E"/>
    <w:rsid w:val="00E147BE"/>
    <w:rsid w:val="00E1739C"/>
    <w:rsid w:val="00E248A2"/>
    <w:rsid w:val="00E33FA7"/>
    <w:rsid w:val="00E3434B"/>
    <w:rsid w:val="00E3636C"/>
    <w:rsid w:val="00E4188D"/>
    <w:rsid w:val="00E42185"/>
    <w:rsid w:val="00E50CC6"/>
    <w:rsid w:val="00E5126E"/>
    <w:rsid w:val="00E512AC"/>
    <w:rsid w:val="00E53A5E"/>
    <w:rsid w:val="00E578A5"/>
    <w:rsid w:val="00E57D06"/>
    <w:rsid w:val="00E66E3E"/>
    <w:rsid w:val="00E77144"/>
    <w:rsid w:val="00E7785F"/>
    <w:rsid w:val="00E829F2"/>
    <w:rsid w:val="00E82E71"/>
    <w:rsid w:val="00E83AAD"/>
    <w:rsid w:val="00E851E4"/>
    <w:rsid w:val="00E858B5"/>
    <w:rsid w:val="00E87344"/>
    <w:rsid w:val="00E873CE"/>
    <w:rsid w:val="00E90B76"/>
    <w:rsid w:val="00E928C5"/>
    <w:rsid w:val="00E950AE"/>
    <w:rsid w:val="00E977AA"/>
    <w:rsid w:val="00EA44F3"/>
    <w:rsid w:val="00EA69E8"/>
    <w:rsid w:val="00EB0A4F"/>
    <w:rsid w:val="00EB3D19"/>
    <w:rsid w:val="00EB5E73"/>
    <w:rsid w:val="00EB7BA0"/>
    <w:rsid w:val="00EC57D2"/>
    <w:rsid w:val="00EC5A83"/>
    <w:rsid w:val="00ED3939"/>
    <w:rsid w:val="00EF1EAE"/>
    <w:rsid w:val="00EF3853"/>
    <w:rsid w:val="00F015A6"/>
    <w:rsid w:val="00F07998"/>
    <w:rsid w:val="00F07E62"/>
    <w:rsid w:val="00F1353D"/>
    <w:rsid w:val="00F15D7A"/>
    <w:rsid w:val="00F16057"/>
    <w:rsid w:val="00F17620"/>
    <w:rsid w:val="00F1794D"/>
    <w:rsid w:val="00F23BAF"/>
    <w:rsid w:val="00F33CC5"/>
    <w:rsid w:val="00F37A72"/>
    <w:rsid w:val="00F37DC7"/>
    <w:rsid w:val="00F44239"/>
    <w:rsid w:val="00F44606"/>
    <w:rsid w:val="00F50369"/>
    <w:rsid w:val="00F654D1"/>
    <w:rsid w:val="00F66FD5"/>
    <w:rsid w:val="00F6758B"/>
    <w:rsid w:val="00F70126"/>
    <w:rsid w:val="00F718C6"/>
    <w:rsid w:val="00F735C8"/>
    <w:rsid w:val="00F748E2"/>
    <w:rsid w:val="00F74F4E"/>
    <w:rsid w:val="00F82428"/>
    <w:rsid w:val="00F833DB"/>
    <w:rsid w:val="00F877B9"/>
    <w:rsid w:val="00F95249"/>
    <w:rsid w:val="00FA4A59"/>
    <w:rsid w:val="00FA7113"/>
    <w:rsid w:val="00FB283D"/>
    <w:rsid w:val="00FC0D8E"/>
    <w:rsid w:val="00FC3502"/>
    <w:rsid w:val="00FC55E0"/>
    <w:rsid w:val="00FC69F5"/>
    <w:rsid w:val="00FD02E9"/>
    <w:rsid w:val="00FD14D9"/>
    <w:rsid w:val="00FD2E0D"/>
    <w:rsid w:val="00FD6495"/>
    <w:rsid w:val="00FD77E3"/>
    <w:rsid w:val="00FE38AB"/>
    <w:rsid w:val="00FE4ACD"/>
    <w:rsid w:val="00FE7722"/>
    <w:rsid w:val="00FE7F75"/>
    <w:rsid w:val="00FF2843"/>
    <w:rsid w:val="00FF306A"/>
    <w:rsid w:val="00FF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1B515D2"/>
  <w15:docId w15:val="{54E11D2F-CB41-664E-801F-53E94996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Verdana" w:eastAsia="Times New Roman" w:hAnsi="Verdan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lösche1"/>
    <w:semiHidden/>
    <w:rsid w:val="004A2266"/>
    <w:pPr>
      <w:widowControl w:val="0"/>
      <w:autoSpaceDE w:val="0"/>
      <w:autoSpaceDN w:val="0"/>
      <w:adjustRightInd w:val="0"/>
    </w:pPr>
    <w:rPr>
      <w:rFonts w:ascii="MyriaMM_400 RG 600 NO" w:hAnsi="MyriaMM_400 RG 600 NO"/>
      <w:sz w:val="24"/>
      <w:szCs w:val="24"/>
      <w:lang w:val="en-US"/>
    </w:rPr>
  </w:style>
  <w:style w:type="paragraph" w:styleId="berschrift1">
    <w:name w:val="heading 1"/>
    <w:basedOn w:val="Standard"/>
    <w:next w:val="standard0"/>
    <w:link w:val="berschrift1Zchn"/>
    <w:qFormat/>
    <w:rsid w:val="00804B29"/>
    <w:pPr>
      <w:keepNext/>
      <w:keepLines/>
      <w:numPr>
        <w:numId w:val="1"/>
      </w:numPr>
      <w:suppressAutoHyphens/>
      <w:spacing w:before="360" w:line="288" w:lineRule="auto"/>
      <w:outlineLvl w:val="0"/>
    </w:pPr>
    <w:rPr>
      <w:rFonts w:ascii="Verdana" w:hAnsi="Verdana"/>
      <w:b/>
      <w:bCs/>
      <w:color w:val="002060"/>
      <w:szCs w:val="28"/>
      <w:lang w:val="de-DE"/>
    </w:rPr>
  </w:style>
  <w:style w:type="paragraph" w:styleId="berschrift2">
    <w:name w:val="heading 2"/>
    <w:basedOn w:val="Standard"/>
    <w:next w:val="standard0"/>
    <w:qFormat/>
    <w:rsid w:val="00804B29"/>
    <w:pPr>
      <w:keepNext/>
      <w:keepLines/>
      <w:numPr>
        <w:ilvl w:val="1"/>
        <w:numId w:val="1"/>
      </w:numPr>
      <w:suppressAutoHyphens/>
      <w:spacing w:before="360" w:line="260" w:lineRule="exact"/>
      <w:outlineLvl w:val="1"/>
    </w:pPr>
    <w:rPr>
      <w:rFonts w:ascii="Verdana" w:hAnsi="Verdana"/>
      <w:b/>
      <w:bCs/>
      <w:color w:val="002060"/>
      <w:sz w:val="20"/>
      <w:lang w:val="de-DE"/>
    </w:rPr>
  </w:style>
  <w:style w:type="paragraph" w:styleId="berschrift3">
    <w:name w:val="heading 3"/>
    <w:basedOn w:val="Standard"/>
    <w:next w:val="Standard"/>
    <w:qFormat/>
    <w:rsid w:val="00804B29"/>
    <w:pPr>
      <w:keepNext/>
      <w:keepLines/>
      <w:numPr>
        <w:ilvl w:val="2"/>
        <w:numId w:val="1"/>
      </w:numPr>
      <w:spacing w:before="240" w:line="260" w:lineRule="exact"/>
      <w:outlineLvl w:val="2"/>
    </w:pPr>
    <w:rPr>
      <w:rFonts w:ascii="Verdana" w:hAnsi="Verdana"/>
      <w:b/>
      <w:bCs/>
      <w:color w:val="002060"/>
      <w:sz w:val="20"/>
      <w:lang w:val="de-DE"/>
    </w:rPr>
  </w:style>
  <w:style w:type="paragraph" w:styleId="berschrift4">
    <w:name w:val="heading 4"/>
    <w:basedOn w:val="standard0"/>
    <w:next w:val="standard0"/>
    <w:qFormat/>
    <w:rsid w:val="00804B29"/>
    <w:pPr>
      <w:keepNext/>
      <w:numPr>
        <w:ilvl w:val="3"/>
        <w:numId w:val="1"/>
      </w:numPr>
      <w:ind w:left="851"/>
      <w:outlineLvl w:val="3"/>
    </w:pPr>
    <w:rPr>
      <w:b/>
      <w:color w:val="002060"/>
    </w:rPr>
  </w:style>
  <w:style w:type="paragraph" w:styleId="berschrift5">
    <w:name w:val="heading 5"/>
    <w:basedOn w:val="Standard"/>
    <w:next w:val="Standard"/>
    <w:qFormat/>
    <w:rsid w:val="00804B29"/>
    <w:pPr>
      <w:spacing w:before="240" w:line="260" w:lineRule="exact"/>
      <w:outlineLvl w:val="4"/>
    </w:pPr>
    <w:rPr>
      <w:rFonts w:ascii="Verdana" w:hAnsi="Verdana"/>
      <w:b/>
      <w:color w:val="002060"/>
      <w:sz w:val="20"/>
      <w:szCs w:val="22"/>
      <w:lang w:val="de-DE"/>
    </w:rPr>
  </w:style>
  <w:style w:type="paragraph" w:styleId="berschrift6">
    <w:name w:val="heading 6"/>
    <w:aliases w:val="lösche3"/>
    <w:basedOn w:val="Standard"/>
    <w:next w:val="Standard"/>
    <w:semiHidden/>
    <w:qFormat/>
    <w:rsid w:val="008711EA"/>
    <w:pPr>
      <w:numPr>
        <w:ilvl w:val="5"/>
        <w:numId w:val="1"/>
      </w:numPr>
      <w:spacing w:before="240" w:after="60" w:line="260" w:lineRule="exact"/>
      <w:outlineLvl w:val="5"/>
    </w:pPr>
    <w:rPr>
      <w:i/>
      <w:iCs/>
      <w:sz w:val="22"/>
      <w:szCs w:val="22"/>
    </w:rPr>
  </w:style>
  <w:style w:type="paragraph" w:styleId="berschrift7">
    <w:name w:val="heading 7"/>
    <w:aliases w:val="lösche4"/>
    <w:basedOn w:val="Standard"/>
    <w:next w:val="Standard"/>
    <w:semiHidden/>
    <w:qFormat/>
    <w:rsid w:val="008711EA"/>
    <w:pPr>
      <w:numPr>
        <w:ilvl w:val="6"/>
        <w:numId w:val="1"/>
      </w:numPr>
      <w:spacing w:before="240" w:after="6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semiHidden/>
    <w:qFormat/>
    <w:rsid w:val="008711EA"/>
    <w:pPr>
      <w:numPr>
        <w:ilvl w:val="7"/>
        <w:numId w:val="1"/>
      </w:numPr>
      <w:spacing w:before="240" w:after="60" w:line="260" w:lineRule="exact"/>
      <w:outlineLvl w:val="7"/>
    </w:pPr>
    <w:rPr>
      <w:i/>
      <w:iCs/>
    </w:rPr>
  </w:style>
  <w:style w:type="paragraph" w:styleId="berschrift9">
    <w:name w:val="heading 9"/>
    <w:aliases w:val="lösche6"/>
    <w:basedOn w:val="Standard"/>
    <w:next w:val="Standard"/>
    <w:semiHidden/>
    <w:qFormat/>
    <w:rsid w:val="008711EA"/>
    <w:pPr>
      <w:numPr>
        <w:ilvl w:val="8"/>
        <w:numId w:val="1"/>
      </w:numPr>
      <w:spacing w:before="240" w:after="60" w:line="260" w:lineRule="exact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andard0">
    <w:name w:val="standard"/>
    <w:link w:val="standardChar"/>
    <w:qFormat/>
    <w:rsid w:val="00933C55"/>
    <w:pPr>
      <w:spacing w:before="240"/>
    </w:pPr>
    <w:rPr>
      <w:rFonts w:cs="Arial"/>
    </w:rPr>
  </w:style>
  <w:style w:type="character" w:customStyle="1" w:styleId="standardChar">
    <w:name w:val="standard Char"/>
    <w:basedOn w:val="Absatz-Standardschriftart"/>
    <w:link w:val="standard0"/>
    <w:rsid w:val="004A2266"/>
    <w:rPr>
      <w:rFonts w:cs="Arial"/>
    </w:rPr>
  </w:style>
  <w:style w:type="character" w:customStyle="1" w:styleId="berschrift1Zchn">
    <w:name w:val="Überschrift 1 Zchn"/>
    <w:basedOn w:val="Absatz-Standardschriftart"/>
    <w:link w:val="berschrift1"/>
    <w:locked/>
    <w:rsid w:val="00024118"/>
    <w:rPr>
      <w:b/>
      <w:bCs/>
      <w:color w:val="002060"/>
      <w:sz w:val="24"/>
      <w:szCs w:val="28"/>
    </w:rPr>
  </w:style>
  <w:style w:type="paragraph" w:customStyle="1" w:styleId="tabelle-ueberschrift">
    <w:name w:val="tabelle-ueberschrift"/>
    <w:qFormat/>
    <w:rsid w:val="00E147BE"/>
    <w:pPr>
      <w:spacing w:before="120"/>
    </w:pPr>
    <w:rPr>
      <w:rFonts w:cs="Arial"/>
      <w:b/>
      <w:color w:val="0070C0"/>
      <w:sz w:val="16"/>
    </w:rPr>
  </w:style>
  <w:style w:type="paragraph" w:customStyle="1" w:styleId="liste-bullet">
    <w:name w:val="liste-bullet"/>
    <w:basedOn w:val="standard0"/>
    <w:qFormat/>
    <w:rsid w:val="00804B29"/>
    <w:pPr>
      <w:numPr>
        <w:numId w:val="3"/>
      </w:numPr>
      <w:spacing w:before="0"/>
      <w:ind w:left="850" w:hanging="493"/>
    </w:pPr>
    <w:rPr>
      <w:color w:val="000000"/>
    </w:rPr>
  </w:style>
  <w:style w:type="paragraph" w:customStyle="1" w:styleId="liste-num">
    <w:name w:val="liste-num"/>
    <w:basedOn w:val="standard0"/>
    <w:link w:val="liste-numChar"/>
    <w:qFormat/>
    <w:rsid w:val="00804B29"/>
    <w:pPr>
      <w:numPr>
        <w:numId w:val="5"/>
      </w:numPr>
      <w:spacing w:before="120"/>
    </w:pPr>
  </w:style>
  <w:style w:type="character" w:customStyle="1" w:styleId="liste-numChar">
    <w:name w:val="liste-num Char"/>
    <w:basedOn w:val="standardChar"/>
    <w:link w:val="liste-num"/>
    <w:rsid w:val="007641B6"/>
    <w:rPr>
      <w:rFonts w:cs="Arial"/>
    </w:rPr>
  </w:style>
  <w:style w:type="paragraph" w:customStyle="1" w:styleId="liste-liste">
    <w:name w:val="liste-liste"/>
    <w:basedOn w:val="liste-bullet"/>
    <w:qFormat/>
    <w:rsid w:val="00804B29"/>
    <w:pPr>
      <w:numPr>
        <w:numId w:val="2"/>
      </w:numPr>
    </w:pPr>
  </w:style>
  <w:style w:type="paragraph" w:customStyle="1" w:styleId="tabelle-text">
    <w:name w:val="tabelle-text"/>
    <w:qFormat/>
    <w:rsid w:val="00CF098F"/>
    <w:pPr>
      <w:spacing w:before="120"/>
    </w:pPr>
    <w:rPr>
      <w:rFonts w:cs="Arial"/>
      <w:color w:val="0070C0"/>
      <w:sz w:val="16"/>
    </w:rPr>
  </w:style>
  <w:style w:type="paragraph" w:customStyle="1" w:styleId="abbildung-titel">
    <w:name w:val="abbildung-titel"/>
    <w:basedOn w:val="standard0"/>
    <w:next w:val="standard0"/>
    <w:qFormat/>
    <w:rsid w:val="00933C55"/>
    <w:pPr>
      <w:numPr>
        <w:numId w:val="4"/>
      </w:numPr>
      <w:spacing w:before="120"/>
    </w:pPr>
    <w:rPr>
      <w:color w:val="FF6600"/>
    </w:rPr>
  </w:style>
  <w:style w:type="paragraph" w:customStyle="1" w:styleId="tabelle-liste-bullet">
    <w:name w:val="tabelle-liste-bullet"/>
    <w:qFormat/>
    <w:rsid w:val="00804B29"/>
    <w:pPr>
      <w:numPr>
        <w:numId w:val="6"/>
      </w:numPr>
    </w:pPr>
    <w:rPr>
      <w:rFonts w:cs="Arial"/>
      <w:color w:val="0070C0"/>
      <w:sz w:val="16"/>
    </w:rPr>
  </w:style>
  <w:style w:type="paragraph" w:customStyle="1" w:styleId="tabelle-liste-num">
    <w:name w:val="tabelle-liste-num"/>
    <w:qFormat/>
    <w:rsid w:val="00804B29"/>
    <w:pPr>
      <w:numPr>
        <w:numId w:val="7"/>
      </w:numPr>
    </w:pPr>
    <w:rPr>
      <w:rFonts w:cs="Arial"/>
      <w:color w:val="0070C0"/>
      <w:sz w:val="16"/>
    </w:rPr>
  </w:style>
  <w:style w:type="paragraph" w:customStyle="1" w:styleId="ueberschrift03">
    <w:name w:val="ueberschrift03"/>
    <w:basedOn w:val="Standard"/>
    <w:uiPriority w:val="99"/>
    <w:semiHidden/>
    <w:rsid w:val="0006230E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2"/>
      <w:szCs w:val="22"/>
    </w:rPr>
  </w:style>
  <w:style w:type="paragraph" w:customStyle="1" w:styleId="ueberschrift04">
    <w:name w:val="ueberschrift04"/>
    <w:basedOn w:val="Standard"/>
    <w:uiPriority w:val="99"/>
    <w:semiHidden/>
    <w:rsid w:val="0006230E"/>
    <w:pPr>
      <w:ind w:left="250" w:hanging="852"/>
    </w:pPr>
    <w:rPr>
      <w:rFonts w:ascii="MyriaMM_565 SB 600 NO" w:hAnsi="MyriaMM_565 SB 600 NO" w:cs="MyriaMM_565 SB 600 NO"/>
      <w:color w:val="000000"/>
      <w:sz w:val="18"/>
      <w:szCs w:val="18"/>
    </w:rPr>
  </w:style>
  <w:style w:type="paragraph" w:customStyle="1" w:styleId="Default">
    <w:name w:val="Default"/>
    <w:semiHidden/>
    <w:rsid w:val="008B3E2A"/>
    <w:pPr>
      <w:autoSpaceDE w:val="0"/>
      <w:autoSpaceDN w:val="0"/>
      <w:adjustRightInd w:val="0"/>
    </w:pPr>
    <w:rPr>
      <w:color w:val="000000"/>
      <w:sz w:val="24"/>
      <w:szCs w:val="24"/>
      <w:lang w:val="en-GB" w:eastAsia="en-GB"/>
    </w:rPr>
  </w:style>
  <w:style w:type="paragraph" w:styleId="Funotentext">
    <w:name w:val="footnote text"/>
    <w:basedOn w:val="Standard"/>
    <w:link w:val="FunotentextZchn"/>
    <w:semiHidden/>
    <w:rsid w:val="008B3E2A"/>
    <w:pPr>
      <w:widowControl/>
      <w:autoSpaceDE/>
      <w:autoSpaceDN/>
      <w:adjustRightInd/>
    </w:pPr>
    <w:rPr>
      <w:rFonts w:ascii="Arial" w:hAnsi="Arial" w:cs="Arial"/>
      <w:sz w:val="20"/>
      <w:szCs w:val="21"/>
      <w:lang w:val="en-GB" w:eastAsia="en-GB"/>
    </w:rPr>
  </w:style>
  <w:style w:type="character" w:customStyle="1" w:styleId="FunotentextZchn">
    <w:name w:val="Fußnotentext Zchn"/>
    <w:basedOn w:val="Absatz-Standardschriftart"/>
    <w:link w:val="Funotentext"/>
    <w:semiHidden/>
    <w:rsid w:val="008B3E2A"/>
    <w:rPr>
      <w:rFonts w:ascii="Arial" w:hAnsi="Arial" w:cs="Arial"/>
      <w:szCs w:val="21"/>
      <w:lang w:val="en-GB" w:eastAsia="en-GB"/>
    </w:rPr>
  </w:style>
  <w:style w:type="character" w:styleId="Funotenzeichen">
    <w:name w:val="footnote reference"/>
    <w:basedOn w:val="Absatz-Standardschriftart"/>
    <w:semiHidden/>
    <w:rsid w:val="008B3E2A"/>
    <w:rPr>
      <w:vertAlign w:val="superscript"/>
    </w:rPr>
  </w:style>
  <w:style w:type="paragraph" w:styleId="Textkrper">
    <w:name w:val="Body Text"/>
    <w:basedOn w:val="Standard"/>
    <w:link w:val="TextkrperZchn"/>
    <w:semiHidden/>
    <w:rsid w:val="008B3E2A"/>
    <w:pPr>
      <w:widowControl/>
      <w:overflowPunct w:val="0"/>
      <w:spacing w:after="120"/>
      <w:textAlignment w:val="baseline"/>
    </w:pPr>
    <w:rPr>
      <w:rFonts w:ascii="Times New Roman" w:hAnsi="Times New Roman" w:cs="Arial"/>
      <w:szCs w:val="21"/>
      <w:lang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8B3E2A"/>
    <w:rPr>
      <w:rFonts w:cs="Arial"/>
      <w:sz w:val="24"/>
      <w:szCs w:val="21"/>
      <w:lang w:val="en-US" w:eastAsia="en-US"/>
    </w:rPr>
  </w:style>
  <w:style w:type="paragraph" w:customStyle="1" w:styleId="CM43">
    <w:name w:val="CM43"/>
    <w:basedOn w:val="Default"/>
    <w:next w:val="Default"/>
    <w:semiHidden/>
    <w:rsid w:val="008B3E2A"/>
    <w:pPr>
      <w:widowControl w:val="0"/>
    </w:pPr>
    <w:rPr>
      <w:rFonts w:ascii="Imago" w:hAnsi="Imago"/>
      <w:color w:val="auto"/>
      <w:lang w:val="en-US" w:eastAsia="en-US"/>
    </w:rPr>
  </w:style>
  <w:style w:type="paragraph" w:customStyle="1" w:styleId="Autor">
    <w:name w:val="Autor"/>
    <w:basedOn w:val="Standard"/>
    <w:uiPriority w:val="99"/>
    <w:semiHidden/>
    <w:locked/>
    <w:rsid w:val="007D19DC"/>
    <w:pPr>
      <w:jc w:val="right"/>
    </w:pPr>
    <w:rPr>
      <w:rFonts w:cs="MyriaMM_400 RG 600 NO"/>
      <w:color w:val="000000"/>
      <w:sz w:val="16"/>
      <w:szCs w:val="16"/>
    </w:rPr>
  </w:style>
  <w:style w:type="paragraph" w:customStyle="1" w:styleId="tabelle-fuzeile">
    <w:name w:val="tabelle-fußzeile"/>
    <w:basedOn w:val="Standard"/>
    <w:uiPriority w:val="99"/>
    <w:semiHidden/>
    <w:locked/>
    <w:rsid w:val="007D19DC"/>
    <w:pPr>
      <w:tabs>
        <w:tab w:val="left" w:pos="874"/>
        <w:tab w:val="left" w:pos="1045"/>
      </w:tabs>
    </w:pPr>
    <w:rPr>
      <w:rFonts w:ascii="MyriaMM_301 wt 600 wd" w:hAnsi="MyriaMM_301 wt 600 wd" w:cs="MyriaMM_301 wt 600 wd"/>
      <w:color w:val="000000"/>
      <w:sz w:val="16"/>
      <w:szCs w:val="16"/>
    </w:rPr>
  </w:style>
  <w:style w:type="paragraph" w:customStyle="1" w:styleId="tabelle-liste-liste">
    <w:name w:val="tabelle-liste-liste"/>
    <w:basedOn w:val="Standard"/>
    <w:locked/>
    <w:rsid w:val="00804B29"/>
    <w:pPr>
      <w:numPr>
        <w:numId w:val="8"/>
      </w:numPr>
      <w:tabs>
        <w:tab w:val="left" w:pos="703"/>
      </w:tabs>
    </w:pPr>
    <w:rPr>
      <w:rFonts w:ascii="Verdana" w:hAnsi="Verdana" w:cs="MyriaMM_400 RG 600 NO"/>
      <w:color w:val="0070C0"/>
      <w:sz w:val="16"/>
      <w:szCs w:val="16"/>
      <w:lang w:val="de-DE"/>
    </w:rPr>
  </w:style>
  <w:style w:type="paragraph" w:customStyle="1" w:styleId="ueberschrift02">
    <w:name w:val="ueberschrift02"/>
    <w:basedOn w:val="Standard"/>
    <w:uiPriority w:val="99"/>
    <w:semiHidden/>
    <w:locked/>
    <w:rsid w:val="007D19DC"/>
    <w:pPr>
      <w:tabs>
        <w:tab w:val="left" w:pos="250"/>
      </w:tabs>
      <w:ind w:left="250" w:hanging="852"/>
    </w:pPr>
    <w:rPr>
      <w:rFonts w:ascii="MyriaMM_700 BD 600 NO" w:hAnsi="MyriaMM_700 BD 600 NO" w:cs="MyriaMM_700 BD 600 NO"/>
      <w:color w:val="000000"/>
      <w:sz w:val="27"/>
      <w:szCs w:val="27"/>
    </w:rPr>
  </w:style>
  <w:style w:type="paragraph" w:customStyle="1" w:styleId="SOP-Heading1">
    <w:name w:val="SOP- Heading1"/>
    <w:basedOn w:val="berschrift1"/>
    <w:semiHidden/>
    <w:rsid w:val="004374BD"/>
    <w:pPr>
      <w:widowControl/>
      <w:numPr>
        <w:numId w:val="0"/>
      </w:numPr>
      <w:tabs>
        <w:tab w:val="num" w:pos="851"/>
      </w:tabs>
      <w:autoSpaceDE/>
      <w:autoSpaceDN/>
      <w:adjustRightInd/>
      <w:spacing w:before="0" w:after="120" w:line="260" w:lineRule="exact"/>
      <w:ind w:left="851" w:hanging="851"/>
    </w:pPr>
    <w:rPr>
      <w:rFonts w:ascii="Arial" w:hAnsi="Arial"/>
      <w:bCs w:val="0"/>
      <w:caps/>
      <w:color w:val="auto"/>
      <w:sz w:val="22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B3504"/>
    <w:pPr>
      <w:spacing w:before="240"/>
    </w:pPr>
    <w:rPr>
      <w:rFonts w:ascii="Verdana" w:hAnsi="Verdana"/>
      <w:b/>
      <w:sz w:val="20"/>
      <w:lang w:val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804B29"/>
    <w:pPr>
      <w:ind w:left="240"/>
    </w:pPr>
    <w:rPr>
      <w:rFonts w:ascii="Verdana" w:hAnsi="Verdana"/>
      <w:sz w:val="20"/>
      <w:lang w:val="de-DE"/>
    </w:rPr>
  </w:style>
  <w:style w:type="paragraph" w:customStyle="1" w:styleId="berschrift">
    <w:name w:val="Überschrift"/>
    <w:basedOn w:val="standard0"/>
    <w:next w:val="standard0"/>
    <w:qFormat/>
    <w:rsid w:val="00804B29"/>
    <w:rPr>
      <w:b/>
      <w:color w:val="002060"/>
    </w:rPr>
  </w:style>
  <w:style w:type="paragraph" w:styleId="Verzeichnis3">
    <w:name w:val="toc 3"/>
    <w:basedOn w:val="Standard"/>
    <w:next w:val="Standard"/>
    <w:autoRedefine/>
    <w:uiPriority w:val="39"/>
    <w:unhideWhenUsed/>
    <w:locked/>
    <w:rsid w:val="00E147BE"/>
    <w:pPr>
      <w:ind w:left="480"/>
    </w:pPr>
    <w:rPr>
      <w:rFonts w:ascii="Verdana" w:hAnsi="Verdana"/>
      <w:sz w:val="20"/>
    </w:rPr>
  </w:style>
  <w:style w:type="table" w:styleId="Tabellenraster">
    <w:name w:val="Table Grid"/>
    <w:basedOn w:val="NormaleTabelle"/>
    <w:uiPriority w:val="59"/>
    <w:rsid w:val="007C3EB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7C3EB1"/>
    <w:pPr>
      <w:widowControl/>
      <w:numPr>
        <w:numId w:val="0"/>
      </w:numPr>
      <w:suppressAutoHyphens w:val="0"/>
      <w:autoSpaceDE/>
      <w:autoSpaceDN/>
      <w:adjustRightInd/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C3EB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C3EB1"/>
    <w:rPr>
      <w:rFonts w:ascii="Tahoma" w:hAnsi="Tahoma" w:cs="Tahoma"/>
      <w:sz w:val="16"/>
      <w:szCs w:val="16"/>
      <w:lang w:val="en-US"/>
    </w:rPr>
  </w:style>
  <w:style w:type="paragraph" w:styleId="StandardWeb">
    <w:name w:val="Normal (Web)"/>
    <w:basedOn w:val="Standard"/>
    <w:uiPriority w:val="99"/>
    <w:semiHidden/>
    <w:unhideWhenUsed/>
    <w:rsid w:val="00132E46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Theme="minorEastAsia" w:hAnsi="Times New Roman"/>
      <w:lang w:val="de-DE"/>
    </w:rPr>
  </w:style>
  <w:style w:type="paragraph" w:styleId="Kopfzeile">
    <w:name w:val="header"/>
    <w:basedOn w:val="Standard"/>
    <w:link w:val="KopfzeileZchn"/>
    <w:unhideWhenUsed/>
    <w:rsid w:val="004C633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4C6333"/>
    <w:rPr>
      <w:rFonts w:ascii="MyriaMM_400 RG 600 NO" w:hAnsi="MyriaMM_400 RG 600 NO"/>
      <w:sz w:val="24"/>
      <w:szCs w:val="24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4C633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C6333"/>
    <w:rPr>
      <w:rFonts w:ascii="MyriaMM_400 RG 600 NO" w:hAnsi="MyriaMM_400 RG 600 NO"/>
      <w:sz w:val="24"/>
      <w:szCs w:val="24"/>
      <w:lang w:val="en-US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718C6"/>
    <w:rPr>
      <w:rFonts w:ascii="Times New Roman" w:hAnsi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718C6"/>
    <w:rPr>
      <w:rFonts w:ascii="Times New Roman" w:hAnsi="Times New Roman"/>
      <w:sz w:val="24"/>
      <w:szCs w:val="24"/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718C6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718C6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718C6"/>
    <w:rPr>
      <w:rFonts w:ascii="MyriaMM_400 RG 600 NO" w:hAnsi="MyriaMM_400 RG 600 NO"/>
      <w:sz w:val="24"/>
      <w:szCs w:val="24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718C6"/>
    <w:rPr>
      <w:b/>
      <w:bCs/>
      <w:sz w:val="20"/>
      <w:szCs w:val="2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718C6"/>
    <w:rPr>
      <w:rFonts w:ascii="MyriaMM_400 RG 600 NO" w:hAnsi="MyriaMM_400 RG 600 NO"/>
      <w:b/>
      <w:bCs/>
      <w:sz w:val="24"/>
      <w:szCs w:val="24"/>
      <w:lang w:val="en-US"/>
    </w:rPr>
  </w:style>
  <w:style w:type="paragraph" w:customStyle="1" w:styleId="ZMHeaderTab01normal">
    <w:name w:val="ZM_Header_Tab_01_normal"/>
    <w:autoRedefine/>
    <w:qFormat/>
    <w:rsid w:val="003E4E0D"/>
    <w:pPr>
      <w:spacing w:before="60" w:after="60"/>
      <w:ind w:left="60" w:right="60"/>
    </w:pPr>
    <w:rPr>
      <w:rFonts w:ascii="Arial" w:hAnsi="Arial" w:cs="Arial"/>
      <w:szCs w:val="22"/>
    </w:rPr>
  </w:style>
  <w:style w:type="paragraph" w:customStyle="1" w:styleId="ZMHeaderTab02fett">
    <w:name w:val="ZM_Header_Tab_02_fett"/>
    <w:basedOn w:val="ZMHeaderTab01normal"/>
    <w:qFormat/>
    <w:rsid w:val="003E4E0D"/>
    <w:rPr>
      <w:rFonts w:ascii="Arial Fett" w:hAnsi="Arial Fett"/>
      <w:b/>
      <w:color w:val="17365D"/>
    </w:rPr>
  </w:style>
  <w:style w:type="paragraph" w:customStyle="1" w:styleId="MuPSOPName">
    <w:name w:val="MuP_SOP_Name"/>
    <w:basedOn w:val="Standard"/>
    <w:qFormat/>
    <w:rsid w:val="00FD6495"/>
    <w:rPr>
      <w:rFonts w:ascii="Arial" w:hAnsi="Arial" w:cs="Arial"/>
      <w:b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gelika\_GMP-Verlag\Layout\GMP-Layout-fuer%20Autoren\GMP-Formatvorlage-November-2009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D909C-7DD8-46B8-ACC3-F4C442C6C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C:\Users\Angelika\_GMP-Verlag\Layout\GMP-Layout-fuer Autoren\GMP-Formatvorlage-November-2009.dot</Template>
  <TotalTime>0</TotalTime>
  <Pages>3</Pages>
  <Words>199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Maas &amp; Peither AG - GMP-Verlag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Maas &amp; Peither AG - GMP-Verlag;Dr. Christine Oechslein</dc:creator>
  <cp:lastModifiedBy>Torsten Cuny</cp:lastModifiedBy>
  <cp:revision>13</cp:revision>
  <cp:lastPrinted>2016-03-14T15:39:00Z</cp:lastPrinted>
  <dcterms:created xsi:type="dcterms:W3CDTF">2016-08-23T11:04:00Z</dcterms:created>
  <dcterms:modified xsi:type="dcterms:W3CDTF">2020-10-22T09:00:00Z</dcterms:modified>
</cp:coreProperties>
</file>