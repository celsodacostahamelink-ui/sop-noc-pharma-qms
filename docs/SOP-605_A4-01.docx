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8391" w:type="dxa"/>
        <w:tblInd w:w="108" w:type="dxa"/>
        <w:tblLook w:val="04A0" w:firstRow="1" w:lastRow="0" w:firstColumn="1" w:lastColumn="0" w:noHBand="0" w:noVBand="1"/>
      </w:tblPr>
      <w:tblGrid>
        <w:gridCol w:w="1872"/>
        <w:gridCol w:w="2268"/>
        <w:gridCol w:w="1984"/>
        <w:gridCol w:w="2267"/>
      </w:tblGrid>
      <w:tr w:rsidR="00E93938" w14:paraId="7982206D" w14:textId="77777777" w:rsidTr="003A773D">
        <w:trPr>
          <w:trHeight w:val="355"/>
        </w:trPr>
        <w:tc>
          <w:tcPr>
            <w:tcW w:w="1872" w:type="dxa"/>
            <w:shd w:val="clear" w:color="auto" w:fill="C6D9F1"/>
            <w:vAlign w:val="center"/>
          </w:tcPr>
          <w:p w14:paraId="786AB4F6" w14:textId="58D6FBBB" w:rsidR="00E93938" w:rsidRPr="00A709A7" w:rsidRDefault="005511E6" w:rsidP="001C0B87">
            <w:pPr>
              <w:pStyle w:val="MuPTextTabelleAnhang"/>
              <w:rPr>
                <w:sz w:val="18"/>
              </w:rPr>
            </w:pPr>
            <w:r w:rsidRPr="00A709A7">
              <w:rPr>
                <w:sz w:val="18"/>
              </w:rPr>
              <w:t>Vorgangsnummer</w:t>
            </w:r>
          </w:p>
        </w:tc>
        <w:tc>
          <w:tcPr>
            <w:tcW w:w="6519" w:type="dxa"/>
            <w:gridSpan w:val="3"/>
            <w:vAlign w:val="center"/>
          </w:tcPr>
          <w:p w14:paraId="3D4ACC08" w14:textId="1A37B7E6" w:rsidR="00E93938" w:rsidRDefault="00E93938" w:rsidP="001C0B87">
            <w:pPr>
              <w:pStyle w:val="MuPTextTabelleAnhang"/>
              <w:rPr>
                <w:sz w:val="20"/>
              </w:rPr>
            </w:pPr>
          </w:p>
        </w:tc>
      </w:tr>
      <w:tr w:rsidR="00580C54" w14:paraId="115D9B7D" w14:textId="77777777" w:rsidTr="003A773D">
        <w:trPr>
          <w:trHeight w:val="386"/>
        </w:trPr>
        <w:tc>
          <w:tcPr>
            <w:tcW w:w="1872" w:type="dxa"/>
            <w:shd w:val="clear" w:color="auto" w:fill="C6D9F1"/>
            <w:vAlign w:val="center"/>
          </w:tcPr>
          <w:p w14:paraId="1F621A1B" w14:textId="33473BB0" w:rsidR="00580C54" w:rsidRPr="00A709A7" w:rsidRDefault="00580C54" w:rsidP="00580C54">
            <w:pPr>
              <w:pStyle w:val="MuPTextTabelleAnhang"/>
              <w:rPr>
                <w:sz w:val="18"/>
              </w:rPr>
            </w:pPr>
            <w:r w:rsidRPr="00A709A7">
              <w:rPr>
                <w:sz w:val="18"/>
              </w:rPr>
              <w:t>Anforderer</w:t>
            </w:r>
          </w:p>
        </w:tc>
        <w:tc>
          <w:tcPr>
            <w:tcW w:w="2268" w:type="dxa"/>
            <w:vAlign w:val="center"/>
          </w:tcPr>
          <w:p w14:paraId="50926532" w14:textId="77777777" w:rsidR="00580C54" w:rsidRDefault="00580C54" w:rsidP="00580C54">
            <w:pPr>
              <w:pStyle w:val="MuPTextTabelleAnhang"/>
              <w:rPr>
                <w:sz w:val="20"/>
              </w:rPr>
            </w:pPr>
          </w:p>
        </w:tc>
        <w:tc>
          <w:tcPr>
            <w:tcW w:w="1984" w:type="dxa"/>
            <w:shd w:val="clear" w:color="auto" w:fill="C6D9F1"/>
            <w:vAlign w:val="center"/>
          </w:tcPr>
          <w:p w14:paraId="1B411538" w14:textId="6C0061E2" w:rsidR="00580C54" w:rsidRPr="00A709A7" w:rsidRDefault="00A927E3" w:rsidP="00580C54">
            <w:pPr>
              <w:pStyle w:val="MuPTextTabelleAnhang"/>
              <w:rPr>
                <w:sz w:val="18"/>
              </w:rPr>
            </w:pPr>
            <w:r>
              <w:rPr>
                <w:sz w:val="18"/>
              </w:rPr>
              <w:t>Abteilung</w:t>
            </w:r>
          </w:p>
        </w:tc>
        <w:tc>
          <w:tcPr>
            <w:tcW w:w="2267" w:type="dxa"/>
            <w:vAlign w:val="center"/>
          </w:tcPr>
          <w:p w14:paraId="3E0CEFF0" w14:textId="5AA6EB01" w:rsidR="00580C54" w:rsidRDefault="00580C54" w:rsidP="00580C54">
            <w:pPr>
              <w:pStyle w:val="MuPTextTabelleAnhang"/>
              <w:rPr>
                <w:sz w:val="20"/>
              </w:rPr>
            </w:pPr>
          </w:p>
        </w:tc>
      </w:tr>
      <w:tr w:rsidR="00580C54" w14:paraId="2FB3FE7D" w14:textId="77777777" w:rsidTr="003A773D">
        <w:trPr>
          <w:trHeight w:val="386"/>
        </w:trPr>
        <w:tc>
          <w:tcPr>
            <w:tcW w:w="1872" w:type="dxa"/>
            <w:shd w:val="clear" w:color="auto" w:fill="C6D9F1"/>
            <w:vAlign w:val="center"/>
          </w:tcPr>
          <w:p w14:paraId="26D1FAF9" w14:textId="77777777" w:rsidR="00580C54" w:rsidRPr="00A709A7" w:rsidRDefault="00580C54" w:rsidP="00FB6FC9">
            <w:pPr>
              <w:pStyle w:val="MuPTextTabelleAnhang"/>
              <w:rPr>
                <w:sz w:val="18"/>
              </w:rPr>
            </w:pPr>
            <w:r w:rsidRPr="00A709A7">
              <w:rPr>
                <w:sz w:val="18"/>
              </w:rPr>
              <w:t>Produkt</w:t>
            </w:r>
          </w:p>
        </w:tc>
        <w:tc>
          <w:tcPr>
            <w:tcW w:w="2268" w:type="dxa"/>
            <w:vAlign w:val="center"/>
          </w:tcPr>
          <w:p w14:paraId="6095E6A4" w14:textId="77777777" w:rsidR="00580C54" w:rsidRDefault="00580C54" w:rsidP="00FB6FC9">
            <w:pPr>
              <w:pStyle w:val="MuPTextTabelleAnhang"/>
              <w:rPr>
                <w:sz w:val="20"/>
              </w:rPr>
            </w:pPr>
          </w:p>
        </w:tc>
        <w:tc>
          <w:tcPr>
            <w:tcW w:w="1984" w:type="dxa"/>
            <w:shd w:val="clear" w:color="auto" w:fill="C6D9F1"/>
            <w:vAlign w:val="center"/>
          </w:tcPr>
          <w:p w14:paraId="71BE06A7" w14:textId="141E1939" w:rsidR="00580C54" w:rsidRPr="00A709A7" w:rsidRDefault="00580C54" w:rsidP="00FB6FC9">
            <w:pPr>
              <w:pStyle w:val="MuPTextTabelleAnhang"/>
              <w:rPr>
                <w:sz w:val="18"/>
              </w:rPr>
            </w:pPr>
            <w:r w:rsidRPr="00A709A7">
              <w:rPr>
                <w:sz w:val="18"/>
              </w:rPr>
              <w:t>Chargen Nr</w:t>
            </w:r>
            <w:r w:rsidR="009B0B58" w:rsidRPr="00A709A7">
              <w:rPr>
                <w:sz w:val="18"/>
              </w:rPr>
              <w:t>.</w:t>
            </w:r>
          </w:p>
        </w:tc>
        <w:tc>
          <w:tcPr>
            <w:tcW w:w="2267" w:type="dxa"/>
            <w:vAlign w:val="center"/>
          </w:tcPr>
          <w:p w14:paraId="22123625" w14:textId="77777777" w:rsidR="00580C54" w:rsidRDefault="00580C54" w:rsidP="00FB6FC9">
            <w:pPr>
              <w:pStyle w:val="MuPTextTabelleAnhang"/>
              <w:rPr>
                <w:sz w:val="20"/>
              </w:rPr>
            </w:pPr>
          </w:p>
        </w:tc>
      </w:tr>
      <w:tr w:rsidR="00580C54" w14:paraId="22CB24A7" w14:textId="77777777" w:rsidTr="003A773D">
        <w:trPr>
          <w:trHeight w:val="386"/>
        </w:trPr>
        <w:tc>
          <w:tcPr>
            <w:tcW w:w="1872" w:type="dxa"/>
            <w:shd w:val="clear" w:color="auto" w:fill="C6D9F1"/>
            <w:vAlign w:val="center"/>
          </w:tcPr>
          <w:p w14:paraId="2736BB1B" w14:textId="77777777" w:rsidR="00580C54" w:rsidRPr="00A709A7" w:rsidRDefault="00580C54" w:rsidP="00FB6FC9">
            <w:pPr>
              <w:pStyle w:val="MuPTextTabelleAnhang"/>
              <w:rPr>
                <w:sz w:val="18"/>
              </w:rPr>
            </w:pPr>
            <w:r w:rsidRPr="00A709A7">
              <w:rPr>
                <w:sz w:val="18"/>
              </w:rPr>
              <w:t>Mat. Nr.</w:t>
            </w:r>
          </w:p>
        </w:tc>
        <w:tc>
          <w:tcPr>
            <w:tcW w:w="2268" w:type="dxa"/>
            <w:vAlign w:val="center"/>
          </w:tcPr>
          <w:p w14:paraId="79B4CF66" w14:textId="77777777" w:rsidR="00580C54" w:rsidRDefault="00580C54" w:rsidP="00FB6FC9">
            <w:pPr>
              <w:pStyle w:val="MuPTextTabelleAnhang"/>
              <w:rPr>
                <w:sz w:val="20"/>
              </w:rPr>
            </w:pPr>
          </w:p>
        </w:tc>
        <w:tc>
          <w:tcPr>
            <w:tcW w:w="1984" w:type="dxa"/>
            <w:shd w:val="clear" w:color="auto" w:fill="C6D9F1"/>
            <w:vAlign w:val="center"/>
          </w:tcPr>
          <w:p w14:paraId="049C975D" w14:textId="77777777" w:rsidR="00D42AB6" w:rsidRPr="00D42AB6" w:rsidRDefault="00580C54" w:rsidP="00FB6FC9">
            <w:pPr>
              <w:pStyle w:val="MuPTextTabelleAnhang"/>
              <w:rPr>
                <w:sz w:val="18"/>
              </w:rPr>
            </w:pPr>
            <w:r w:rsidRPr="00D42AB6">
              <w:rPr>
                <w:sz w:val="18"/>
              </w:rPr>
              <w:t>Menge</w:t>
            </w:r>
          </w:p>
          <w:p w14:paraId="28857F08" w14:textId="0D294DDC" w:rsidR="00580C54" w:rsidRPr="00D42AB6" w:rsidRDefault="00D42AB6" w:rsidP="00FB6FC9">
            <w:pPr>
              <w:pStyle w:val="MuPTextTabelleAnhang"/>
              <w:rPr>
                <w:sz w:val="18"/>
              </w:rPr>
            </w:pPr>
            <w:r w:rsidRPr="00D42AB6">
              <w:rPr>
                <w:sz w:val="14"/>
              </w:rPr>
              <w:t>(Stückzahl/Einheit)</w:t>
            </w:r>
          </w:p>
        </w:tc>
        <w:tc>
          <w:tcPr>
            <w:tcW w:w="2267" w:type="dxa"/>
            <w:vAlign w:val="center"/>
          </w:tcPr>
          <w:p w14:paraId="24671CDE" w14:textId="77777777" w:rsidR="00580C54" w:rsidRDefault="00580C54" w:rsidP="00FB6FC9">
            <w:pPr>
              <w:pStyle w:val="MuPTextTabelleAnhang"/>
              <w:rPr>
                <w:sz w:val="20"/>
              </w:rPr>
            </w:pPr>
          </w:p>
        </w:tc>
      </w:tr>
    </w:tbl>
    <w:p w14:paraId="3802AB9C" w14:textId="77777777" w:rsidR="00580C54" w:rsidRDefault="00580C54"/>
    <w:tbl>
      <w:tblPr>
        <w:tblStyle w:val="Tabellenraster"/>
        <w:tblW w:w="8391" w:type="dxa"/>
        <w:tblInd w:w="108" w:type="dxa"/>
        <w:tblLook w:val="04A0" w:firstRow="1" w:lastRow="0" w:firstColumn="1" w:lastColumn="0" w:noHBand="0" w:noVBand="1"/>
      </w:tblPr>
      <w:tblGrid>
        <w:gridCol w:w="454"/>
        <w:gridCol w:w="2343"/>
        <w:gridCol w:w="454"/>
        <w:gridCol w:w="2305"/>
        <w:gridCol w:w="454"/>
        <w:gridCol w:w="2381"/>
      </w:tblGrid>
      <w:tr w:rsidR="00065A52" w14:paraId="4A2AD2BA" w14:textId="77777777" w:rsidTr="00831D91">
        <w:trPr>
          <w:trHeight w:val="386"/>
        </w:trPr>
        <w:tc>
          <w:tcPr>
            <w:tcW w:w="8391" w:type="dxa"/>
            <w:gridSpan w:val="6"/>
            <w:shd w:val="clear" w:color="auto" w:fill="95B3D7"/>
            <w:vAlign w:val="center"/>
          </w:tcPr>
          <w:p w14:paraId="771A61E7" w14:textId="0FCA0D10" w:rsidR="00065A52" w:rsidRDefault="00D41B3C" w:rsidP="00065A52">
            <w:pPr>
              <w:pStyle w:val="MuPTextTabelleAnhang"/>
              <w:rPr>
                <w:sz w:val="20"/>
              </w:rPr>
            </w:pPr>
            <w:r>
              <w:rPr>
                <w:sz w:val="20"/>
              </w:rPr>
              <w:t>Vernichtung von</w:t>
            </w:r>
            <w:r w:rsidR="007E2871">
              <w:rPr>
                <w:sz w:val="20"/>
              </w:rPr>
              <w:t>:</w:t>
            </w:r>
          </w:p>
        </w:tc>
      </w:tr>
      <w:tr w:rsidR="007E2871" w14:paraId="13A9D5FB" w14:textId="77777777" w:rsidTr="007E2871">
        <w:trPr>
          <w:trHeight w:val="386"/>
        </w:trPr>
        <w:sdt>
          <w:sdtPr>
            <w:rPr>
              <w:sz w:val="18"/>
            </w:rPr>
            <w:id w:val="6077734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4" w:type="dxa"/>
                <w:vAlign w:val="center"/>
              </w:tcPr>
              <w:p w14:paraId="4E119F11" w14:textId="12E263D5" w:rsidR="007E2871" w:rsidRPr="00C37040" w:rsidRDefault="007E2871" w:rsidP="007E2871">
                <w:pPr>
                  <w:pStyle w:val="MuPTextTabelleAnhang"/>
                  <w:rPr>
                    <w:sz w:val="18"/>
                  </w:rPr>
                </w:pPr>
                <w:r w:rsidRPr="00C37040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p>
            </w:tc>
          </w:sdtContent>
        </w:sdt>
        <w:tc>
          <w:tcPr>
            <w:tcW w:w="2343" w:type="dxa"/>
            <w:vAlign w:val="center"/>
          </w:tcPr>
          <w:p w14:paraId="15102007" w14:textId="1FD72EA6" w:rsidR="007E2871" w:rsidRPr="00C37040" w:rsidRDefault="00790F02" w:rsidP="007E2871">
            <w:pPr>
              <w:pStyle w:val="MuPTextTabelleAnhang"/>
              <w:rPr>
                <w:sz w:val="18"/>
              </w:rPr>
            </w:pPr>
            <w:r w:rsidRPr="00C37040">
              <w:rPr>
                <w:sz w:val="18"/>
              </w:rPr>
              <w:t>Retoure</w:t>
            </w:r>
          </w:p>
        </w:tc>
        <w:sdt>
          <w:sdtPr>
            <w:rPr>
              <w:sz w:val="18"/>
            </w:rPr>
            <w:id w:val="17652606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4" w:type="dxa"/>
                <w:vAlign w:val="center"/>
              </w:tcPr>
              <w:p w14:paraId="26A95FA5" w14:textId="16EEA5A2" w:rsidR="007E2871" w:rsidRPr="00C37040" w:rsidRDefault="000236E8" w:rsidP="007E2871">
                <w:pPr>
                  <w:pStyle w:val="MuPTextTabelleAnhang"/>
                  <w:rPr>
                    <w:sz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p>
            </w:tc>
          </w:sdtContent>
        </w:sdt>
        <w:tc>
          <w:tcPr>
            <w:tcW w:w="2305" w:type="dxa"/>
            <w:vAlign w:val="center"/>
          </w:tcPr>
          <w:p w14:paraId="4AC71222" w14:textId="4477AAD1" w:rsidR="007E2871" w:rsidRPr="00C37040" w:rsidRDefault="00790F02" w:rsidP="007E2871">
            <w:pPr>
              <w:pStyle w:val="MuPTextTabelleAnhang"/>
              <w:rPr>
                <w:sz w:val="18"/>
              </w:rPr>
            </w:pPr>
            <w:r w:rsidRPr="00C37040">
              <w:rPr>
                <w:sz w:val="18"/>
              </w:rPr>
              <w:t>Reklamation</w:t>
            </w:r>
          </w:p>
        </w:tc>
        <w:sdt>
          <w:sdtPr>
            <w:rPr>
              <w:sz w:val="18"/>
            </w:rPr>
            <w:id w:val="-2105791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4" w:type="dxa"/>
                <w:vAlign w:val="center"/>
              </w:tcPr>
              <w:p w14:paraId="520F9058" w14:textId="69E84C4A" w:rsidR="007E2871" w:rsidRPr="00C37040" w:rsidRDefault="007E2871" w:rsidP="007E2871">
                <w:pPr>
                  <w:pStyle w:val="MuPTextTabelleAnhang"/>
                  <w:rPr>
                    <w:sz w:val="18"/>
                  </w:rPr>
                </w:pPr>
                <w:r w:rsidRPr="00C37040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p>
            </w:tc>
          </w:sdtContent>
        </w:sdt>
        <w:tc>
          <w:tcPr>
            <w:tcW w:w="2381" w:type="dxa"/>
            <w:vAlign w:val="center"/>
          </w:tcPr>
          <w:p w14:paraId="0D2D0873" w14:textId="3D89174B" w:rsidR="007E2871" w:rsidRPr="00C37040" w:rsidRDefault="00DF6E63" w:rsidP="007E2871">
            <w:pPr>
              <w:pStyle w:val="MuPTextTabelleAnhang"/>
              <w:rPr>
                <w:sz w:val="18"/>
              </w:rPr>
            </w:pPr>
            <w:r w:rsidRPr="00C37040">
              <w:rPr>
                <w:sz w:val="18"/>
              </w:rPr>
              <w:t>Stabilitätsmuster</w:t>
            </w:r>
          </w:p>
        </w:tc>
      </w:tr>
      <w:tr w:rsidR="00790F02" w14:paraId="2378BDFD" w14:textId="77777777" w:rsidTr="007E2871">
        <w:trPr>
          <w:trHeight w:val="386"/>
        </w:trPr>
        <w:sdt>
          <w:sdtPr>
            <w:rPr>
              <w:sz w:val="18"/>
            </w:rPr>
            <w:id w:val="15213485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4" w:type="dxa"/>
                <w:vAlign w:val="center"/>
              </w:tcPr>
              <w:p w14:paraId="7923AB62" w14:textId="61E1C531" w:rsidR="00790F02" w:rsidRPr="00C37040" w:rsidRDefault="00790F02" w:rsidP="00790F02">
                <w:pPr>
                  <w:pStyle w:val="MuPTextTabelleAnhang"/>
                  <w:rPr>
                    <w:sz w:val="18"/>
                  </w:rPr>
                </w:pPr>
                <w:r w:rsidRPr="00C37040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p>
            </w:tc>
          </w:sdtContent>
        </w:sdt>
        <w:tc>
          <w:tcPr>
            <w:tcW w:w="2343" w:type="dxa"/>
            <w:vAlign w:val="center"/>
          </w:tcPr>
          <w:p w14:paraId="6872BFAB" w14:textId="6352FA70" w:rsidR="00790F02" w:rsidRPr="00C37040" w:rsidRDefault="00C37040" w:rsidP="00790F02">
            <w:pPr>
              <w:pStyle w:val="MuPTextTabelleAnhang"/>
              <w:rPr>
                <w:sz w:val="18"/>
              </w:rPr>
            </w:pPr>
            <w:r w:rsidRPr="00C37040">
              <w:rPr>
                <w:sz w:val="18"/>
              </w:rPr>
              <w:t>Ware aus Rückruf</w:t>
            </w:r>
          </w:p>
        </w:tc>
        <w:sdt>
          <w:sdtPr>
            <w:rPr>
              <w:sz w:val="18"/>
            </w:rPr>
            <w:id w:val="10121081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4" w:type="dxa"/>
                <w:vAlign w:val="center"/>
              </w:tcPr>
              <w:p w14:paraId="152FE0B6" w14:textId="6CDABA4C" w:rsidR="00790F02" w:rsidRPr="00C37040" w:rsidRDefault="00790F02" w:rsidP="00790F02">
                <w:pPr>
                  <w:pStyle w:val="MuPTextTabelleAnhang"/>
                  <w:rPr>
                    <w:sz w:val="18"/>
                  </w:rPr>
                </w:pPr>
                <w:r w:rsidRPr="00C37040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p>
            </w:tc>
          </w:sdtContent>
        </w:sdt>
        <w:tc>
          <w:tcPr>
            <w:tcW w:w="2305" w:type="dxa"/>
            <w:vAlign w:val="center"/>
          </w:tcPr>
          <w:p w14:paraId="68CC5492" w14:textId="7D6C9607" w:rsidR="00790F02" w:rsidRPr="00C37040" w:rsidRDefault="00936DF9" w:rsidP="00790F02">
            <w:pPr>
              <w:pStyle w:val="MuPTextTabelleAnhang"/>
              <w:rPr>
                <w:sz w:val="18"/>
              </w:rPr>
            </w:pPr>
            <w:r>
              <w:rPr>
                <w:sz w:val="18"/>
              </w:rPr>
              <w:t>Ablauf der Haltbarkeit / Verfall</w:t>
            </w:r>
          </w:p>
        </w:tc>
        <w:sdt>
          <w:sdtPr>
            <w:rPr>
              <w:sz w:val="18"/>
            </w:rPr>
            <w:id w:val="-13833170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4" w:type="dxa"/>
                <w:vAlign w:val="center"/>
              </w:tcPr>
              <w:p w14:paraId="01D5568F" w14:textId="227806A7" w:rsidR="00790F02" w:rsidRPr="00C37040" w:rsidRDefault="00790F02" w:rsidP="00790F02">
                <w:pPr>
                  <w:pStyle w:val="MuPTextTabelleAnhang"/>
                  <w:rPr>
                    <w:sz w:val="18"/>
                  </w:rPr>
                </w:pPr>
                <w:r w:rsidRPr="00C37040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p>
            </w:tc>
          </w:sdtContent>
        </w:sdt>
        <w:tc>
          <w:tcPr>
            <w:tcW w:w="2381" w:type="dxa"/>
            <w:vAlign w:val="center"/>
          </w:tcPr>
          <w:p w14:paraId="7066668A" w14:textId="5E7E934D" w:rsidR="00790F02" w:rsidRPr="00C37040" w:rsidRDefault="00DF6E63" w:rsidP="00790F02">
            <w:pPr>
              <w:pStyle w:val="MuPTextTabelleAnhang"/>
              <w:rPr>
                <w:sz w:val="18"/>
              </w:rPr>
            </w:pPr>
            <w:r w:rsidRPr="00C37040">
              <w:rPr>
                <w:sz w:val="18"/>
              </w:rPr>
              <w:t>Rückstell-, Ansichtsmuster</w:t>
            </w:r>
          </w:p>
        </w:tc>
      </w:tr>
      <w:tr w:rsidR="00C37040" w14:paraId="31B68F79" w14:textId="77777777" w:rsidTr="007E2871">
        <w:trPr>
          <w:trHeight w:val="386"/>
        </w:trPr>
        <w:sdt>
          <w:sdtPr>
            <w:rPr>
              <w:sz w:val="18"/>
            </w:rPr>
            <w:id w:val="13145279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4" w:type="dxa"/>
                <w:vAlign w:val="center"/>
              </w:tcPr>
              <w:p w14:paraId="6F4F901F" w14:textId="6C4ED423" w:rsidR="00C37040" w:rsidRPr="00C37040" w:rsidRDefault="00C37040" w:rsidP="00C37040">
                <w:pPr>
                  <w:pStyle w:val="MuPTextTabelleAnhang"/>
                  <w:rPr>
                    <w:sz w:val="18"/>
                  </w:rPr>
                </w:pPr>
                <w:r w:rsidRPr="00C37040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p>
            </w:tc>
          </w:sdtContent>
        </w:sdt>
        <w:tc>
          <w:tcPr>
            <w:tcW w:w="2343" w:type="dxa"/>
            <w:vAlign w:val="center"/>
          </w:tcPr>
          <w:p w14:paraId="5A58F3D0" w14:textId="637B3655" w:rsidR="00C37040" w:rsidRPr="00C37040" w:rsidRDefault="00C37040" w:rsidP="00C37040">
            <w:pPr>
              <w:pStyle w:val="MuPTextTabelleAnhang"/>
              <w:rPr>
                <w:sz w:val="18"/>
              </w:rPr>
            </w:pPr>
            <w:r w:rsidRPr="00C37040">
              <w:rPr>
                <w:sz w:val="18"/>
              </w:rPr>
              <w:t>Entwicklungschargen</w:t>
            </w:r>
          </w:p>
        </w:tc>
        <w:sdt>
          <w:sdtPr>
            <w:rPr>
              <w:sz w:val="18"/>
            </w:rPr>
            <w:id w:val="8636409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4" w:type="dxa"/>
                <w:vAlign w:val="center"/>
              </w:tcPr>
              <w:p w14:paraId="218E6AD3" w14:textId="34AE31E8" w:rsidR="00C37040" w:rsidRPr="00C37040" w:rsidRDefault="00C37040" w:rsidP="00C37040">
                <w:pPr>
                  <w:pStyle w:val="MuPTextTabelleAnhang"/>
                  <w:rPr>
                    <w:sz w:val="18"/>
                  </w:rPr>
                </w:pPr>
                <w:r w:rsidRPr="00C37040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p>
            </w:tc>
          </w:sdtContent>
        </w:sdt>
        <w:tc>
          <w:tcPr>
            <w:tcW w:w="2305" w:type="dxa"/>
            <w:vAlign w:val="center"/>
          </w:tcPr>
          <w:p w14:paraId="6FA4E895" w14:textId="55E7FE77" w:rsidR="00C37040" w:rsidRPr="00C37040" w:rsidRDefault="00C37040" w:rsidP="00C37040">
            <w:pPr>
              <w:pStyle w:val="MuPTextTabelleAnhang"/>
              <w:rPr>
                <w:sz w:val="18"/>
              </w:rPr>
            </w:pPr>
            <w:r w:rsidRPr="00C37040">
              <w:rPr>
                <w:sz w:val="18"/>
              </w:rPr>
              <w:t>Klinische Prüfmuster</w:t>
            </w:r>
          </w:p>
        </w:tc>
        <w:sdt>
          <w:sdtPr>
            <w:rPr>
              <w:sz w:val="18"/>
            </w:rPr>
            <w:id w:val="-3911226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4" w:type="dxa"/>
                <w:vAlign w:val="center"/>
              </w:tcPr>
              <w:p w14:paraId="247B845B" w14:textId="5274D6EC" w:rsidR="00C37040" w:rsidRPr="00C37040" w:rsidRDefault="00C37040" w:rsidP="00C37040">
                <w:pPr>
                  <w:pStyle w:val="MuPTextTabelleAnhang"/>
                  <w:rPr>
                    <w:sz w:val="18"/>
                  </w:rPr>
                </w:pPr>
                <w:r w:rsidRPr="00C37040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p>
            </w:tc>
          </w:sdtContent>
        </w:sdt>
        <w:tc>
          <w:tcPr>
            <w:tcW w:w="2381" w:type="dxa"/>
            <w:vAlign w:val="center"/>
          </w:tcPr>
          <w:p w14:paraId="31916403" w14:textId="3C331CE4" w:rsidR="00C37040" w:rsidRPr="00C37040" w:rsidRDefault="00C37040" w:rsidP="00C37040">
            <w:pPr>
              <w:pStyle w:val="MuPTextTabelleAnhang"/>
              <w:rPr>
                <w:sz w:val="18"/>
              </w:rPr>
            </w:pPr>
            <w:r w:rsidRPr="00C37040">
              <w:rPr>
                <w:sz w:val="18"/>
              </w:rPr>
              <w:t xml:space="preserve">Pharma Abfälle / </w:t>
            </w:r>
            <w:proofErr w:type="spellStart"/>
            <w:r w:rsidRPr="00C37040">
              <w:rPr>
                <w:sz w:val="18"/>
              </w:rPr>
              <w:t>Bulk</w:t>
            </w:r>
            <w:proofErr w:type="spellEnd"/>
            <w:r w:rsidR="00831D91">
              <w:rPr>
                <w:sz w:val="18"/>
              </w:rPr>
              <w:t xml:space="preserve"> </w:t>
            </w:r>
            <w:r w:rsidRPr="00C37040">
              <w:rPr>
                <w:sz w:val="18"/>
              </w:rPr>
              <w:t>Reste</w:t>
            </w:r>
          </w:p>
        </w:tc>
      </w:tr>
      <w:tr w:rsidR="00C37040" w14:paraId="4213C2EC" w14:textId="77777777" w:rsidTr="00D275A2">
        <w:trPr>
          <w:trHeight w:val="386"/>
        </w:trPr>
        <w:sdt>
          <w:sdtPr>
            <w:rPr>
              <w:sz w:val="18"/>
            </w:rPr>
            <w:id w:val="-13034595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4" w:type="dxa"/>
                <w:vAlign w:val="center"/>
              </w:tcPr>
              <w:p w14:paraId="6C2A28DF" w14:textId="3AF4B746" w:rsidR="00C37040" w:rsidRPr="00C37040" w:rsidRDefault="00C37040" w:rsidP="00C37040">
                <w:pPr>
                  <w:pStyle w:val="MuPTextTabelleAnhang"/>
                  <w:rPr>
                    <w:sz w:val="18"/>
                  </w:rPr>
                </w:pPr>
                <w:r w:rsidRPr="00C37040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p>
            </w:tc>
          </w:sdtContent>
        </w:sdt>
        <w:tc>
          <w:tcPr>
            <w:tcW w:w="7937" w:type="dxa"/>
            <w:gridSpan w:val="5"/>
            <w:vAlign w:val="center"/>
          </w:tcPr>
          <w:p w14:paraId="630E9916" w14:textId="6C7B9D38" w:rsidR="00C37040" w:rsidRPr="00C37040" w:rsidRDefault="00C37040" w:rsidP="00C37040">
            <w:pPr>
              <w:pStyle w:val="MuPTextTabelleAnhang"/>
              <w:rPr>
                <w:sz w:val="18"/>
              </w:rPr>
            </w:pPr>
            <w:r w:rsidRPr="00C37040">
              <w:rPr>
                <w:sz w:val="18"/>
              </w:rPr>
              <w:t>Sonstiges:</w:t>
            </w:r>
          </w:p>
        </w:tc>
      </w:tr>
      <w:tr w:rsidR="00057991" w14:paraId="7F7E9707" w14:textId="77777777" w:rsidTr="00057991">
        <w:trPr>
          <w:trHeight w:val="386"/>
        </w:trPr>
        <w:tc>
          <w:tcPr>
            <w:tcW w:w="8391" w:type="dxa"/>
            <w:gridSpan w:val="6"/>
            <w:shd w:val="clear" w:color="auto" w:fill="DBE5F1" w:themeFill="accent1" w:themeFillTint="33"/>
            <w:vAlign w:val="center"/>
          </w:tcPr>
          <w:p w14:paraId="2BF8B683" w14:textId="6FCF6BCA" w:rsidR="00057991" w:rsidRDefault="00057991" w:rsidP="00057991">
            <w:pPr>
              <w:pStyle w:val="MuPTextTabelleAnhang"/>
              <w:rPr>
                <w:sz w:val="20"/>
              </w:rPr>
            </w:pPr>
            <w:r>
              <w:rPr>
                <w:sz w:val="20"/>
              </w:rPr>
              <w:t>Grund / Ursache / Referenz auf Dokumente</w:t>
            </w:r>
          </w:p>
        </w:tc>
      </w:tr>
      <w:tr w:rsidR="00057991" w14:paraId="4F14A10B" w14:textId="77777777" w:rsidTr="00057991">
        <w:trPr>
          <w:trHeight w:val="880"/>
        </w:trPr>
        <w:tc>
          <w:tcPr>
            <w:tcW w:w="8391" w:type="dxa"/>
            <w:gridSpan w:val="6"/>
            <w:vAlign w:val="center"/>
          </w:tcPr>
          <w:p w14:paraId="403868AE" w14:textId="77777777" w:rsidR="00057991" w:rsidRDefault="00057991" w:rsidP="00057991">
            <w:pPr>
              <w:pStyle w:val="MuPTextTabelleAnhang"/>
              <w:rPr>
                <w:sz w:val="20"/>
              </w:rPr>
            </w:pPr>
          </w:p>
        </w:tc>
      </w:tr>
    </w:tbl>
    <w:p w14:paraId="1F27FDA7" w14:textId="77777777" w:rsidR="00D84743" w:rsidRDefault="00D84743"/>
    <w:tbl>
      <w:tblPr>
        <w:tblStyle w:val="Tabellenraster"/>
        <w:tblW w:w="8391" w:type="dxa"/>
        <w:tblInd w:w="108" w:type="dxa"/>
        <w:tblLook w:val="04A0" w:firstRow="1" w:lastRow="0" w:firstColumn="1" w:lastColumn="0" w:noHBand="0" w:noVBand="1"/>
      </w:tblPr>
      <w:tblGrid>
        <w:gridCol w:w="1872"/>
        <w:gridCol w:w="1134"/>
        <w:gridCol w:w="283"/>
        <w:gridCol w:w="851"/>
        <w:gridCol w:w="142"/>
        <w:gridCol w:w="1559"/>
        <w:gridCol w:w="283"/>
        <w:gridCol w:w="1418"/>
        <w:gridCol w:w="849"/>
      </w:tblGrid>
      <w:tr w:rsidR="0045656B" w14:paraId="1FBC8ADD" w14:textId="77777777" w:rsidTr="00831D91">
        <w:trPr>
          <w:trHeight w:val="386"/>
        </w:trPr>
        <w:tc>
          <w:tcPr>
            <w:tcW w:w="8391" w:type="dxa"/>
            <w:gridSpan w:val="9"/>
            <w:shd w:val="clear" w:color="auto" w:fill="95B3D7"/>
            <w:vAlign w:val="center"/>
          </w:tcPr>
          <w:p w14:paraId="76D68BC2" w14:textId="3EB057F6" w:rsidR="0045656B" w:rsidRDefault="00BD4D44" w:rsidP="001D15EA">
            <w:pPr>
              <w:pStyle w:val="MuPTextTabelleAnhang"/>
              <w:rPr>
                <w:sz w:val="20"/>
              </w:rPr>
            </w:pPr>
            <w:r>
              <w:rPr>
                <w:sz w:val="20"/>
              </w:rPr>
              <w:t>Status</w:t>
            </w:r>
            <w:r w:rsidR="0045656B">
              <w:rPr>
                <w:sz w:val="20"/>
              </w:rPr>
              <w:t xml:space="preserve"> Vernichtungsgut</w:t>
            </w:r>
            <w:r>
              <w:rPr>
                <w:sz w:val="20"/>
              </w:rPr>
              <w:t xml:space="preserve"> in </w:t>
            </w:r>
            <w:r w:rsidR="00936DF9">
              <w:rPr>
                <w:sz w:val="20"/>
              </w:rPr>
              <w:t>Warenwirtschaft</w:t>
            </w:r>
          </w:p>
        </w:tc>
      </w:tr>
      <w:tr w:rsidR="00BD4D44" w14:paraId="4CF2A1A8" w14:textId="57D95819" w:rsidTr="00BD4D44">
        <w:trPr>
          <w:trHeight w:val="386"/>
        </w:trPr>
        <w:tc>
          <w:tcPr>
            <w:tcW w:w="1872" w:type="dxa"/>
            <w:shd w:val="clear" w:color="auto" w:fill="DBE5F1" w:themeFill="accent1" w:themeFillTint="33"/>
            <w:vAlign w:val="center"/>
          </w:tcPr>
          <w:p w14:paraId="6D1492D1" w14:textId="75837860" w:rsidR="00BD4D44" w:rsidRPr="00A709A7" w:rsidRDefault="00BD4D44" w:rsidP="001D3587">
            <w:pPr>
              <w:pStyle w:val="MuPTextTabelleAnhang"/>
              <w:rPr>
                <w:sz w:val="18"/>
              </w:rPr>
            </w:pPr>
            <w:r w:rsidRPr="00A709A7">
              <w:rPr>
                <w:sz w:val="18"/>
              </w:rPr>
              <w:t>Bestandsart</w:t>
            </w:r>
            <w:r>
              <w:rPr>
                <w:sz w:val="18"/>
              </w:rPr>
              <w:br/>
            </w:r>
            <w:r w:rsidRPr="00DA51C1">
              <w:rPr>
                <w:sz w:val="14"/>
              </w:rPr>
              <w:t xml:space="preserve">(Ausgangsstatus in </w:t>
            </w:r>
            <w:r w:rsidR="00936DF9">
              <w:rPr>
                <w:sz w:val="14"/>
              </w:rPr>
              <w:t>Warenwirtschaft</w:t>
            </w:r>
            <w:r w:rsidRPr="00DA51C1">
              <w:rPr>
                <w:sz w:val="14"/>
              </w:rPr>
              <w:t>)</w:t>
            </w:r>
          </w:p>
        </w:tc>
        <w:tc>
          <w:tcPr>
            <w:tcW w:w="1134" w:type="dxa"/>
            <w:vAlign w:val="center"/>
          </w:tcPr>
          <w:p w14:paraId="4E184622" w14:textId="3E5B7E4A" w:rsidR="00BD4D44" w:rsidRPr="00A709A7" w:rsidRDefault="00000000" w:rsidP="001D3587">
            <w:pPr>
              <w:pStyle w:val="MuPTextTabelleAnhang"/>
              <w:rPr>
                <w:sz w:val="20"/>
              </w:rPr>
            </w:pPr>
            <w:sdt>
              <w:sdtPr>
                <w:rPr>
                  <w:sz w:val="18"/>
                </w:rPr>
                <w:id w:val="-1343854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4D44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 w:rsidR="00BD4D44">
              <w:rPr>
                <w:sz w:val="18"/>
              </w:rPr>
              <w:t xml:space="preserve"> </w:t>
            </w:r>
            <w:r w:rsidR="00BD4D44" w:rsidRPr="00A709A7">
              <w:rPr>
                <w:sz w:val="18"/>
              </w:rPr>
              <w:t>frei</w:t>
            </w:r>
          </w:p>
        </w:tc>
        <w:tc>
          <w:tcPr>
            <w:tcW w:w="1134" w:type="dxa"/>
            <w:gridSpan w:val="2"/>
            <w:vAlign w:val="center"/>
          </w:tcPr>
          <w:p w14:paraId="142A87FB" w14:textId="6ADE6B19" w:rsidR="00BD4D44" w:rsidRPr="00A709A7" w:rsidRDefault="00000000" w:rsidP="001D3587">
            <w:pPr>
              <w:pStyle w:val="MuPTextTabelleAnhang"/>
              <w:rPr>
                <w:sz w:val="18"/>
              </w:rPr>
            </w:pPr>
            <w:sdt>
              <w:sdtPr>
                <w:rPr>
                  <w:sz w:val="18"/>
                </w:rPr>
                <w:id w:val="-185340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4D44" w:rsidRPr="00C37040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 w:rsidR="00BD4D44">
              <w:rPr>
                <w:sz w:val="18"/>
              </w:rPr>
              <w:t xml:space="preserve"> gesperrt</w:t>
            </w:r>
          </w:p>
        </w:tc>
        <w:tc>
          <w:tcPr>
            <w:tcW w:w="1701" w:type="dxa"/>
            <w:gridSpan w:val="2"/>
            <w:vAlign w:val="center"/>
          </w:tcPr>
          <w:p w14:paraId="69508912" w14:textId="691EE6CF" w:rsidR="00BD4D44" w:rsidRPr="00A709A7" w:rsidRDefault="00000000" w:rsidP="001D3587">
            <w:pPr>
              <w:pStyle w:val="MuPTextTabelleAnhang"/>
              <w:rPr>
                <w:sz w:val="18"/>
              </w:rPr>
            </w:pPr>
            <w:sdt>
              <w:sdtPr>
                <w:rPr>
                  <w:sz w:val="18"/>
                </w:rPr>
                <w:id w:val="-150944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4D44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 w:rsidR="00BD4D44">
              <w:rPr>
                <w:sz w:val="18"/>
              </w:rPr>
              <w:t xml:space="preserve"> Quarantäne</w:t>
            </w:r>
          </w:p>
        </w:tc>
        <w:tc>
          <w:tcPr>
            <w:tcW w:w="2550" w:type="dxa"/>
            <w:gridSpan w:val="3"/>
            <w:vAlign w:val="center"/>
          </w:tcPr>
          <w:p w14:paraId="48159C76" w14:textId="06429FBF" w:rsidR="00BD4D44" w:rsidRPr="00A709A7" w:rsidRDefault="00000000" w:rsidP="001D3587">
            <w:pPr>
              <w:pStyle w:val="MuPTextTabelleAnhang"/>
              <w:rPr>
                <w:sz w:val="18"/>
              </w:rPr>
            </w:pPr>
            <w:sdt>
              <w:sdtPr>
                <w:rPr>
                  <w:sz w:val="18"/>
                </w:rPr>
                <w:id w:val="-1400817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4D44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 w:rsidR="00BD4D44">
              <w:rPr>
                <w:sz w:val="18"/>
              </w:rPr>
              <w:t xml:space="preserve"> ………..…………………..</w:t>
            </w:r>
          </w:p>
        </w:tc>
      </w:tr>
      <w:tr w:rsidR="001D3587" w14:paraId="40CA5F3B" w14:textId="77777777" w:rsidTr="00BD4D44">
        <w:trPr>
          <w:trHeight w:val="510"/>
        </w:trPr>
        <w:tc>
          <w:tcPr>
            <w:tcW w:w="1872" w:type="dxa"/>
            <w:shd w:val="clear" w:color="auto" w:fill="DBE5F1" w:themeFill="accent1" w:themeFillTint="33"/>
            <w:vAlign w:val="center"/>
          </w:tcPr>
          <w:p w14:paraId="6C85A329" w14:textId="3E20E46D" w:rsidR="001D3587" w:rsidRPr="00AC70B1" w:rsidRDefault="001D3587" w:rsidP="001D3587">
            <w:pPr>
              <w:pStyle w:val="MuPTextTabelleAnhang"/>
              <w:rPr>
                <w:sz w:val="18"/>
              </w:rPr>
            </w:pPr>
            <w:r w:rsidRPr="00AC70B1">
              <w:rPr>
                <w:sz w:val="18"/>
              </w:rPr>
              <w:t>Lagerort</w:t>
            </w:r>
          </w:p>
        </w:tc>
        <w:tc>
          <w:tcPr>
            <w:tcW w:w="6519" w:type="dxa"/>
            <w:gridSpan w:val="8"/>
            <w:vAlign w:val="center"/>
          </w:tcPr>
          <w:p w14:paraId="5DD1482A" w14:textId="77777777" w:rsidR="001D3587" w:rsidRDefault="001D3587" w:rsidP="001D3587">
            <w:pPr>
              <w:pStyle w:val="MuPTextTabelleAnhang"/>
              <w:rPr>
                <w:sz w:val="20"/>
              </w:rPr>
            </w:pPr>
          </w:p>
        </w:tc>
      </w:tr>
      <w:tr w:rsidR="00407326" w14:paraId="103A1C79" w14:textId="77777777" w:rsidTr="00407326">
        <w:trPr>
          <w:trHeight w:val="386"/>
        </w:trPr>
        <w:tc>
          <w:tcPr>
            <w:tcW w:w="1872" w:type="dxa"/>
            <w:shd w:val="clear" w:color="auto" w:fill="DBE5F1" w:themeFill="accent1" w:themeFillTint="33"/>
            <w:vAlign w:val="center"/>
          </w:tcPr>
          <w:p w14:paraId="7C0BDEB0" w14:textId="77777777" w:rsidR="00407326" w:rsidRDefault="00407326" w:rsidP="00407326">
            <w:pPr>
              <w:pStyle w:val="MuPTextTabelleAnhang"/>
              <w:rPr>
                <w:sz w:val="18"/>
              </w:rPr>
            </w:pPr>
            <w:r w:rsidRPr="00C334E9">
              <w:rPr>
                <w:sz w:val="18"/>
              </w:rPr>
              <w:t>Bestandsart</w:t>
            </w:r>
          </w:p>
          <w:p w14:paraId="118961E7" w14:textId="599C909A" w:rsidR="00407326" w:rsidRPr="00C334E9" w:rsidRDefault="00407326" w:rsidP="00407326">
            <w:pPr>
              <w:pStyle w:val="MuPTextTabelleAnhang"/>
              <w:rPr>
                <w:sz w:val="18"/>
              </w:rPr>
            </w:pPr>
            <w:r w:rsidRPr="00DA51C1">
              <w:rPr>
                <w:sz w:val="14"/>
              </w:rPr>
              <w:t xml:space="preserve">(Sollstatus in </w:t>
            </w:r>
            <w:r w:rsidR="00936DF9">
              <w:rPr>
                <w:sz w:val="14"/>
              </w:rPr>
              <w:t>Warenwirtschaft</w:t>
            </w:r>
            <w:r w:rsidRPr="00DA51C1">
              <w:rPr>
                <w:sz w:val="14"/>
              </w:rPr>
              <w:t>)</w:t>
            </w:r>
          </w:p>
        </w:tc>
        <w:tc>
          <w:tcPr>
            <w:tcW w:w="1417" w:type="dxa"/>
            <w:gridSpan w:val="2"/>
            <w:vAlign w:val="center"/>
          </w:tcPr>
          <w:p w14:paraId="640B1FB5" w14:textId="18F0D2F3" w:rsidR="00407326" w:rsidRPr="00C334E9" w:rsidRDefault="00000000" w:rsidP="00407326">
            <w:pPr>
              <w:pStyle w:val="MuPTextTabelleAnhang"/>
              <w:rPr>
                <w:sz w:val="18"/>
              </w:rPr>
            </w:pPr>
            <w:sdt>
              <w:sdtPr>
                <w:rPr>
                  <w:sz w:val="18"/>
                </w:rPr>
                <w:id w:val="1461465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07326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 w:rsidR="00407326">
              <w:rPr>
                <w:sz w:val="18"/>
              </w:rPr>
              <w:t xml:space="preserve"> Vernichtung</w:t>
            </w:r>
          </w:p>
        </w:tc>
        <w:tc>
          <w:tcPr>
            <w:tcW w:w="993" w:type="dxa"/>
            <w:gridSpan w:val="2"/>
            <w:vAlign w:val="center"/>
          </w:tcPr>
          <w:p w14:paraId="45D3F814" w14:textId="168B0CB1" w:rsidR="00407326" w:rsidRPr="00C334E9" w:rsidRDefault="00000000" w:rsidP="00407326">
            <w:pPr>
              <w:pStyle w:val="MuPTextTabelleAnhang"/>
              <w:rPr>
                <w:sz w:val="18"/>
              </w:rPr>
            </w:pPr>
            <w:sdt>
              <w:sdtPr>
                <w:rPr>
                  <w:sz w:val="18"/>
                </w:rPr>
                <w:id w:val="-734624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07326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 w:rsidR="00407326">
              <w:rPr>
                <w:sz w:val="18"/>
              </w:rPr>
              <w:t xml:space="preserve"> n/a</w:t>
            </w:r>
          </w:p>
        </w:tc>
        <w:tc>
          <w:tcPr>
            <w:tcW w:w="1842" w:type="dxa"/>
            <w:gridSpan w:val="2"/>
            <w:shd w:val="clear" w:color="auto" w:fill="DBE5F1" w:themeFill="accent1" w:themeFillTint="33"/>
            <w:vAlign w:val="center"/>
          </w:tcPr>
          <w:p w14:paraId="6FE0FA05" w14:textId="1CC4AA41" w:rsidR="00407326" w:rsidRPr="00C334E9" w:rsidRDefault="00407326" w:rsidP="00407326">
            <w:pPr>
              <w:pStyle w:val="MuPTextTabelleAnhang"/>
              <w:rPr>
                <w:sz w:val="18"/>
              </w:rPr>
            </w:pPr>
            <w:r w:rsidRPr="00C334E9">
              <w:rPr>
                <w:sz w:val="18"/>
              </w:rPr>
              <w:t>Sollstatus Lagerort</w:t>
            </w:r>
          </w:p>
        </w:tc>
        <w:tc>
          <w:tcPr>
            <w:tcW w:w="1418" w:type="dxa"/>
            <w:vAlign w:val="center"/>
          </w:tcPr>
          <w:p w14:paraId="723D5A61" w14:textId="3DAFEB5E" w:rsidR="00407326" w:rsidRPr="00C334E9" w:rsidRDefault="00000000" w:rsidP="00407326">
            <w:pPr>
              <w:pStyle w:val="MuPTextTabelleAnhang"/>
              <w:rPr>
                <w:sz w:val="18"/>
              </w:rPr>
            </w:pPr>
            <w:sdt>
              <w:sdtPr>
                <w:rPr>
                  <w:sz w:val="18"/>
                </w:rPr>
                <w:id w:val="1719700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07326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 w:rsidR="00407326">
              <w:rPr>
                <w:sz w:val="18"/>
              </w:rPr>
              <w:t xml:space="preserve"> Sperrlager</w:t>
            </w:r>
          </w:p>
        </w:tc>
        <w:tc>
          <w:tcPr>
            <w:tcW w:w="849" w:type="dxa"/>
            <w:vAlign w:val="center"/>
          </w:tcPr>
          <w:p w14:paraId="6F9B9915" w14:textId="671E50C6" w:rsidR="00407326" w:rsidRPr="00C334E9" w:rsidRDefault="00000000" w:rsidP="00407326">
            <w:pPr>
              <w:pStyle w:val="MuPTextTabelleAnhang"/>
              <w:rPr>
                <w:sz w:val="18"/>
              </w:rPr>
            </w:pPr>
            <w:sdt>
              <w:sdtPr>
                <w:rPr>
                  <w:sz w:val="18"/>
                </w:rPr>
                <w:id w:val="-42572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07326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 w:rsidR="00407326">
              <w:rPr>
                <w:sz w:val="18"/>
              </w:rPr>
              <w:t xml:space="preserve"> n/a</w:t>
            </w:r>
          </w:p>
        </w:tc>
      </w:tr>
    </w:tbl>
    <w:p w14:paraId="3FC44200" w14:textId="77777777" w:rsidR="00C334E9" w:rsidRDefault="00C334E9"/>
    <w:tbl>
      <w:tblPr>
        <w:tblStyle w:val="Tabellenraster"/>
        <w:tblW w:w="8392" w:type="dxa"/>
        <w:tblInd w:w="108" w:type="dxa"/>
        <w:tblLook w:val="04A0" w:firstRow="1" w:lastRow="0" w:firstColumn="1" w:lastColumn="0" w:noHBand="0" w:noVBand="1"/>
      </w:tblPr>
      <w:tblGrid>
        <w:gridCol w:w="1872"/>
        <w:gridCol w:w="850"/>
        <w:gridCol w:w="5670"/>
      </w:tblGrid>
      <w:tr w:rsidR="000E5328" w14:paraId="10BDFE6E" w14:textId="77777777" w:rsidTr="000E5328">
        <w:trPr>
          <w:trHeight w:val="386"/>
        </w:trPr>
        <w:tc>
          <w:tcPr>
            <w:tcW w:w="1872" w:type="dxa"/>
            <w:shd w:val="clear" w:color="auto" w:fill="DBE5F1" w:themeFill="accent1" w:themeFillTint="33"/>
            <w:vAlign w:val="center"/>
          </w:tcPr>
          <w:p w14:paraId="7007F583" w14:textId="77777777" w:rsidR="000E5328" w:rsidRDefault="000E5328" w:rsidP="00A93A2D">
            <w:pPr>
              <w:pStyle w:val="MuPTextTabelleAnhang"/>
              <w:rPr>
                <w:sz w:val="18"/>
              </w:rPr>
            </w:pPr>
            <w:r w:rsidRPr="00595EBF">
              <w:rPr>
                <w:sz w:val="18"/>
              </w:rPr>
              <w:t>Antragsteller</w:t>
            </w:r>
          </w:p>
          <w:p w14:paraId="0971AF7E" w14:textId="2E363124" w:rsidR="000E5328" w:rsidRPr="00595EBF" w:rsidRDefault="000E5328" w:rsidP="00A93A2D">
            <w:pPr>
              <w:pStyle w:val="MuPTextTabelleAnhang"/>
              <w:rPr>
                <w:sz w:val="18"/>
              </w:rPr>
            </w:pPr>
            <w:r w:rsidRPr="00A93A2D">
              <w:rPr>
                <w:sz w:val="14"/>
              </w:rPr>
              <w:t>(Datum / Unterschrift)</w:t>
            </w:r>
          </w:p>
        </w:tc>
        <w:tc>
          <w:tcPr>
            <w:tcW w:w="6520" w:type="dxa"/>
            <w:gridSpan w:val="2"/>
            <w:vAlign w:val="center"/>
          </w:tcPr>
          <w:p w14:paraId="696632F6" w14:textId="413A4192" w:rsidR="000E5328" w:rsidRDefault="000E5328" w:rsidP="00A93A2D">
            <w:pPr>
              <w:pStyle w:val="MuPTextTabelleAnhang"/>
              <w:rPr>
                <w:sz w:val="20"/>
              </w:rPr>
            </w:pPr>
          </w:p>
        </w:tc>
      </w:tr>
      <w:tr w:rsidR="00C97E63" w14:paraId="1C70072D" w14:textId="77777777" w:rsidTr="000E5328">
        <w:trPr>
          <w:trHeight w:val="667"/>
        </w:trPr>
        <w:tc>
          <w:tcPr>
            <w:tcW w:w="1872" w:type="dxa"/>
            <w:shd w:val="clear" w:color="auto" w:fill="DBE5F1" w:themeFill="accent1" w:themeFillTint="33"/>
            <w:vAlign w:val="center"/>
          </w:tcPr>
          <w:p w14:paraId="7426A839" w14:textId="767A0455" w:rsidR="00C97E63" w:rsidRPr="00595EBF" w:rsidRDefault="00C97E63" w:rsidP="00C97E63">
            <w:pPr>
              <w:pStyle w:val="MuPTextTabelleAnhang"/>
              <w:rPr>
                <w:sz w:val="18"/>
              </w:rPr>
            </w:pPr>
            <w:r>
              <w:rPr>
                <w:sz w:val="18"/>
              </w:rPr>
              <w:t>Vernichtung</w:t>
            </w:r>
            <w:r w:rsidR="00FC3B77">
              <w:rPr>
                <w:sz w:val="18"/>
              </w:rPr>
              <w:t xml:space="preserve"> </w:t>
            </w:r>
            <w:r>
              <w:rPr>
                <w:sz w:val="18"/>
              </w:rPr>
              <w:t>genehmigt</w:t>
            </w:r>
          </w:p>
        </w:tc>
        <w:tc>
          <w:tcPr>
            <w:tcW w:w="850" w:type="dxa"/>
            <w:vAlign w:val="center"/>
          </w:tcPr>
          <w:p w14:paraId="0A10911D" w14:textId="1898CD46" w:rsidR="00C97E63" w:rsidRDefault="00000000" w:rsidP="00C97E63">
            <w:pPr>
              <w:pStyle w:val="MuPTextTabelleAnhang"/>
              <w:rPr>
                <w:sz w:val="20"/>
              </w:rPr>
            </w:pPr>
            <w:sdt>
              <w:sdtPr>
                <w:rPr>
                  <w:sz w:val="18"/>
                </w:rPr>
                <w:id w:val="235132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7E63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 w:rsidR="00C97E63">
              <w:rPr>
                <w:sz w:val="18"/>
              </w:rPr>
              <w:t xml:space="preserve"> ja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4B8DDD4F" w14:textId="791D731E" w:rsidR="00C97E63" w:rsidRDefault="00000000" w:rsidP="00C97E63">
            <w:pPr>
              <w:pStyle w:val="MuPTextTabelleAnhang"/>
              <w:rPr>
                <w:sz w:val="20"/>
              </w:rPr>
            </w:pPr>
            <w:sdt>
              <w:sdtPr>
                <w:rPr>
                  <w:sz w:val="18"/>
                </w:rPr>
                <w:id w:val="-1320414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7E63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 w:rsidR="00C97E63">
              <w:rPr>
                <w:sz w:val="18"/>
              </w:rPr>
              <w:t xml:space="preserve"> nein, Begründung: </w:t>
            </w:r>
          </w:p>
        </w:tc>
      </w:tr>
      <w:tr w:rsidR="000E5328" w14:paraId="5E8F6351" w14:textId="77777777" w:rsidTr="000E5328">
        <w:trPr>
          <w:trHeight w:val="386"/>
        </w:trPr>
        <w:tc>
          <w:tcPr>
            <w:tcW w:w="1872" w:type="dxa"/>
            <w:shd w:val="clear" w:color="auto" w:fill="DBE5F1" w:themeFill="accent1" w:themeFillTint="33"/>
            <w:vAlign w:val="center"/>
          </w:tcPr>
          <w:p w14:paraId="140334C5" w14:textId="77777777" w:rsidR="000E5328" w:rsidRDefault="000E5328" w:rsidP="000E5328">
            <w:pPr>
              <w:pStyle w:val="MuPTextTabelleAnhang"/>
              <w:rPr>
                <w:sz w:val="18"/>
              </w:rPr>
            </w:pPr>
            <w:r w:rsidRPr="00595EBF">
              <w:rPr>
                <w:sz w:val="18"/>
              </w:rPr>
              <w:t>Genehmiger</w:t>
            </w:r>
          </w:p>
          <w:p w14:paraId="35967624" w14:textId="5A0C2CA0" w:rsidR="000E5328" w:rsidRDefault="000E5328" w:rsidP="000E5328">
            <w:pPr>
              <w:pStyle w:val="MuPTextTabelleAnhang"/>
              <w:rPr>
                <w:sz w:val="18"/>
              </w:rPr>
            </w:pPr>
            <w:r w:rsidRPr="00A93A2D">
              <w:rPr>
                <w:sz w:val="14"/>
              </w:rPr>
              <w:t>(Datum / Unterschrift / Position)</w:t>
            </w:r>
          </w:p>
        </w:tc>
        <w:tc>
          <w:tcPr>
            <w:tcW w:w="6519" w:type="dxa"/>
            <w:gridSpan w:val="2"/>
            <w:vAlign w:val="center"/>
          </w:tcPr>
          <w:p w14:paraId="5725C1F9" w14:textId="77777777" w:rsidR="000E5328" w:rsidRPr="00C37040" w:rsidRDefault="000E5328" w:rsidP="000E5328">
            <w:pPr>
              <w:pStyle w:val="MuPTextTabelleAnhang"/>
              <w:rPr>
                <w:sz w:val="18"/>
              </w:rPr>
            </w:pPr>
          </w:p>
        </w:tc>
      </w:tr>
    </w:tbl>
    <w:p w14:paraId="21D67FB9" w14:textId="7C824C2A" w:rsidR="00F34FD8" w:rsidRDefault="00F34FD8"/>
    <w:tbl>
      <w:tblPr>
        <w:tblStyle w:val="Tabellenraster"/>
        <w:tblW w:w="8392" w:type="dxa"/>
        <w:tblInd w:w="108" w:type="dxa"/>
        <w:tblLook w:val="04A0" w:firstRow="1" w:lastRow="0" w:firstColumn="1" w:lastColumn="0" w:noHBand="0" w:noVBand="1"/>
      </w:tblPr>
      <w:tblGrid>
        <w:gridCol w:w="1872"/>
        <w:gridCol w:w="2693"/>
        <w:gridCol w:w="3827"/>
      </w:tblGrid>
      <w:tr w:rsidR="00D0724F" w14:paraId="1EFFB5FE" w14:textId="77777777" w:rsidTr="00D0724F">
        <w:trPr>
          <w:trHeight w:val="448"/>
        </w:trPr>
        <w:tc>
          <w:tcPr>
            <w:tcW w:w="1872" w:type="dxa"/>
            <w:vMerge w:val="restart"/>
            <w:shd w:val="clear" w:color="auto" w:fill="DBE5F1" w:themeFill="accent1" w:themeFillTint="33"/>
          </w:tcPr>
          <w:p w14:paraId="3A37BEAA" w14:textId="77777777" w:rsidR="00D0724F" w:rsidRDefault="00D0724F" w:rsidP="00D0724F">
            <w:pPr>
              <w:pStyle w:val="MuPTextTabelleAnhang"/>
              <w:rPr>
                <w:sz w:val="18"/>
              </w:rPr>
            </w:pPr>
            <w:r>
              <w:rPr>
                <w:sz w:val="18"/>
              </w:rPr>
              <w:t>Interner Transport</w:t>
            </w:r>
          </w:p>
          <w:p w14:paraId="544939E4" w14:textId="0FBA781A" w:rsidR="00D0724F" w:rsidRPr="00595EBF" w:rsidRDefault="00D0724F" w:rsidP="00D0724F">
            <w:pPr>
              <w:pStyle w:val="MuPTextTabelleAnhang"/>
              <w:rPr>
                <w:sz w:val="18"/>
              </w:rPr>
            </w:pPr>
          </w:p>
        </w:tc>
        <w:tc>
          <w:tcPr>
            <w:tcW w:w="6520" w:type="dxa"/>
            <w:gridSpan w:val="2"/>
            <w:vAlign w:val="center"/>
          </w:tcPr>
          <w:p w14:paraId="3BFAC90C" w14:textId="6CBF1A43" w:rsidR="00D0724F" w:rsidRDefault="00000000" w:rsidP="0063654C">
            <w:pPr>
              <w:pStyle w:val="MuPTextTabelleAnhang"/>
              <w:rPr>
                <w:sz w:val="20"/>
              </w:rPr>
            </w:pPr>
            <w:sdt>
              <w:sdtPr>
                <w:rPr>
                  <w:sz w:val="18"/>
                </w:rPr>
                <w:id w:val="818146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0724F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 w:rsidR="00D0724F">
              <w:rPr>
                <w:sz w:val="18"/>
              </w:rPr>
              <w:t xml:space="preserve"> nein </w:t>
            </w:r>
          </w:p>
        </w:tc>
      </w:tr>
      <w:tr w:rsidR="00D0724F" w14:paraId="20884976" w14:textId="77777777" w:rsidTr="00D0724F">
        <w:trPr>
          <w:trHeight w:val="425"/>
        </w:trPr>
        <w:tc>
          <w:tcPr>
            <w:tcW w:w="1872" w:type="dxa"/>
            <w:vMerge/>
            <w:shd w:val="clear" w:color="auto" w:fill="DBE5F1" w:themeFill="accent1" w:themeFillTint="33"/>
            <w:vAlign w:val="center"/>
          </w:tcPr>
          <w:p w14:paraId="1C0AF3C4" w14:textId="77777777" w:rsidR="00D0724F" w:rsidRDefault="00D0724F" w:rsidP="0063654C">
            <w:pPr>
              <w:pStyle w:val="MuPTextTabelleAnhang"/>
              <w:rPr>
                <w:sz w:val="18"/>
              </w:rPr>
            </w:pPr>
          </w:p>
        </w:tc>
        <w:tc>
          <w:tcPr>
            <w:tcW w:w="6520" w:type="dxa"/>
            <w:gridSpan w:val="2"/>
            <w:vAlign w:val="center"/>
          </w:tcPr>
          <w:p w14:paraId="6B366331" w14:textId="70CAB4EA" w:rsidR="00D0724F" w:rsidRPr="00C37040" w:rsidRDefault="00D0724F" w:rsidP="0063654C">
            <w:pPr>
              <w:pStyle w:val="MuPTextTabelleAnhang"/>
              <w:rPr>
                <w:sz w:val="18"/>
              </w:rPr>
            </w:pPr>
            <w:r w:rsidRPr="00D0724F">
              <w:rPr>
                <w:rFonts w:ascii="Segoe UI Symbol" w:hAnsi="Segoe UI Symbol" w:cs="Segoe UI Symbol"/>
                <w:sz w:val="18"/>
              </w:rPr>
              <w:t>☐</w:t>
            </w:r>
            <w:r w:rsidRPr="00D0724F">
              <w:rPr>
                <w:sz w:val="18"/>
              </w:rPr>
              <w:t xml:space="preserve"> ja, Abholung am (Datum) ………</w:t>
            </w:r>
            <w:r w:rsidR="00860CF6">
              <w:rPr>
                <w:sz w:val="18"/>
              </w:rPr>
              <w:t>…..</w:t>
            </w:r>
            <w:r w:rsidRPr="00D0724F">
              <w:rPr>
                <w:sz w:val="18"/>
              </w:rPr>
              <w:t>….. durch (</w:t>
            </w:r>
            <w:r w:rsidR="00ED6276">
              <w:rPr>
                <w:sz w:val="18"/>
              </w:rPr>
              <w:t>Name</w:t>
            </w:r>
            <w:r w:rsidRPr="00D0724F">
              <w:rPr>
                <w:sz w:val="18"/>
              </w:rPr>
              <w:t>) ……</w:t>
            </w:r>
            <w:r w:rsidR="00860CF6">
              <w:rPr>
                <w:sz w:val="18"/>
              </w:rPr>
              <w:t>…….</w:t>
            </w:r>
            <w:r w:rsidRPr="00D0724F">
              <w:rPr>
                <w:sz w:val="18"/>
              </w:rPr>
              <w:t>………</w:t>
            </w:r>
          </w:p>
        </w:tc>
      </w:tr>
      <w:tr w:rsidR="00860CF6" w14:paraId="08386A8C" w14:textId="77777777" w:rsidTr="00860CF6">
        <w:trPr>
          <w:trHeight w:val="1112"/>
        </w:trPr>
        <w:tc>
          <w:tcPr>
            <w:tcW w:w="1872" w:type="dxa"/>
            <w:vMerge/>
            <w:shd w:val="clear" w:color="auto" w:fill="DBE5F1" w:themeFill="accent1" w:themeFillTint="33"/>
            <w:vAlign w:val="center"/>
          </w:tcPr>
          <w:p w14:paraId="3AB21741" w14:textId="77777777" w:rsidR="00860CF6" w:rsidRDefault="00860CF6" w:rsidP="0063654C">
            <w:pPr>
              <w:pStyle w:val="MuPTextTabelleAnhang"/>
              <w:rPr>
                <w:sz w:val="18"/>
              </w:rPr>
            </w:pPr>
          </w:p>
        </w:tc>
        <w:tc>
          <w:tcPr>
            <w:tcW w:w="2693" w:type="dxa"/>
            <w:shd w:val="clear" w:color="auto" w:fill="DBE5F1" w:themeFill="accent1" w:themeFillTint="33"/>
            <w:vAlign w:val="center"/>
          </w:tcPr>
          <w:p w14:paraId="3E3DCEAE" w14:textId="77777777" w:rsidR="00860CF6" w:rsidRDefault="00860CF6" w:rsidP="0063654C">
            <w:pPr>
              <w:pStyle w:val="MuPTextTabelleAnhang"/>
              <w:rPr>
                <w:sz w:val="18"/>
              </w:rPr>
            </w:pPr>
            <w:r w:rsidRPr="00860CF6">
              <w:rPr>
                <w:sz w:val="18"/>
              </w:rPr>
              <w:t>Ware in Empfang genommen und ins Sperrlager verbracht</w:t>
            </w:r>
          </w:p>
          <w:p w14:paraId="6ED2D819" w14:textId="642ECEA9" w:rsidR="00860CF6" w:rsidRPr="00860CF6" w:rsidRDefault="00860CF6" w:rsidP="0063654C">
            <w:pPr>
              <w:pStyle w:val="MuPTextTabelleAnhang"/>
              <w:rPr>
                <w:sz w:val="18"/>
              </w:rPr>
            </w:pPr>
            <w:r w:rsidRPr="00A93A2D">
              <w:rPr>
                <w:sz w:val="14"/>
              </w:rPr>
              <w:t>(Datum / Unterschrift)</w:t>
            </w:r>
          </w:p>
        </w:tc>
        <w:tc>
          <w:tcPr>
            <w:tcW w:w="3827" w:type="dxa"/>
            <w:vAlign w:val="center"/>
          </w:tcPr>
          <w:p w14:paraId="5D32FD9D" w14:textId="24E7E1EC" w:rsidR="00860CF6" w:rsidRPr="00860CF6" w:rsidRDefault="00860CF6" w:rsidP="0063654C">
            <w:pPr>
              <w:pStyle w:val="MuPTextTabelleAnhang"/>
              <w:rPr>
                <w:sz w:val="18"/>
              </w:rPr>
            </w:pPr>
          </w:p>
        </w:tc>
      </w:tr>
    </w:tbl>
    <w:p w14:paraId="2DB0D794" w14:textId="5D0FED24" w:rsidR="00CC0CDA" w:rsidRDefault="00CC0CDA">
      <w:r>
        <w:br w:type="page"/>
      </w:r>
    </w:p>
    <w:tbl>
      <w:tblPr>
        <w:tblStyle w:val="Tabellenraster"/>
        <w:tblW w:w="839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55"/>
        <w:gridCol w:w="6237"/>
      </w:tblGrid>
      <w:tr w:rsidR="00EE04DD" w14:paraId="4B597224" w14:textId="77777777" w:rsidTr="00EE04DD">
        <w:trPr>
          <w:trHeight w:val="355"/>
        </w:trPr>
        <w:tc>
          <w:tcPr>
            <w:tcW w:w="2155" w:type="dxa"/>
            <w:shd w:val="clear" w:color="auto" w:fill="DBE5F1" w:themeFill="accent1" w:themeFillTint="33"/>
            <w:vAlign w:val="center"/>
          </w:tcPr>
          <w:p w14:paraId="38CB8456" w14:textId="77777777" w:rsidR="00EE04DD" w:rsidRDefault="00EE04DD" w:rsidP="0063654C">
            <w:pPr>
              <w:pStyle w:val="MuPTextTabelleAnhang"/>
              <w:rPr>
                <w:sz w:val="18"/>
              </w:rPr>
            </w:pPr>
            <w:r w:rsidRPr="00A709A7">
              <w:rPr>
                <w:sz w:val="18"/>
              </w:rPr>
              <w:lastRenderedPageBreak/>
              <w:t>Vorgangsnummer</w:t>
            </w:r>
          </w:p>
          <w:p w14:paraId="72A0AC6F" w14:textId="77777777" w:rsidR="00EE04DD" w:rsidRPr="00A709A7" w:rsidRDefault="00EE04DD" w:rsidP="0063654C">
            <w:pPr>
              <w:pStyle w:val="MuPTextTabelleAnhang"/>
              <w:rPr>
                <w:sz w:val="18"/>
              </w:rPr>
            </w:pPr>
            <w:r w:rsidRPr="00EE04DD">
              <w:rPr>
                <w:sz w:val="14"/>
              </w:rPr>
              <w:t>(</w:t>
            </w:r>
            <w:r>
              <w:rPr>
                <w:sz w:val="14"/>
              </w:rPr>
              <w:t>Ü</w:t>
            </w:r>
            <w:r w:rsidRPr="00EE04DD">
              <w:rPr>
                <w:sz w:val="14"/>
              </w:rPr>
              <w:t>bertrag)</w:t>
            </w:r>
          </w:p>
        </w:tc>
        <w:tc>
          <w:tcPr>
            <w:tcW w:w="6237" w:type="dxa"/>
            <w:vAlign w:val="center"/>
          </w:tcPr>
          <w:p w14:paraId="19040C52" w14:textId="77777777" w:rsidR="00EE04DD" w:rsidRDefault="00EE04DD" w:rsidP="0063654C">
            <w:pPr>
              <w:pStyle w:val="MuPTextTabelleAnhang"/>
              <w:rPr>
                <w:sz w:val="20"/>
              </w:rPr>
            </w:pPr>
          </w:p>
        </w:tc>
      </w:tr>
    </w:tbl>
    <w:p w14:paraId="0BFB0A6C" w14:textId="77777777" w:rsidR="00EE04DD" w:rsidRDefault="00EE04DD"/>
    <w:tbl>
      <w:tblPr>
        <w:tblStyle w:val="Tabellenraster"/>
        <w:tblW w:w="8363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126"/>
        <w:gridCol w:w="2079"/>
        <w:gridCol w:w="2079"/>
        <w:gridCol w:w="2079"/>
      </w:tblGrid>
      <w:tr w:rsidR="00F6670E" w14:paraId="28E0B3A3" w14:textId="77777777" w:rsidTr="00831D91">
        <w:trPr>
          <w:trHeight w:val="397"/>
        </w:trPr>
        <w:tc>
          <w:tcPr>
            <w:tcW w:w="8363" w:type="dxa"/>
            <w:gridSpan w:val="4"/>
            <w:shd w:val="clear" w:color="auto" w:fill="95B3D7"/>
            <w:vAlign w:val="center"/>
          </w:tcPr>
          <w:p w14:paraId="1FCA2456" w14:textId="4D96B49D" w:rsidR="00F6670E" w:rsidRPr="00414D6E" w:rsidRDefault="00EB1431" w:rsidP="0063654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Physische Vorbereitung </w:t>
            </w:r>
            <w:r w:rsidR="00D42AB6">
              <w:rPr>
                <w:rFonts w:ascii="Arial" w:hAnsi="Arial" w:cs="Arial"/>
                <w:sz w:val="20"/>
              </w:rPr>
              <w:t xml:space="preserve">des </w:t>
            </w:r>
            <w:r>
              <w:rPr>
                <w:rFonts w:ascii="Arial" w:hAnsi="Arial" w:cs="Arial"/>
                <w:sz w:val="20"/>
              </w:rPr>
              <w:t>Vernichtungsgut</w:t>
            </w:r>
            <w:r w:rsidR="00D42AB6">
              <w:rPr>
                <w:rFonts w:ascii="Arial" w:hAnsi="Arial" w:cs="Arial"/>
                <w:sz w:val="20"/>
              </w:rPr>
              <w:t>s</w:t>
            </w:r>
          </w:p>
        </w:tc>
      </w:tr>
      <w:tr w:rsidR="00EB1431" w14:paraId="30AF2F07" w14:textId="77777777" w:rsidTr="00C77D41">
        <w:trPr>
          <w:trHeight w:val="340"/>
        </w:trPr>
        <w:tc>
          <w:tcPr>
            <w:tcW w:w="2126" w:type="dxa"/>
            <w:shd w:val="clear" w:color="auto" w:fill="DBE5F1" w:themeFill="accent1" w:themeFillTint="33"/>
            <w:vAlign w:val="center"/>
          </w:tcPr>
          <w:p w14:paraId="6D955B54" w14:textId="77777777" w:rsidR="00EB1431" w:rsidRDefault="00D42AB6" w:rsidP="0063654C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Verpackte Menge</w:t>
            </w:r>
          </w:p>
          <w:p w14:paraId="53100C51" w14:textId="39BEDC0E" w:rsidR="00D42AB6" w:rsidRPr="00EB1431" w:rsidRDefault="00D42AB6" w:rsidP="0063654C">
            <w:pPr>
              <w:rPr>
                <w:rFonts w:ascii="Arial" w:hAnsi="Arial" w:cs="Arial"/>
                <w:sz w:val="18"/>
              </w:rPr>
            </w:pPr>
            <w:r w:rsidRPr="00D42AB6">
              <w:rPr>
                <w:rFonts w:ascii="Arial" w:hAnsi="Arial" w:cs="Arial"/>
                <w:sz w:val="14"/>
              </w:rPr>
              <w:t>(Stückzahl / Einheit)</w:t>
            </w:r>
          </w:p>
        </w:tc>
        <w:tc>
          <w:tcPr>
            <w:tcW w:w="6237" w:type="dxa"/>
            <w:gridSpan w:val="3"/>
            <w:vAlign w:val="center"/>
          </w:tcPr>
          <w:p w14:paraId="29B570A5" w14:textId="77777777" w:rsidR="00EB1431" w:rsidRPr="00414D6E" w:rsidRDefault="00EB1431" w:rsidP="0063654C">
            <w:pPr>
              <w:rPr>
                <w:rFonts w:ascii="Arial" w:hAnsi="Arial" w:cs="Arial"/>
                <w:sz w:val="20"/>
              </w:rPr>
            </w:pPr>
          </w:p>
        </w:tc>
      </w:tr>
      <w:tr w:rsidR="00F6670E" w14:paraId="06119954" w14:textId="77777777" w:rsidTr="00C77D41">
        <w:trPr>
          <w:trHeight w:val="340"/>
        </w:trPr>
        <w:tc>
          <w:tcPr>
            <w:tcW w:w="2126" w:type="dxa"/>
            <w:shd w:val="clear" w:color="auto" w:fill="DBE5F1" w:themeFill="accent1" w:themeFillTint="33"/>
            <w:vAlign w:val="center"/>
          </w:tcPr>
          <w:p w14:paraId="4F583720" w14:textId="39C514E0" w:rsidR="00F6670E" w:rsidRPr="00EB1431" w:rsidRDefault="00EB1431" w:rsidP="0063654C">
            <w:pPr>
              <w:rPr>
                <w:rFonts w:ascii="Arial" w:hAnsi="Arial" w:cs="Arial"/>
                <w:sz w:val="18"/>
              </w:rPr>
            </w:pPr>
            <w:r w:rsidRPr="00EB1431">
              <w:rPr>
                <w:rFonts w:ascii="Arial" w:hAnsi="Arial" w:cs="Arial"/>
                <w:sz w:val="18"/>
              </w:rPr>
              <w:t>Anzahl der benötigten Container</w:t>
            </w:r>
          </w:p>
        </w:tc>
        <w:tc>
          <w:tcPr>
            <w:tcW w:w="6237" w:type="dxa"/>
            <w:gridSpan w:val="3"/>
            <w:vAlign w:val="center"/>
          </w:tcPr>
          <w:p w14:paraId="0647A856" w14:textId="77777777" w:rsidR="00F6670E" w:rsidRPr="00414D6E" w:rsidRDefault="00F6670E" w:rsidP="0063654C">
            <w:pPr>
              <w:rPr>
                <w:rFonts w:ascii="Arial" w:hAnsi="Arial" w:cs="Arial"/>
                <w:sz w:val="20"/>
              </w:rPr>
            </w:pPr>
          </w:p>
        </w:tc>
      </w:tr>
      <w:tr w:rsidR="00F6670E" w14:paraId="3CB686AC" w14:textId="77777777" w:rsidTr="00392806">
        <w:trPr>
          <w:trHeight w:val="789"/>
        </w:trPr>
        <w:tc>
          <w:tcPr>
            <w:tcW w:w="2126" w:type="dxa"/>
            <w:shd w:val="clear" w:color="auto" w:fill="DBE5F1" w:themeFill="accent1" w:themeFillTint="33"/>
            <w:vAlign w:val="center"/>
          </w:tcPr>
          <w:p w14:paraId="6C33D3D3" w14:textId="65F73F49" w:rsidR="00F6670E" w:rsidRPr="00C77D41" w:rsidRDefault="00EB1431" w:rsidP="0063654C">
            <w:pPr>
              <w:rPr>
                <w:rFonts w:ascii="Arial" w:hAnsi="Arial" w:cs="Arial"/>
                <w:sz w:val="18"/>
              </w:rPr>
            </w:pPr>
            <w:proofErr w:type="spellStart"/>
            <w:r w:rsidRPr="00C77D41">
              <w:rPr>
                <w:rFonts w:ascii="Arial" w:hAnsi="Arial" w:cs="Arial"/>
                <w:sz w:val="18"/>
              </w:rPr>
              <w:t>Plomben</w:t>
            </w:r>
            <w:r w:rsidR="00303B8B">
              <w:rPr>
                <w:rFonts w:ascii="Arial" w:hAnsi="Arial" w:cs="Arial"/>
                <w:sz w:val="18"/>
              </w:rPr>
              <w:t>n</w:t>
            </w:r>
            <w:r w:rsidRPr="00C77D41">
              <w:rPr>
                <w:rFonts w:ascii="Arial" w:hAnsi="Arial" w:cs="Arial"/>
                <w:sz w:val="18"/>
              </w:rPr>
              <w:t>ummer</w:t>
            </w:r>
            <w:proofErr w:type="spellEnd"/>
            <w:r w:rsidRPr="00C77D41">
              <w:rPr>
                <w:rFonts w:ascii="Arial" w:hAnsi="Arial" w:cs="Arial"/>
                <w:sz w:val="18"/>
              </w:rPr>
              <w:t>(n)</w:t>
            </w:r>
          </w:p>
        </w:tc>
        <w:tc>
          <w:tcPr>
            <w:tcW w:w="6237" w:type="dxa"/>
            <w:gridSpan w:val="3"/>
            <w:vAlign w:val="center"/>
          </w:tcPr>
          <w:p w14:paraId="1B523B38" w14:textId="77777777" w:rsidR="00F6670E" w:rsidRPr="00414D6E" w:rsidRDefault="00F6670E" w:rsidP="0063654C">
            <w:pPr>
              <w:rPr>
                <w:rFonts w:ascii="Arial" w:hAnsi="Arial" w:cs="Arial"/>
                <w:sz w:val="20"/>
              </w:rPr>
            </w:pPr>
          </w:p>
        </w:tc>
      </w:tr>
      <w:tr w:rsidR="00C77D41" w14:paraId="59048691" w14:textId="77777777" w:rsidTr="00C77D41">
        <w:trPr>
          <w:trHeight w:val="459"/>
        </w:trPr>
        <w:tc>
          <w:tcPr>
            <w:tcW w:w="2126" w:type="dxa"/>
            <w:shd w:val="clear" w:color="auto" w:fill="DBE5F1" w:themeFill="accent1" w:themeFillTint="33"/>
            <w:vAlign w:val="center"/>
          </w:tcPr>
          <w:p w14:paraId="3D4B11BF" w14:textId="77777777" w:rsidR="00C77D41" w:rsidRPr="00C77D41" w:rsidRDefault="00C77D41" w:rsidP="0063654C">
            <w:pPr>
              <w:rPr>
                <w:rFonts w:ascii="Arial" w:hAnsi="Arial" w:cs="Arial"/>
                <w:sz w:val="18"/>
              </w:rPr>
            </w:pPr>
            <w:r w:rsidRPr="00C77D41">
              <w:rPr>
                <w:rFonts w:ascii="Arial" w:hAnsi="Arial" w:cs="Arial"/>
                <w:sz w:val="18"/>
              </w:rPr>
              <w:t>Ausführender</w:t>
            </w:r>
          </w:p>
          <w:p w14:paraId="63F101C2" w14:textId="5826EEDD" w:rsidR="00C77D41" w:rsidRDefault="00C77D41" w:rsidP="0063654C">
            <w:pPr>
              <w:rPr>
                <w:rFonts w:ascii="Arial" w:hAnsi="Arial" w:cs="Arial"/>
                <w:sz w:val="20"/>
              </w:rPr>
            </w:pPr>
            <w:r w:rsidRPr="00C77D41">
              <w:rPr>
                <w:rFonts w:ascii="Arial" w:hAnsi="Arial" w:cs="Arial"/>
                <w:sz w:val="14"/>
              </w:rPr>
              <w:t>(Name / Datum)</w:t>
            </w:r>
          </w:p>
        </w:tc>
        <w:tc>
          <w:tcPr>
            <w:tcW w:w="2079" w:type="dxa"/>
            <w:vAlign w:val="center"/>
          </w:tcPr>
          <w:p w14:paraId="78762F70" w14:textId="77777777" w:rsidR="00C77D41" w:rsidRPr="00414D6E" w:rsidRDefault="00C77D41" w:rsidP="0063654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079" w:type="dxa"/>
            <w:shd w:val="clear" w:color="auto" w:fill="DBE5F1" w:themeFill="accent1" w:themeFillTint="33"/>
            <w:vAlign w:val="center"/>
          </w:tcPr>
          <w:p w14:paraId="53F29243" w14:textId="77777777" w:rsidR="00C77D41" w:rsidRPr="00C77D41" w:rsidRDefault="00C77D41" w:rsidP="0063654C">
            <w:pPr>
              <w:rPr>
                <w:rFonts w:ascii="Arial" w:hAnsi="Arial" w:cs="Arial"/>
                <w:sz w:val="18"/>
              </w:rPr>
            </w:pPr>
            <w:r w:rsidRPr="00C77D41">
              <w:rPr>
                <w:rFonts w:ascii="Arial" w:hAnsi="Arial" w:cs="Arial"/>
                <w:sz w:val="18"/>
              </w:rPr>
              <w:t>Prüfer</w:t>
            </w:r>
          </w:p>
          <w:p w14:paraId="6906C3D6" w14:textId="228E8C05" w:rsidR="00C77D41" w:rsidRPr="00414D6E" w:rsidRDefault="00C77D41" w:rsidP="0063654C">
            <w:pPr>
              <w:rPr>
                <w:rFonts w:ascii="Arial" w:hAnsi="Arial" w:cs="Arial"/>
                <w:sz w:val="20"/>
              </w:rPr>
            </w:pPr>
            <w:r w:rsidRPr="00C77D41">
              <w:rPr>
                <w:rFonts w:ascii="Arial" w:hAnsi="Arial" w:cs="Arial"/>
                <w:sz w:val="16"/>
              </w:rPr>
              <w:t>(Name / Datum)</w:t>
            </w:r>
          </w:p>
        </w:tc>
        <w:tc>
          <w:tcPr>
            <w:tcW w:w="2079" w:type="dxa"/>
            <w:vAlign w:val="center"/>
          </w:tcPr>
          <w:p w14:paraId="2FDD54A2" w14:textId="6053587A" w:rsidR="00C77D41" w:rsidRPr="00414D6E" w:rsidRDefault="00C77D41" w:rsidP="0063654C">
            <w:pPr>
              <w:rPr>
                <w:rFonts w:ascii="Arial" w:hAnsi="Arial" w:cs="Arial"/>
                <w:sz w:val="20"/>
              </w:rPr>
            </w:pPr>
          </w:p>
        </w:tc>
      </w:tr>
    </w:tbl>
    <w:p w14:paraId="06616A78" w14:textId="77777777" w:rsidR="00595EBF" w:rsidRDefault="00595EBF"/>
    <w:tbl>
      <w:tblPr>
        <w:tblStyle w:val="Tabellenraster"/>
        <w:tblW w:w="8363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232"/>
        <w:gridCol w:w="3714"/>
        <w:gridCol w:w="1417"/>
      </w:tblGrid>
      <w:tr w:rsidR="00AF39CF" w14:paraId="034ED481" w14:textId="77777777" w:rsidTr="00831D91">
        <w:trPr>
          <w:trHeight w:val="397"/>
        </w:trPr>
        <w:tc>
          <w:tcPr>
            <w:tcW w:w="8363" w:type="dxa"/>
            <w:gridSpan w:val="3"/>
            <w:shd w:val="clear" w:color="auto" w:fill="95B3D7"/>
            <w:vAlign w:val="center"/>
          </w:tcPr>
          <w:p w14:paraId="356F20EC" w14:textId="4597F29D" w:rsidR="00AF39CF" w:rsidRPr="00831D91" w:rsidRDefault="001C76EC" w:rsidP="00D275A2">
            <w:pPr>
              <w:rPr>
                <w:rFonts w:ascii="Arial" w:hAnsi="Arial" w:cs="Arial"/>
                <w:sz w:val="20"/>
              </w:rPr>
            </w:pPr>
            <w:r w:rsidRPr="00831D91">
              <w:rPr>
                <w:rFonts w:ascii="Arial" w:hAnsi="Arial" w:cs="Arial"/>
                <w:sz w:val="20"/>
              </w:rPr>
              <w:t>Bearbeitung Versand</w:t>
            </w:r>
          </w:p>
        </w:tc>
      </w:tr>
      <w:tr w:rsidR="00ED6276" w14:paraId="725BF4A6" w14:textId="77777777" w:rsidTr="001C76EC">
        <w:trPr>
          <w:trHeight w:val="510"/>
        </w:trPr>
        <w:tc>
          <w:tcPr>
            <w:tcW w:w="3232" w:type="dxa"/>
            <w:shd w:val="clear" w:color="auto" w:fill="DBE5F1" w:themeFill="accent1" w:themeFillTint="33"/>
            <w:vAlign w:val="center"/>
          </w:tcPr>
          <w:p w14:paraId="023B1961" w14:textId="0A7961A0" w:rsidR="00ED6276" w:rsidRPr="001C76EC" w:rsidRDefault="00ED6276" w:rsidP="00ED6276">
            <w:pPr>
              <w:rPr>
                <w:rFonts w:ascii="Arial" w:hAnsi="Arial" w:cs="Arial"/>
                <w:sz w:val="18"/>
              </w:rPr>
            </w:pPr>
            <w:r w:rsidRPr="001C76EC">
              <w:rPr>
                <w:rFonts w:ascii="Arial" w:hAnsi="Arial" w:cs="Arial"/>
                <w:sz w:val="18"/>
              </w:rPr>
              <w:t>Bestandsart- und Lagerortänderung in LOGIFIXX durchgeführt</w:t>
            </w:r>
          </w:p>
        </w:tc>
        <w:tc>
          <w:tcPr>
            <w:tcW w:w="3714" w:type="dxa"/>
            <w:vAlign w:val="center"/>
          </w:tcPr>
          <w:p w14:paraId="64296C55" w14:textId="366E0D30" w:rsidR="00ED6276" w:rsidRPr="00414D6E" w:rsidRDefault="00ED6276" w:rsidP="00ED6276">
            <w:pPr>
              <w:rPr>
                <w:rFonts w:ascii="Arial" w:hAnsi="Arial" w:cs="Arial"/>
                <w:sz w:val="20"/>
              </w:rPr>
            </w:pPr>
            <w:r w:rsidRPr="00D0724F">
              <w:rPr>
                <w:rFonts w:ascii="Segoe UI Symbol" w:hAnsi="Segoe UI Symbol" w:cs="Segoe UI Symbol"/>
                <w:sz w:val="18"/>
              </w:rPr>
              <w:t>☐</w:t>
            </w:r>
            <w:r w:rsidRPr="00D0724F">
              <w:rPr>
                <w:sz w:val="18"/>
              </w:rPr>
              <w:t xml:space="preserve"> </w:t>
            </w:r>
            <w:r w:rsidRPr="004747D5">
              <w:rPr>
                <w:rFonts w:ascii="Arial" w:hAnsi="Arial" w:cs="Arial"/>
                <w:sz w:val="18"/>
              </w:rPr>
              <w:t xml:space="preserve">ja, </w:t>
            </w:r>
            <w:r w:rsidRPr="004747D5">
              <w:rPr>
                <w:rFonts w:ascii="Arial" w:hAnsi="Arial" w:cs="Arial"/>
                <w:sz w:val="14"/>
              </w:rPr>
              <w:t>(Name / Datum)</w:t>
            </w:r>
            <w:r w:rsidRPr="004747D5">
              <w:rPr>
                <w:rFonts w:ascii="Arial" w:hAnsi="Arial" w:cs="Arial"/>
                <w:sz w:val="18"/>
              </w:rPr>
              <w:t xml:space="preserve"> …………..…...………</w:t>
            </w:r>
          </w:p>
        </w:tc>
        <w:tc>
          <w:tcPr>
            <w:tcW w:w="1417" w:type="dxa"/>
            <w:vAlign w:val="center"/>
          </w:tcPr>
          <w:p w14:paraId="4BBED0C5" w14:textId="7CC57051" w:rsidR="00ED6276" w:rsidRPr="00414D6E" w:rsidRDefault="00ED6276" w:rsidP="00ED6276">
            <w:pPr>
              <w:rPr>
                <w:rFonts w:ascii="Arial" w:hAnsi="Arial" w:cs="Arial"/>
                <w:sz w:val="20"/>
              </w:rPr>
            </w:pPr>
            <w:r w:rsidRPr="00D0724F">
              <w:rPr>
                <w:rFonts w:ascii="Segoe UI Symbol" w:hAnsi="Segoe UI Symbol" w:cs="Segoe UI Symbol"/>
                <w:sz w:val="18"/>
              </w:rPr>
              <w:t>☐</w:t>
            </w:r>
            <w:r w:rsidRPr="00D0724F">
              <w:rPr>
                <w:sz w:val="18"/>
              </w:rPr>
              <w:t xml:space="preserve"> </w:t>
            </w:r>
            <w:r w:rsidRPr="004747D5">
              <w:rPr>
                <w:rFonts w:ascii="Arial" w:hAnsi="Arial" w:cs="Arial"/>
                <w:sz w:val="18"/>
              </w:rPr>
              <w:t>entfällt</w:t>
            </w:r>
          </w:p>
        </w:tc>
      </w:tr>
      <w:tr w:rsidR="00ED6276" w14:paraId="3639F294" w14:textId="77777777" w:rsidTr="001C76EC">
        <w:trPr>
          <w:trHeight w:val="510"/>
        </w:trPr>
        <w:tc>
          <w:tcPr>
            <w:tcW w:w="3232" w:type="dxa"/>
            <w:shd w:val="clear" w:color="auto" w:fill="DBE5F1" w:themeFill="accent1" w:themeFillTint="33"/>
            <w:vAlign w:val="center"/>
          </w:tcPr>
          <w:p w14:paraId="2F729163" w14:textId="77777777" w:rsidR="001C76EC" w:rsidRPr="001C76EC" w:rsidRDefault="001C76EC" w:rsidP="00ED6276">
            <w:pPr>
              <w:rPr>
                <w:rFonts w:ascii="Arial" w:hAnsi="Arial" w:cs="Arial"/>
                <w:sz w:val="18"/>
              </w:rPr>
            </w:pPr>
            <w:r w:rsidRPr="001C76EC">
              <w:rPr>
                <w:rFonts w:ascii="Arial" w:hAnsi="Arial" w:cs="Arial"/>
                <w:sz w:val="18"/>
              </w:rPr>
              <w:t>Entsorgungsdienstleister</w:t>
            </w:r>
          </w:p>
          <w:p w14:paraId="707789A0" w14:textId="3291A2C4" w:rsidR="00ED6276" w:rsidRDefault="001C76EC" w:rsidP="00ED6276">
            <w:pPr>
              <w:rPr>
                <w:rFonts w:ascii="Arial" w:hAnsi="Arial" w:cs="Arial"/>
                <w:sz w:val="20"/>
              </w:rPr>
            </w:pPr>
            <w:r w:rsidRPr="001C76EC">
              <w:rPr>
                <w:rFonts w:ascii="Arial" w:hAnsi="Arial" w:cs="Arial"/>
                <w:sz w:val="14"/>
              </w:rPr>
              <w:t>(Name der Firma)</w:t>
            </w:r>
          </w:p>
        </w:tc>
        <w:tc>
          <w:tcPr>
            <w:tcW w:w="5131" w:type="dxa"/>
            <w:gridSpan w:val="2"/>
            <w:vAlign w:val="center"/>
          </w:tcPr>
          <w:p w14:paraId="34E7A88D" w14:textId="77777777" w:rsidR="00ED6276" w:rsidRPr="00414D6E" w:rsidRDefault="00ED6276" w:rsidP="00ED6276">
            <w:pPr>
              <w:rPr>
                <w:rFonts w:ascii="Arial" w:hAnsi="Arial" w:cs="Arial"/>
                <w:sz w:val="20"/>
              </w:rPr>
            </w:pPr>
          </w:p>
        </w:tc>
      </w:tr>
      <w:tr w:rsidR="00147395" w14:paraId="42D89476" w14:textId="77777777" w:rsidTr="001C76EC">
        <w:trPr>
          <w:trHeight w:val="510"/>
        </w:trPr>
        <w:tc>
          <w:tcPr>
            <w:tcW w:w="3232" w:type="dxa"/>
            <w:shd w:val="clear" w:color="auto" w:fill="DBE5F1" w:themeFill="accent1" w:themeFillTint="33"/>
            <w:vAlign w:val="center"/>
          </w:tcPr>
          <w:p w14:paraId="570CAE01" w14:textId="77777777" w:rsidR="00147395" w:rsidRPr="001C76EC" w:rsidRDefault="001C76EC" w:rsidP="00D275A2">
            <w:pPr>
              <w:rPr>
                <w:rFonts w:ascii="Arial" w:hAnsi="Arial" w:cs="Arial"/>
                <w:sz w:val="18"/>
              </w:rPr>
            </w:pPr>
            <w:r w:rsidRPr="001C76EC">
              <w:rPr>
                <w:rFonts w:ascii="Arial" w:hAnsi="Arial" w:cs="Arial"/>
                <w:sz w:val="18"/>
              </w:rPr>
              <w:t>Transportdienstleister</w:t>
            </w:r>
          </w:p>
          <w:p w14:paraId="0D763851" w14:textId="1C7C4557" w:rsidR="001C76EC" w:rsidRDefault="001C76EC" w:rsidP="00D275A2">
            <w:pPr>
              <w:rPr>
                <w:rFonts w:ascii="Arial" w:hAnsi="Arial" w:cs="Arial"/>
                <w:sz w:val="20"/>
              </w:rPr>
            </w:pPr>
            <w:r w:rsidRPr="001C76EC">
              <w:rPr>
                <w:rFonts w:ascii="Arial" w:hAnsi="Arial" w:cs="Arial"/>
                <w:sz w:val="14"/>
              </w:rPr>
              <w:t>(Name der Firma)</w:t>
            </w:r>
          </w:p>
        </w:tc>
        <w:tc>
          <w:tcPr>
            <w:tcW w:w="5131" w:type="dxa"/>
            <w:gridSpan w:val="2"/>
            <w:vAlign w:val="center"/>
          </w:tcPr>
          <w:p w14:paraId="0B5B264A" w14:textId="77777777" w:rsidR="00147395" w:rsidRPr="00414D6E" w:rsidRDefault="00147395" w:rsidP="00D275A2">
            <w:pPr>
              <w:rPr>
                <w:rFonts w:ascii="Arial" w:hAnsi="Arial" w:cs="Arial"/>
                <w:sz w:val="20"/>
              </w:rPr>
            </w:pPr>
          </w:p>
        </w:tc>
      </w:tr>
      <w:tr w:rsidR="004747D5" w14:paraId="7E1E79ED" w14:textId="77777777" w:rsidTr="009C2F04">
        <w:trPr>
          <w:trHeight w:val="454"/>
        </w:trPr>
        <w:tc>
          <w:tcPr>
            <w:tcW w:w="3232" w:type="dxa"/>
            <w:shd w:val="clear" w:color="auto" w:fill="DBE5F1" w:themeFill="accent1" w:themeFillTint="33"/>
            <w:vAlign w:val="center"/>
          </w:tcPr>
          <w:p w14:paraId="50F4670D" w14:textId="7F32D582" w:rsidR="004747D5" w:rsidRPr="009C2F04" w:rsidRDefault="004747D5" w:rsidP="004747D5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Ware durch Transportdienstleister abgeholt</w:t>
            </w:r>
          </w:p>
        </w:tc>
        <w:tc>
          <w:tcPr>
            <w:tcW w:w="5131" w:type="dxa"/>
            <w:gridSpan w:val="2"/>
            <w:vAlign w:val="center"/>
          </w:tcPr>
          <w:p w14:paraId="4B224E31" w14:textId="5E06668D" w:rsidR="004747D5" w:rsidRPr="004747D5" w:rsidRDefault="004747D5" w:rsidP="004747D5">
            <w:pPr>
              <w:rPr>
                <w:rFonts w:ascii="Arial" w:hAnsi="Arial" w:cs="Arial"/>
                <w:sz w:val="20"/>
              </w:rPr>
            </w:pPr>
            <w:r w:rsidRPr="004747D5">
              <w:rPr>
                <w:rFonts w:ascii="Arial" w:hAnsi="Arial" w:cs="Arial"/>
                <w:sz w:val="14"/>
              </w:rPr>
              <w:t>(Datum)</w:t>
            </w:r>
            <w:r w:rsidRPr="004747D5">
              <w:rPr>
                <w:rFonts w:ascii="Arial" w:hAnsi="Arial" w:cs="Arial"/>
                <w:sz w:val="18"/>
              </w:rPr>
              <w:t xml:space="preserve"> …………..…...………</w:t>
            </w:r>
          </w:p>
        </w:tc>
      </w:tr>
      <w:tr w:rsidR="004747D5" w14:paraId="38FF19BA" w14:textId="77777777" w:rsidTr="009C2F04">
        <w:trPr>
          <w:trHeight w:val="547"/>
        </w:trPr>
        <w:tc>
          <w:tcPr>
            <w:tcW w:w="3232" w:type="dxa"/>
            <w:shd w:val="clear" w:color="auto" w:fill="DBE5F1" w:themeFill="accent1" w:themeFillTint="33"/>
            <w:vAlign w:val="center"/>
          </w:tcPr>
          <w:p w14:paraId="78A0E55A" w14:textId="3D4ABE15" w:rsidR="004747D5" w:rsidRPr="009C2F04" w:rsidRDefault="004747D5" w:rsidP="004747D5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Entsorgungsdienstleister </w:t>
            </w:r>
            <w:proofErr w:type="spellStart"/>
            <w:r>
              <w:rPr>
                <w:rFonts w:ascii="Arial" w:hAnsi="Arial" w:cs="Arial"/>
                <w:sz w:val="18"/>
              </w:rPr>
              <w:t>bezügl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. </w:t>
            </w:r>
          </w:p>
          <w:p w14:paraId="6FEFEC39" w14:textId="2D3DF8EC" w:rsidR="004747D5" w:rsidRPr="009C2F04" w:rsidRDefault="004747D5" w:rsidP="004747D5">
            <w:pPr>
              <w:rPr>
                <w:rFonts w:ascii="Arial" w:hAnsi="Arial" w:cs="Arial"/>
                <w:sz w:val="18"/>
              </w:rPr>
            </w:pPr>
            <w:r w:rsidRPr="009C2F04">
              <w:rPr>
                <w:rFonts w:ascii="Arial" w:hAnsi="Arial" w:cs="Arial"/>
                <w:sz w:val="18"/>
              </w:rPr>
              <w:t xml:space="preserve">LKW </w:t>
            </w:r>
            <w:proofErr w:type="spellStart"/>
            <w:r w:rsidRPr="009C2F04">
              <w:rPr>
                <w:rFonts w:ascii="Arial" w:hAnsi="Arial" w:cs="Arial"/>
                <w:sz w:val="18"/>
              </w:rPr>
              <w:t>Plomben</w:t>
            </w:r>
            <w:r w:rsidR="00303B8B">
              <w:rPr>
                <w:rFonts w:ascii="Arial" w:hAnsi="Arial" w:cs="Arial"/>
                <w:sz w:val="18"/>
              </w:rPr>
              <w:t>n</w:t>
            </w:r>
            <w:r w:rsidRPr="009C2F04">
              <w:rPr>
                <w:rFonts w:ascii="Arial" w:hAnsi="Arial" w:cs="Arial"/>
                <w:sz w:val="18"/>
              </w:rPr>
              <w:t>ummer</w:t>
            </w:r>
            <w:proofErr w:type="spellEnd"/>
            <w:r w:rsidRPr="009C2F04">
              <w:rPr>
                <w:rFonts w:ascii="Arial" w:hAnsi="Arial" w:cs="Arial"/>
                <w:sz w:val="18"/>
              </w:rPr>
              <w:t xml:space="preserve"> informiert</w:t>
            </w:r>
          </w:p>
        </w:tc>
        <w:tc>
          <w:tcPr>
            <w:tcW w:w="5131" w:type="dxa"/>
            <w:gridSpan w:val="2"/>
            <w:vAlign w:val="center"/>
          </w:tcPr>
          <w:p w14:paraId="62462B7C" w14:textId="60282E3F" w:rsidR="004747D5" w:rsidRPr="00414D6E" w:rsidRDefault="004747D5" w:rsidP="004747D5">
            <w:pPr>
              <w:rPr>
                <w:rFonts w:ascii="Arial" w:hAnsi="Arial" w:cs="Arial"/>
                <w:sz w:val="20"/>
              </w:rPr>
            </w:pPr>
            <w:r w:rsidRPr="00D0724F">
              <w:rPr>
                <w:rFonts w:ascii="Segoe UI Symbol" w:hAnsi="Segoe UI Symbol" w:cs="Segoe UI Symbol"/>
                <w:sz w:val="18"/>
              </w:rPr>
              <w:t>☐</w:t>
            </w:r>
            <w:r w:rsidRPr="00D0724F">
              <w:rPr>
                <w:sz w:val="18"/>
              </w:rPr>
              <w:t xml:space="preserve"> </w:t>
            </w:r>
            <w:r w:rsidRPr="004747D5">
              <w:rPr>
                <w:rFonts w:ascii="Arial" w:hAnsi="Arial" w:cs="Arial"/>
                <w:sz w:val="18"/>
              </w:rPr>
              <w:t xml:space="preserve">ja, </w:t>
            </w:r>
            <w:r w:rsidRPr="004747D5">
              <w:rPr>
                <w:rFonts w:ascii="Arial" w:hAnsi="Arial" w:cs="Arial"/>
                <w:sz w:val="14"/>
              </w:rPr>
              <w:t>(Name / Datum)</w:t>
            </w:r>
            <w:r w:rsidRPr="004747D5">
              <w:rPr>
                <w:rFonts w:ascii="Arial" w:hAnsi="Arial" w:cs="Arial"/>
                <w:sz w:val="18"/>
              </w:rPr>
              <w:t xml:space="preserve"> …………..…...………</w:t>
            </w:r>
          </w:p>
        </w:tc>
      </w:tr>
      <w:tr w:rsidR="00EE04DD" w14:paraId="525EEB0F" w14:textId="77777777" w:rsidTr="004747D5">
        <w:trPr>
          <w:trHeight w:val="547"/>
        </w:trPr>
        <w:tc>
          <w:tcPr>
            <w:tcW w:w="3232" w:type="dxa"/>
            <w:vMerge w:val="restart"/>
            <w:shd w:val="clear" w:color="auto" w:fill="DBE5F1" w:themeFill="accent1" w:themeFillTint="33"/>
            <w:vAlign w:val="center"/>
          </w:tcPr>
          <w:p w14:paraId="336261A2" w14:textId="314726AC" w:rsidR="00EE04DD" w:rsidRDefault="00EE04DD" w:rsidP="004747D5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Kommunizierte Abweichungen durch den Entsorgungsdienstleister</w:t>
            </w:r>
          </w:p>
        </w:tc>
        <w:tc>
          <w:tcPr>
            <w:tcW w:w="3714" w:type="dxa"/>
            <w:vAlign w:val="center"/>
          </w:tcPr>
          <w:p w14:paraId="219BA3AB" w14:textId="77777777" w:rsidR="00EE04DD" w:rsidRPr="00D0724F" w:rsidRDefault="00EE04DD" w:rsidP="004747D5">
            <w:pPr>
              <w:rPr>
                <w:rFonts w:ascii="Segoe UI Symbol" w:hAnsi="Segoe UI Symbol" w:cs="Segoe UI Symbol"/>
                <w:sz w:val="18"/>
              </w:rPr>
            </w:pPr>
            <w:r w:rsidRPr="00D0724F">
              <w:rPr>
                <w:rFonts w:ascii="Segoe UI Symbol" w:hAnsi="Segoe UI Symbol" w:cs="Segoe UI Symbol"/>
                <w:sz w:val="18"/>
              </w:rPr>
              <w:t>☐</w:t>
            </w:r>
            <w:r w:rsidRPr="00D0724F">
              <w:rPr>
                <w:sz w:val="18"/>
              </w:rPr>
              <w:t xml:space="preserve"> </w:t>
            </w:r>
            <w:r w:rsidRPr="004747D5">
              <w:rPr>
                <w:rFonts w:ascii="Arial" w:hAnsi="Arial" w:cs="Arial"/>
                <w:sz w:val="18"/>
              </w:rPr>
              <w:t xml:space="preserve">ja, </w:t>
            </w:r>
            <w:r w:rsidRPr="004747D5">
              <w:rPr>
                <w:rFonts w:ascii="Arial" w:hAnsi="Arial" w:cs="Arial"/>
                <w:sz w:val="14"/>
              </w:rPr>
              <w:t>(Name / Datum)</w:t>
            </w:r>
            <w:r w:rsidRPr="004747D5">
              <w:rPr>
                <w:rFonts w:ascii="Arial" w:hAnsi="Arial" w:cs="Arial"/>
                <w:sz w:val="18"/>
              </w:rPr>
              <w:t xml:space="preserve"> …………..…...………</w:t>
            </w:r>
          </w:p>
        </w:tc>
        <w:tc>
          <w:tcPr>
            <w:tcW w:w="1417" w:type="dxa"/>
            <w:vAlign w:val="center"/>
          </w:tcPr>
          <w:p w14:paraId="604857D8" w14:textId="6C9214BC" w:rsidR="00EE04DD" w:rsidRPr="00D0724F" w:rsidRDefault="00EE04DD" w:rsidP="004747D5">
            <w:pPr>
              <w:rPr>
                <w:rFonts w:ascii="Segoe UI Symbol" w:hAnsi="Segoe UI Symbol" w:cs="Segoe UI Symbol"/>
                <w:sz w:val="18"/>
              </w:rPr>
            </w:pPr>
            <w:r w:rsidRPr="00D0724F">
              <w:rPr>
                <w:rFonts w:ascii="Segoe UI Symbol" w:hAnsi="Segoe UI Symbol" w:cs="Segoe UI Symbol"/>
                <w:sz w:val="18"/>
              </w:rPr>
              <w:t>☐</w:t>
            </w:r>
            <w:r w:rsidRPr="00D0724F">
              <w:rPr>
                <w:sz w:val="18"/>
              </w:rPr>
              <w:t xml:space="preserve"> </w:t>
            </w:r>
            <w:r>
              <w:rPr>
                <w:rFonts w:ascii="Arial" w:hAnsi="Arial" w:cs="Arial"/>
                <w:sz w:val="18"/>
              </w:rPr>
              <w:t>nein</w:t>
            </w:r>
          </w:p>
        </w:tc>
      </w:tr>
      <w:tr w:rsidR="00EE04DD" w14:paraId="71862B16" w14:textId="77777777" w:rsidTr="00392806">
        <w:trPr>
          <w:trHeight w:val="571"/>
        </w:trPr>
        <w:tc>
          <w:tcPr>
            <w:tcW w:w="3232" w:type="dxa"/>
            <w:vMerge/>
            <w:shd w:val="clear" w:color="auto" w:fill="DBE5F1" w:themeFill="accent1" w:themeFillTint="33"/>
            <w:vAlign w:val="center"/>
          </w:tcPr>
          <w:p w14:paraId="3FC73AE5" w14:textId="77777777" w:rsidR="00EE04DD" w:rsidRDefault="00EE04DD" w:rsidP="004747D5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131" w:type="dxa"/>
            <w:gridSpan w:val="2"/>
          </w:tcPr>
          <w:p w14:paraId="69EE2ECC" w14:textId="394530F0" w:rsidR="00EE04DD" w:rsidRPr="00D0724F" w:rsidRDefault="00EE04DD" w:rsidP="00EE04DD">
            <w:pPr>
              <w:rPr>
                <w:rFonts w:ascii="Segoe UI Symbol" w:hAnsi="Segoe UI Symbol" w:cs="Segoe UI Symbol"/>
                <w:sz w:val="18"/>
              </w:rPr>
            </w:pPr>
            <w:r w:rsidRPr="008A4A5C">
              <w:rPr>
                <w:rFonts w:ascii="Arial" w:hAnsi="Arial" w:cs="Arial"/>
                <w:sz w:val="18"/>
              </w:rPr>
              <w:t>wenn ja, Abweichungsnummer(n):</w:t>
            </w:r>
          </w:p>
        </w:tc>
      </w:tr>
    </w:tbl>
    <w:p w14:paraId="4B02A29D" w14:textId="77777777" w:rsidR="00AF39CF" w:rsidRDefault="00AF39CF"/>
    <w:tbl>
      <w:tblPr>
        <w:tblStyle w:val="Tabellenraster"/>
        <w:tblW w:w="8363" w:type="dxa"/>
        <w:tblInd w:w="137" w:type="dxa"/>
        <w:shd w:val="clear" w:color="auto" w:fill="DBE5F1" w:themeFill="accent1" w:themeFillTint="33"/>
        <w:tblLayout w:type="fixed"/>
        <w:tblLook w:val="04A0" w:firstRow="1" w:lastRow="0" w:firstColumn="1" w:lastColumn="0" w:noHBand="0" w:noVBand="1"/>
      </w:tblPr>
      <w:tblGrid>
        <w:gridCol w:w="4678"/>
        <w:gridCol w:w="709"/>
        <w:gridCol w:w="2976"/>
      </w:tblGrid>
      <w:tr w:rsidR="00E55E59" w:rsidRPr="008C0055" w14:paraId="544CE215" w14:textId="77777777" w:rsidTr="00831D91">
        <w:trPr>
          <w:trHeight w:val="397"/>
        </w:trPr>
        <w:tc>
          <w:tcPr>
            <w:tcW w:w="8363" w:type="dxa"/>
            <w:gridSpan w:val="3"/>
            <w:shd w:val="clear" w:color="auto" w:fill="95B3D7"/>
            <w:vAlign w:val="center"/>
          </w:tcPr>
          <w:p w14:paraId="17E55725" w14:textId="72D12776" w:rsidR="00E55E59" w:rsidRPr="00831D91" w:rsidRDefault="00B6077E" w:rsidP="008C0055">
            <w:pPr>
              <w:pStyle w:val="MuPTextTabelleAnhang"/>
              <w:rPr>
                <w:sz w:val="20"/>
              </w:rPr>
            </w:pPr>
            <w:r w:rsidRPr="00831D91">
              <w:rPr>
                <w:sz w:val="20"/>
              </w:rPr>
              <w:t>Prüfung Qualitätssicherung</w:t>
            </w:r>
          </w:p>
        </w:tc>
      </w:tr>
      <w:tr w:rsidR="00392806" w14:paraId="16670621" w14:textId="77777777" w:rsidTr="00996067">
        <w:tblPrEx>
          <w:shd w:val="clear" w:color="auto" w:fill="auto"/>
        </w:tblPrEx>
        <w:trPr>
          <w:trHeight w:val="340"/>
        </w:trPr>
        <w:tc>
          <w:tcPr>
            <w:tcW w:w="4678" w:type="dxa"/>
            <w:shd w:val="clear" w:color="auto" w:fill="DBE5F1" w:themeFill="accent1" w:themeFillTint="33"/>
            <w:vAlign w:val="center"/>
          </w:tcPr>
          <w:p w14:paraId="24C7B21E" w14:textId="77777777" w:rsidR="00392806" w:rsidRPr="00392806" w:rsidRDefault="00392806" w:rsidP="009A733D">
            <w:pPr>
              <w:rPr>
                <w:rFonts w:ascii="Arial" w:hAnsi="Arial" w:cs="Arial"/>
                <w:sz w:val="18"/>
              </w:rPr>
            </w:pPr>
            <w:r w:rsidRPr="00392806">
              <w:rPr>
                <w:rFonts w:ascii="Arial" w:hAnsi="Arial" w:cs="Arial"/>
                <w:sz w:val="18"/>
              </w:rPr>
              <w:t>Alle Dokumente vorhanden</w:t>
            </w:r>
          </w:p>
          <w:p w14:paraId="7DD39D0C" w14:textId="30C65983" w:rsidR="00392806" w:rsidRPr="00BF23A3" w:rsidRDefault="00392806" w:rsidP="009A733D">
            <w:pPr>
              <w:rPr>
                <w:rFonts w:ascii="Arial" w:hAnsi="Arial" w:cs="Arial"/>
                <w:sz w:val="20"/>
                <w:szCs w:val="20"/>
              </w:rPr>
            </w:pPr>
            <w:r w:rsidRPr="00392806">
              <w:rPr>
                <w:rFonts w:ascii="Arial" w:hAnsi="Arial" w:cs="Arial"/>
                <w:sz w:val="14"/>
                <w:szCs w:val="20"/>
              </w:rPr>
              <w:t>(Speditionsauftrag / Vernichtungsnachweis / ggf. Abweichungsberichte)</w:t>
            </w:r>
          </w:p>
        </w:tc>
        <w:tc>
          <w:tcPr>
            <w:tcW w:w="709" w:type="dxa"/>
            <w:vAlign w:val="center"/>
          </w:tcPr>
          <w:p w14:paraId="4B7ABFD1" w14:textId="3D6BD4F8" w:rsidR="00392806" w:rsidRPr="00E93938" w:rsidRDefault="00392806" w:rsidP="009A733D">
            <w:pPr>
              <w:rPr>
                <w:sz w:val="20"/>
              </w:rPr>
            </w:pPr>
            <w:r w:rsidRPr="00D0724F">
              <w:rPr>
                <w:rFonts w:ascii="Segoe UI Symbol" w:hAnsi="Segoe UI Symbol" w:cs="Segoe UI Symbol"/>
                <w:sz w:val="18"/>
              </w:rPr>
              <w:t>☐</w:t>
            </w:r>
            <w:r w:rsidRPr="00D0724F">
              <w:rPr>
                <w:sz w:val="18"/>
              </w:rPr>
              <w:t xml:space="preserve"> </w:t>
            </w:r>
            <w:r w:rsidRPr="004747D5">
              <w:rPr>
                <w:rFonts w:ascii="Arial" w:hAnsi="Arial" w:cs="Arial"/>
                <w:sz w:val="18"/>
              </w:rPr>
              <w:t>ja</w:t>
            </w:r>
          </w:p>
        </w:tc>
        <w:tc>
          <w:tcPr>
            <w:tcW w:w="2976" w:type="dxa"/>
            <w:vAlign w:val="center"/>
          </w:tcPr>
          <w:p w14:paraId="79A9DE27" w14:textId="3ABB0B91" w:rsidR="00447CD9" w:rsidRDefault="00392806" w:rsidP="009A733D">
            <w:pPr>
              <w:rPr>
                <w:rFonts w:ascii="Arial" w:hAnsi="Arial" w:cs="Arial"/>
                <w:sz w:val="18"/>
              </w:rPr>
            </w:pPr>
            <w:r w:rsidRPr="00D0724F">
              <w:rPr>
                <w:rFonts w:ascii="Segoe UI Symbol" w:hAnsi="Segoe UI Symbol" w:cs="Segoe UI Symbol"/>
                <w:sz w:val="18"/>
              </w:rPr>
              <w:t>☐</w:t>
            </w:r>
            <w:r w:rsidRPr="00D0724F">
              <w:rPr>
                <w:sz w:val="18"/>
              </w:rPr>
              <w:t xml:space="preserve"> </w:t>
            </w:r>
            <w:r>
              <w:rPr>
                <w:rFonts w:ascii="Arial" w:hAnsi="Arial" w:cs="Arial"/>
                <w:sz w:val="18"/>
              </w:rPr>
              <w:t>nein</w:t>
            </w:r>
          </w:p>
          <w:p w14:paraId="6CDDDCA8" w14:textId="4AE4BB51" w:rsidR="00392806" w:rsidRPr="00447CD9" w:rsidRDefault="00996067" w:rsidP="009A733D">
            <w:pPr>
              <w:rPr>
                <w:rFonts w:ascii="Arial" w:hAnsi="Arial" w:cs="Arial"/>
                <w:sz w:val="18"/>
              </w:rPr>
            </w:pPr>
            <w:r w:rsidRPr="00447CD9">
              <w:rPr>
                <w:rFonts w:ascii="Arial" w:hAnsi="Arial" w:cs="Arial"/>
                <w:sz w:val="14"/>
              </w:rPr>
              <w:t>Abweichungsnummer</w:t>
            </w:r>
            <w:r w:rsidR="00447CD9" w:rsidRPr="00447CD9">
              <w:rPr>
                <w:rFonts w:ascii="Arial" w:hAnsi="Arial" w:cs="Arial"/>
                <w:sz w:val="14"/>
              </w:rPr>
              <w:t>:</w:t>
            </w:r>
          </w:p>
        </w:tc>
      </w:tr>
      <w:tr w:rsidR="00447CD9" w14:paraId="58BA1E9E" w14:textId="77777777" w:rsidTr="00996067">
        <w:tblPrEx>
          <w:shd w:val="clear" w:color="auto" w:fill="auto"/>
        </w:tblPrEx>
        <w:trPr>
          <w:trHeight w:val="340"/>
        </w:trPr>
        <w:tc>
          <w:tcPr>
            <w:tcW w:w="4678" w:type="dxa"/>
            <w:shd w:val="clear" w:color="auto" w:fill="DBE5F1" w:themeFill="accent1" w:themeFillTint="33"/>
            <w:vAlign w:val="center"/>
          </w:tcPr>
          <w:p w14:paraId="0A5E61B0" w14:textId="1C21F064" w:rsidR="00447CD9" w:rsidRPr="00EA4AB0" w:rsidRDefault="00447CD9" w:rsidP="00447CD9">
            <w:pPr>
              <w:rPr>
                <w:rFonts w:ascii="Arial" w:hAnsi="Arial" w:cs="Arial"/>
                <w:sz w:val="18"/>
                <w:szCs w:val="20"/>
              </w:rPr>
            </w:pPr>
            <w:proofErr w:type="spellStart"/>
            <w:r w:rsidRPr="00EA4AB0">
              <w:rPr>
                <w:rFonts w:ascii="Arial" w:hAnsi="Arial" w:cs="Arial"/>
                <w:sz w:val="18"/>
                <w:szCs w:val="20"/>
              </w:rPr>
              <w:t>Plomben</w:t>
            </w:r>
            <w:r w:rsidR="00CC0CDA">
              <w:rPr>
                <w:rFonts w:ascii="Arial" w:hAnsi="Arial" w:cs="Arial"/>
                <w:sz w:val="18"/>
                <w:szCs w:val="20"/>
              </w:rPr>
              <w:t>n</w:t>
            </w:r>
            <w:r w:rsidRPr="00EA4AB0">
              <w:rPr>
                <w:rFonts w:ascii="Arial" w:hAnsi="Arial" w:cs="Arial"/>
                <w:sz w:val="18"/>
                <w:szCs w:val="20"/>
              </w:rPr>
              <w:t>ummern</w:t>
            </w:r>
            <w:proofErr w:type="spellEnd"/>
            <w:r w:rsidRPr="00EA4AB0">
              <w:rPr>
                <w:rFonts w:ascii="Arial" w:hAnsi="Arial" w:cs="Arial"/>
                <w:sz w:val="18"/>
                <w:szCs w:val="20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</w:rPr>
              <w:t>auf allen Dokumenten identisch</w:t>
            </w:r>
          </w:p>
        </w:tc>
        <w:tc>
          <w:tcPr>
            <w:tcW w:w="709" w:type="dxa"/>
            <w:vAlign w:val="center"/>
          </w:tcPr>
          <w:p w14:paraId="78A0A41B" w14:textId="251591AD" w:rsidR="00447CD9" w:rsidRPr="00E93938" w:rsidRDefault="00447CD9" w:rsidP="00447CD9">
            <w:pPr>
              <w:rPr>
                <w:sz w:val="20"/>
              </w:rPr>
            </w:pPr>
            <w:r w:rsidRPr="00D0724F">
              <w:rPr>
                <w:rFonts w:ascii="Segoe UI Symbol" w:hAnsi="Segoe UI Symbol" w:cs="Segoe UI Symbol"/>
                <w:sz w:val="18"/>
              </w:rPr>
              <w:t>☐</w:t>
            </w:r>
            <w:r w:rsidRPr="00D0724F">
              <w:rPr>
                <w:sz w:val="18"/>
              </w:rPr>
              <w:t xml:space="preserve"> </w:t>
            </w:r>
            <w:r w:rsidRPr="004747D5">
              <w:rPr>
                <w:rFonts w:ascii="Arial" w:hAnsi="Arial" w:cs="Arial"/>
                <w:sz w:val="18"/>
              </w:rPr>
              <w:t>ja</w:t>
            </w:r>
          </w:p>
        </w:tc>
        <w:tc>
          <w:tcPr>
            <w:tcW w:w="2976" w:type="dxa"/>
            <w:vAlign w:val="center"/>
          </w:tcPr>
          <w:p w14:paraId="3616FF25" w14:textId="24DF52DE" w:rsidR="00447CD9" w:rsidRDefault="00447CD9" w:rsidP="00447CD9">
            <w:pPr>
              <w:rPr>
                <w:rFonts w:ascii="Arial" w:hAnsi="Arial" w:cs="Arial"/>
                <w:sz w:val="18"/>
              </w:rPr>
            </w:pPr>
            <w:r w:rsidRPr="00D0724F">
              <w:rPr>
                <w:rFonts w:ascii="Segoe UI Symbol" w:hAnsi="Segoe UI Symbol" w:cs="Segoe UI Symbol"/>
                <w:sz w:val="18"/>
              </w:rPr>
              <w:t>☐</w:t>
            </w:r>
            <w:r w:rsidRPr="00D0724F">
              <w:rPr>
                <w:sz w:val="18"/>
              </w:rPr>
              <w:t xml:space="preserve"> </w:t>
            </w:r>
            <w:r>
              <w:rPr>
                <w:rFonts w:ascii="Arial" w:hAnsi="Arial" w:cs="Arial"/>
                <w:sz w:val="18"/>
              </w:rPr>
              <w:t>nei</w:t>
            </w:r>
            <w:r w:rsidR="00FC6E82">
              <w:rPr>
                <w:rFonts w:ascii="Arial" w:hAnsi="Arial" w:cs="Arial"/>
                <w:sz w:val="18"/>
              </w:rPr>
              <w:t>n</w:t>
            </w:r>
          </w:p>
          <w:p w14:paraId="1F7B5009" w14:textId="2B46F866" w:rsidR="00447CD9" w:rsidRPr="00E93938" w:rsidRDefault="00447CD9" w:rsidP="00447CD9">
            <w:pPr>
              <w:rPr>
                <w:sz w:val="20"/>
              </w:rPr>
            </w:pPr>
            <w:r w:rsidRPr="00447CD9">
              <w:rPr>
                <w:rFonts w:ascii="Arial" w:hAnsi="Arial" w:cs="Arial"/>
                <w:sz w:val="14"/>
              </w:rPr>
              <w:t>Abweichungsnummer:</w:t>
            </w:r>
          </w:p>
        </w:tc>
      </w:tr>
      <w:tr w:rsidR="00447CD9" w14:paraId="48FE3DE5" w14:textId="77777777" w:rsidTr="00996067">
        <w:tblPrEx>
          <w:shd w:val="clear" w:color="auto" w:fill="auto"/>
        </w:tblPrEx>
        <w:trPr>
          <w:trHeight w:val="340"/>
        </w:trPr>
        <w:tc>
          <w:tcPr>
            <w:tcW w:w="4678" w:type="dxa"/>
            <w:shd w:val="clear" w:color="auto" w:fill="DBE5F1" w:themeFill="accent1" w:themeFillTint="33"/>
            <w:vAlign w:val="center"/>
          </w:tcPr>
          <w:p w14:paraId="0BC3098D" w14:textId="73FEF341" w:rsidR="00447CD9" w:rsidRPr="00EA4AB0" w:rsidRDefault="00447CD9" w:rsidP="00447CD9">
            <w:pPr>
              <w:rPr>
                <w:rFonts w:ascii="Arial" w:hAnsi="Arial" w:cs="Arial"/>
                <w:sz w:val="18"/>
                <w:szCs w:val="20"/>
              </w:rPr>
            </w:pPr>
            <w:r w:rsidRPr="00EA4AB0">
              <w:rPr>
                <w:rFonts w:ascii="Arial" w:hAnsi="Arial" w:cs="Arial"/>
                <w:sz w:val="18"/>
                <w:szCs w:val="20"/>
              </w:rPr>
              <w:t xml:space="preserve">Vernichtungsmenge (Soll / Ist) </w:t>
            </w:r>
            <w:r>
              <w:rPr>
                <w:rFonts w:ascii="Arial" w:hAnsi="Arial" w:cs="Arial"/>
                <w:sz w:val="18"/>
                <w:szCs w:val="20"/>
              </w:rPr>
              <w:t>korrekt</w:t>
            </w:r>
          </w:p>
        </w:tc>
        <w:tc>
          <w:tcPr>
            <w:tcW w:w="709" w:type="dxa"/>
            <w:vAlign w:val="center"/>
          </w:tcPr>
          <w:p w14:paraId="6AB6D075" w14:textId="7D98DCC7" w:rsidR="00447CD9" w:rsidRPr="00E93938" w:rsidRDefault="00447CD9" w:rsidP="00447CD9">
            <w:pPr>
              <w:rPr>
                <w:sz w:val="20"/>
              </w:rPr>
            </w:pPr>
            <w:r w:rsidRPr="00D0724F">
              <w:rPr>
                <w:rFonts w:ascii="Segoe UI Symbol" w:hAnsi="Segoe UI Symbol" w:cs="Segoe UI Symbol"/>
                <w:sz w:val="18"/>
              </w:rPr>
              <w:t>☐</w:t>
            </w:r>
            <w:r w:rsidRPr="00D0724F">
              <w:rPr>
                <w:sz w:val="18"/>
              </w:rPr>
              <w:t xml:space="preserve"> </w:t>
            </w:r>
            <w:r w:rsidRPr="004747D5">
              <w:rPr>
                <w:rFonts w:ascii="Arial" w:hAnsi="Arial" w:cs="Arial"/>
                <w:sz w:val="18"/>
              </w:rPr>
              <w:t>ja</w:t>
            </w:r>
          </w:p>
        </w:tc>
        <w:tc>
          <w:tcPr>
            <w:tcW w:w="2976" w:type="dxa"/>
            <w:vAlign w:val="center"/>
          </w:tcPr>
          <w:p w14:paraId="5CB636AE" w14:textId="5817D1FA" w:rsidR="00447CD9" w:rsidRDefault="00447CD9" w:rsidP="00447CD9">
            <w:pPr>
              <w:rPr>
                <w:rFonts w:ascii="Arial" w:hAnsi="Arial" w:cs="Arial"/>
                <w:sz w:val="18"/>
              </w:rPr>
            </w:pPr>
            <w:r w:rsidRPr="00D0724F">
              <w:rPr>
                <w:rFonts w:ascii="Segoe UI Symbol" w:hAnsi="Segoe UI Symbol" w:cs="Segoe UI Symbol"/>
                <w:sz w:val="18"/>
              </w:rPr>
              <w:t>☐</w:t>
            </w:r>
            <w:r w:rsidRPr="00D0724F">
              <w:rPr>
                <w:sz w:val="18"/>
              </w:rPr>
              <w:t xml:space="preserve"> </w:t>
            </w:r>
            <w:r>
              <w:rPr>
                <w:rFonts w:ascii="Arial" w:hAnsi="Arial" w:cs="Arial"/>
                <w:sz w:val="18"/>
              </w:rPr>
              <w:t>nein</w:t>
            </w:r>
          </w:p>
          <w:p w14:paraId="6DED7068" w14:textId="555C9F5B" w:rsidR="00447CD9" w:rsidRPr="00E93938" w:rsidRDefault="00447CD9" w:rsidP="00447CD9">
            <w:pPr>
              <w:rPr>
                <w:sz w:val="20"/>
              </w:rPr>
            </w:pPr>
            <w:r w:rsidRPr="00447CD9">
              <w:rPr>
                <w:rFonts w:ascii="Arial" w:hAnsi="Arial" w:cs="Arial"/>
                <w:sz w:val="14"/>
              </w:rPr>
              <w:t>Abweichungsnummer:</w:t>
            </w:r>
          </w:p>
        </w:tc>
      </w:tr>
      <w:tr w:rsidR="00996067" w14:paraId="66C46099" w14:textId="77777777" w:rsidTr="00996067">
        <w:tblPrEx>
          <w:shd w:val="clear" w:color="auto" w:fill="auto"/>
        </w:tblPrEx>
        <w:trPr>
          <w:trHeight w:val="340"/>
        </w:trPr>
        <w:tc>
          <w:tcPr>
            <w:tcW w:w="4678" w:type="dxa"/>
            <w:shd w:val="clear" w:color="auto" w:fill="DBE5F1" w:themeFill="accent1" w:themeFillTint="33"/>
            <w:vAlign w:val="center"/>
          </w:tcPr>
          <w:p w14:paraId="18BC8CC0" w14:textId="657E69BF" w:rsidR="00447CD9" w:rsidRDefault="00447CD9" w:rsidP="00EA4AB0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Vernichtungsprozess durch QS geschlossen</w:t>
            </w:r>
          </w:p>
          <w:p w14:paraId="7533A402" w14:textId="55A834D3" w:rsidR="00996067" w:rsidRPr="00EA4AB0" w:rsidRDefault="00996067" w:rsidP="00EA4AB0">
            <w:pPr>
              <w:rPr>
                <w:rFonts w:ascii="Arial" w:hAnsi="Arial" w:cs="Arial"/>
                <w:sz w:val="18"/>
                <w:szCs w:val="20"/>
              </w:rPr>
            </w:pPr>
            <w:r w:rsidRPr="00996067">
              <w:rPr>
                <w:rFonts w:ascii="Arial" w:hAnsi="Arial" w:cs="Arial"/>
                <w:sz w:val="14"/>
                <w:szCs w:val="20"/>
              </w:rPr>
              <w:t>(</w:t>
            </w:r>
            <w:r w:rsidR="00FC6E82">
              <w:rPr>
                <w:rFonts w:ascii="Arial" w:hAnsi="Arial" w:cs="Arial"/>
                <w:sz w:val="14"/>
                <w:szCs w:val="20"/>
              </w:rPr>
              <w:t>Datum / Unterschrift</w:t>
            </w:r>
            <w:r w:rsidRPr="00996067">
              <w:rPr>
                <w:rFonts w:ascii="Arial" w:hAnsi="Arial" w:cs="Arial"/>
                <w:sz w:val="14"/>
                <w:szCs w:val="20"/>
              </w:rPr>
              <w:t>)</w:t>
            </w:r>
          </w:p>
        </w:tc>
        <w:tc>
          <w:tcPr>
            <w:tcW w:w="3685" w:type="dxa"/>
            <w:gridSpan w:val="2"/>
            <w:vAlign w:val="center"/>
          </w:tcPr>
          <w:p w14:paraId="66550597" w14:textId="77777777" w:rsidR="00996067" w:rsidRPr="00D0724F" w:rsidRDefault="00996067" w:rsidP="00EA4AB0">
            <w:pPr>
              <w:rPr>
                <w:rFonts w:ascii="Segoe UI Symbol" w:hAnsi="Segoe UI Symbol" w:cs="Segoe UI Symbol"/>
                <w:sz w:val="18"/>
              </w:rPr>
            </w:pPr>
          </w:p>
        </w:tc>
      </w:tr>
    </w:tbl>
    <w:p w14:paraId="55C947FC" w14:textId="77777777" w:rsidR="00B6077E" w:rsidRDefault="00B6077E"/>
    <w:tbl>
      <w:tblPr>
        <w:tblStyle w:val="Tabellenraster"/>
        <w:tblW w:w="0" w:type="auto"/>
        <w:tblInd w:w="137" w:type="dxa"/>
        <w:tblLook w:val="04A0" w:firstRow="1" w:lastRow="0" w:firstColumn="1" w:lastColumn="0" w:noHBand="0" w:noVBand="1"/>
      </w:tblPr>
      <w:tblGrid>
        <w:gridCol w:w="8357"/>
      </w:tblGrid>
      <w:tr w:rsidR="00E239F7" w14:paraId="426A6C95" w14:textId="77777777" w:rsidTr="00E239F7">
        <w:trPr>
          <w:trHeight w:val="2047"/>
        </w:trPr>
        <w:tc>
          <w:tcPr>
            <w:tcW w:w="8357" w:type="dxa"/>
          </w:tcPr>
          <w:p w14:paraId="1524DE22" w14:textId="76E44102" w:rsidR="00E239F7" w:rsidRPr="00447CD9" w:rsidRDefault="00E239F7" w:rsidP="00E239F7">
            <w:pPr>
              <w:spacing w:before="60"/>
              <w:rPr>
                <w:rFonts w:ascii="Arial" w:hAnsi="Arial" w:cs="Arial"/>
                <w:sz w:val="18"/>
                <w:szCs w:val="20"/>
              </w:rPr>
            </w:pPr>
            <w:r w:rsidRPr="00447CD9">
              <w:rPr>
                <w:rFonts w:ascii="Arial" w:hAnsi="Arial" w:cs="Arial"/>
                <w:sz w:val="18"/>
                <w:szCs w:val="20"/>
              </w:rPr>
              <w:t>Bemerkungen:</w:t>
            </w:r>
          </w:p>
        </w:tc>
      </w:tr>
    </w:tbl>
    <w:p w14:paraId="2BEA470E" w14:textId="77777777" w:rsidR="005A2EC3" w:rsidRDefault="005A2EC3"/>
    <w:sectPr w:rsidR="005A2EC3" w:rsidSect="00925D72">
      <w:footerReference w:type="default" r:id="rId8"/>
      <w:headerReference w:type="first" r:id="rId9"/>
      <w:footerReference w:type="first" r:id="rId10"/>
      <w:type w:val="continuous"/>
      <w:pgSz w:w="11906" w:h="16838" w:code="9"/>
      <w:pgMar w:top="1701" w:right="1701" w:bottom="1701" w:left="1701" w:header="794" w:footer="794" w:gutter="0"/>
      <w:cols w:space="709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70BD7" w14:textId="77777777" w:rsidR="001D6660" w:rsidRDefault="001D6660">
      <w:r>
        <w:separator/>
      </w:r>
    </w:p>
    <w:p w14:paraId="79AE1B6E" w14:textId="77777777" w:rsidR="001D6660" w:rsidRDefault="001D6660"/>
  </w:endnote>
  <w:endnote w:type="continuationSeparator" w:id="0">
    <w:p w14:paraId="0F154D86" w14:textId="77777777" w:rsidR="001D6660" w:rsidRDefault="001D6660">
      <w:r>
        <w:continuationSeparator/>
      </w:r>
    </w:p>
    <w:p w14:paraId="3F4BC67A" w14:textId="77777777" w:rsidR="001D6660" w:rsidRDefault="001D66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 Fett">
    <w:altName w:val="Arial"/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yriad Pro Light"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MM_400 RG 600 NO">
    <w:altName w:val="Times New Roman"/>
    <w:panose1 w:val="020B0604020202020204"/>
    <w:charset w:val="00"/>
    <w:family w:val="modern"/>
    <w:notTrueType/>
    <w:pitch w:val="variable"/>
    <w:sig w:usb0="800000AF" w:usb1="40000048" w:usb2="00000000" w:usb3="00000000" w:csb0="00000111" w:csb1="00000000"/>
  </w:font>
  <w:font w:name="Imago">
    <w:altName w:val="Times New Roman"/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MyriaMM_301 wt 600 wd">
    <w:altName w:val="Arial"/>
    <w:panose1 w:val="020B0604020202020204"/>
    <w:charset w:val="00"/>
    <w:family w:val="modern"/>
    <w:notTrueType/>
    <w:pitch w:val="variable"/>
    <w:sig w:usb0="800000AF" w:usb1="40000048" w:usb2="00000000" w:usb3="00000000" w:csb0="000001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4719B" w14:textId="119C8FA3" w:rsidR="00765282" w:rsidRPr="0093239C" w:rsidRDefault="00765282" w:rsidP="0093239C">
    <w:pPr>
      <w:pStyle w:val="standard0"/>
      <w:tabs>
        <w:tab w:val="left" w:pos="7088"/>
      </w:tabs>
      <w:rPr>
        <w:rFonts w:ascii="Arial" w:hAnsi="Arial"/>
      </w:rPr>
    </w:pPr>
    <w:r>
      <w:rPr>
        <w:rFonts w:ascii="Arial" w:hAnsi="Arial"/>
      </w:rPr>
      <w:tab/>
    </w:r>
    <w:r w:rsidRPr="0014111B">
      <w:rPr>
        <w:rFonts w:ascii="Arial" w:hAnsi="Arial"/>
      </w:rPr>
      <w:t xml:space="preserve">Seite </w:t>
    </w:r>
    <w:r w:rsidRPr="0014111B">
      <w:rPr>
        <w:rFonts w:ascii="Arial" w:hAnsi="Arial"/>
        <w:bCs/>
      </w:rPr>
      <w:fldChar w:fldCharType="begin"/>
    </w:r>
    <w:r w:rsidRPr="0014111B">
      <w:rPr>
        <w:rFonts w:ascii="Arial" w:hAnsi="Arial"/>
        <w:bCs/>
      </w:rPr>
      <w:instrText>PAGE</w:instrText>
    </w:r>
    <w:r w:rsidRPr="0014111B">
      <w:rPr>
        <w:rFonts w:ascii="Arial" w:hAnsi="Arial"/>
        <w:bCs/>
      </w:rPr>
      <w:fldChar w:fldCharType="separate"/>
    </w:r>
    <w:r w:rsidR="00A927E3">
      <w:rPr>
        <w:rFonts w:ascii="Arial" w:hAnsi="Arial"/>
        <w:bCs/>
        <w:noProof/>
      </w:rPr>
      <w:t>2</w:t>
    </w:r>
    <w:r w:rsidRPr="0014111B">
      <w:rPr>
        <w:rFonts w:ascii="Arial" w:hAnsi="Arial"/>
        <w:bCs/>
      </w:rPr>
      <w:fldChar w:fldCharType="end"/>
    </w:r>
    <w:r w:rsidRPr="0014111B">
      <w:rPr>
        <w:rFonts w:ascii="Arial" w:hAnsi="Arial"/>
      </w:rPr>
      <w:t xml:space="preserve"> von </w:t>
    </w:r>
    <w:r w:rsidRPr="0014111B">
      <w:rPr>
        <w:rFonts w:ascii="Arial" w:hAnsi="Arial"/>
        <w:bCs/>
      </w:rPr>
      <w:fldChar w:fldCharType="begin"/>
    </w:r>
    <w:r w:rsidRPr="0014111B">
      <w:rPr>
        <w:rFonts w:ascii="Arial" w:hAnsi="Arial"/>
        <w:bCs/>
      </w:rPr>
      <w:instrText>NUMPAGES</w:instrText>
    </w:r>
    <w:r w:rsidRPr="0014111B">
      <w:rPr>
        <w:rFonts w:ascii="Arial" w:hAnsi="Arial"/>
        <w:bCs/>
      </w:rPr>
      <w:fldChar w:fldCharType="separate"/>
    </w:r>
    <w:r w:rsidR="00A927E3">
      <w:rPr>
        <w:rFonts w:ascii="Arial" w:hAnsi="Arial"/>
        <w:bCs/>
        <w:noProof/>
      </w:rPr>
      <w:t>2</w:t>
    </w:r>
    <w:r w:rsidRPr="0014111B">
      <w:rPr>
        <w:rFonts w:ascii="Arial" w:hAnsi="Arial"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1A3BF" w14:textId="5FF9EF8F" w:rsidR="00765282" w:rsidRPr="0014111B" w:rsidRDefault="00765282" w:rsidP="00F65767">
    <w:pPr>
      <w:pStyle w:val="standard0"/>
      <w:tabs>
        <w:tab w:val="left" w:pos="7088"/>
      </w:tabs>
      <w:rPr>
        <w:rFonts w:ascii="Arial" w:hAnsi="Arial"/>
      </w:rPr>
    </w:pPr>
    <w:r>
      <w:rPr>
        <w:rFonts w:ascii="Arial" w:hAnsi="Arial"/>
      </w:rPr>
      <w:tab/>
    </w:r>
    <w:r w:rsidRPr="0014111B">
      <w:rPr>
        <w:rFonts w:ascii="Arial" w:hAnsi="Arial"/>
      </w:rPr>
      <w:t xml:space="preserve">Seite </w:t>
    </w:r>
    <w:r w:rsidRPr="0014111B">
      <w:rPr>
        <w:rFonts w:ascii="Arial" w:hAnsi="Arial"/>
        <w:bCs/>
      </w:rPr>
      <w:fldChar w:fldCharType="begin"/>
    </w:r>
    <w:r w:rsidRPr="0014111B">
      <w:rPr>
        <w:rFonts w:ascii="Arial" w:hAnsi="Arial"/>
        <w:bCs/>
      </w:rPr>
      <w:instrText>PAGE</w:instrText>
    </w:r>
    <w:r w:rsidRPr="0014111B">
      <w:rPr>
        <w:rFonts w:ascii="Arial" w:hAnsi="Arial"/>
        <w:bCs/>
      </w:rPr>
      <w:fldChar w:fldCharType="separate"/>
    </w:r>
    <w:r w:rsidR="00A927E3">
      <w:rPr>
        <w:rFonts w:ascii="Arial" w:hAnsi="Arial"/>
        <w:bCs/>
        <w:noProof/>
      </w:rPr>
      <w:t>1</w:t>
    </w:r>
    <w:r w:rsidRPr="0014111B">
      <w:rPr>
        <w:rFonts w:ascii="Arial" w:hAnsi="Arial"/>
        <w:bCs/>
      </w:rPr>
      <w:fldChar w:fldCharType="end"/>
    </w:r>
    <w:r w:rsidRPr="0014111B">
      <w:rPr>
        <w:rFonts w:ascii="Arial" w:hAnsi="Arial"/>
      </w:rPr>
      <w:t xml:space="preserve"> von </w:t>
    </w:r>
    <w:r w:rsidRPr="0014111B">
      <w:rPr>
        <w:rFonts w:ascii="Arial" w:hAnsi="Arial"/>
        <w:bCs/>
      </w:rPr>
      <w:fldChar w:fldCharType="begin"/>
    </w:r>
    <w:r w:rsidRPr="0014111B">
      <w:rPr>
        <w:rFonts w:ascii="Arial" w:hAnsi="Arial"/>
        <w:bCs/>
      </w:rPr>
      <w:instrText>NUMPAGES</w:instrText>
    </w:r>
    <w:r w:rsidRPr="0014111B">
      <w:rPr>
        <w:rFonts w:ascii="Arial" w:hAnsi="Arial"/>
        <w:bCs/>
      </w:rPr>
      <w:fldChar w:fldCharType="separate"/>
    </w:r>
    <w:r w:rsidR="00A927E3">
      <w:rPr>
        <w:rFonts w:ascii="Arial" w:hAnsi="Arial"/>
        <w:bCs/>
        <w:noProof/>
      </w:rPr>
      <w:t>2</w:t>
    </w:r>
    <w:r w:rsidRPr="0014111B">
      <w:rPr>
        <w:rFonts w:ascii="Arial" w:hAnsi="Arial"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B2172" w14:textId="77777777" w:rsidR="001D6660" w:rsidRDefault="001D6660">
      <w:r>
        <w:separator/>
      </w:r>
    </w:p>
    <w:p w14:paraId="57CEEFA0" w14:textId="77777777" w:rsidR="001D6660" w:rsidRDefault="001D6660"/>
  </w:footnote>
  <w:footnote w:type="continuationSeparator" w:id="0">
    <w:p w14:paraId="7797A5FC" w14:textId="77777777" w:rsidR="001D6660" w:rsidRDefault="001D6660">
      <w:r>
        <w:continuationSeparator/>
      </w:r>
    </w:p>
    <w:p w14:paraId="0FC7B9FF" w14:textId="77777777" w:rsidR="001D6660" w:rsidRDefault="001D666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C6D9F1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03"/>
      <w:gridCol w:w="4276"/>
      <w:gridCol w:w="2315"/>
    </w:tblGrid>
    <w:tr w:rsidR="00936DF9" w:rsidRPr="00CB4139" w14:paraId="55B44C82" w14:textId="77777777" w:rsidTr="00462598">
      <w:tc>
        <w:tcPr>
          <w:tcW w:w="1120" w:type="pct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shd w:val="clear" w:color="auto" w:fill="C6D9F1"/>
        </w:tcPr>
        <w:p w14:paraId="644DE74C" w14:textId="77777777" w:rsidR="00936DF9" w:rsidRPr="00CB4139" w:rsidRDefault="00936DF9" w:rsidP="00936DF9">
          <w:pPr>
            <w:pStyle w:val="ZMHeaderTab01normal"/>
          </w:pPr>
          <w:bookmarkStart w:id="0" w:name="_Hlk54769226"/>
          <w:r w:rsidRPr="004138D8">
            <w:rPr>
              <w:noProof/>
            </w:rPr>
            <w:drawing>
              <wp:inline distT="0" distB="0" distL="0" distR="0" wp14:anchorId="2AD13BC6" wp14:editId="37EED706">
                <wp:extent cx="888365" cy="457200"/>
                <wp:effectExtent l="0" t="0" r="0" b="0"/>
                <wp:docPr id="1" name="Grafik 2" descr="Ein Bild, das Text, Schrift, Kreis, Zahl enthält.&#10;&#10;KI-generierte Inhalte können fehlerhaft sei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2" descr="Ein Bild, das Text, Schrift, Kreis, Zahl enthält.&#10;&#10;KI-generierte Inhalte können fehlerhaft sein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836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7" w:type="pct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shd w:val="clear" w:color="auto" w:fill="C6D9F1"/>
        </w:tcPr>
        <w:p w14:paraId="1BAF2947" w14:textId="77777777" w:rsidR="00936DF9" w:rsidRDefault="00936DF9" w:rsidP="00936DF9">
          <w:pPr>
            <w:pStyle w:val="ZMHeaderTab02fett"/>
          </w:pPr>
        </w:p>
        <w:p w14:paraId="29CF4B08" w14:textId="77777777" w:rsidR="00936DF9" w:rsidRPr="00CB4139" w:rsidRDefault="00936DF9" w:rsidP="00936DF9">
          <w:pPr>
            <w:pStyle w:val="ZMHeaderTab02fett"/>
          </w:pPr>
          <w:r w:rsidRPr="00CB4139">
            <w:t>Standardarbeitsanweisung</w:t>
          </w:r>
        </w:p>
      </w:tc>
      <w:tc>
        <w:tcPr>
          <w:tcW w:w="1363" w:type="pct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shd w:val="clear" w:color="auto" w:fill="C6D9F1"/>
        </w:tcPr>
        <w:p w14:paraId="107E3B44" w14:textId="77777777" w:rsidR="00936DF9" w:rsidRPr="00CB4139" w:rsidRDefault="00936DF9" w:rsidP="00936DF9">
          <w:pPr>
            <w:pStyle w:val="ZMHeaderTab01normal"/>
          </w:pPr>
          <w:r w:rsidRPr="00CB4139">
            <w:t xml:space="preserve">Seite </w:t>
          </w:r>
          <w:r w:rsidRPr="00CB4139">
            <w:fldChar w:fldCharType="begin"/>
          </w:r>
          <w:r w:rsidRPr="00CB4139">
            <w:instrText xml:space="preserve"> PAGE  \* Arabic  \* MERGEFORMAT </w:instrText>
          </w:r>
          <w:r w:rsidRPr="00CB4139">
            <w:fldChar w:fldCharType="separate"/>
          </w:r>
          <w:r>
            <w:t>9</w:t>
          </w:r>
          <w:r w:rsidRPr="00CB4139">
            <w:fldChar w:fldCharType="end"/>
          </w:r>
          <w:r w:rsidRPr="00CB4139">
            <w:t xml:space="preserve"> von 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17</w:t>
          </w:r>
          <w:r>
            <w:fldChar w:fldCharType="end"/>
          </w:r>
        </w:p>
      </w:tc>
    </w:tr>
    <w:tr w:rsidR="00936DF9" w:rsidRPr="00CB4139" w14:paraId="24D8E4E1" w14:textId="77777777" w:rsidTr="00462598">
      <w:tc>
        <w:tcPr>
          <w:tcW w:w="1120" w:type="pct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shd w:val="clear" w:color="auto" w:fill="C6D9F1"/>
        </w:tcPr>
        <w:p w14:paraId="00E808E6" w14:textId="77777777" w:rsidR="00936DF9" w:rsidRDefault="00936DF9" w:rsidP="00936DF9">
          <w:pPr>
            <w:pStyle w:val="ZMHeaderTab01normal"/>
          </w:pPr>
          <w:r>
            <w:t xml:space="preserve">NOC </w:t>
          </w:r>
          <w:r w:rsidRPr="00CB4139">
            <w:t>P</w:t>
          </w:r>
          <w:r>
            <w:t>HARMA</w:t>
          </w:r>
          <w:r w:rsidRPr="00CB4139">
            <w:t xml:space="preserve"> GmbH</w:t>
          </w:r>
        </w:p>
      </w:tc>
      <w:tc>
        <w:tcPr>
          <w:tcW w:w="2517" w:type="pct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shd w:val="clear" w:color="auto" w:fill="C6D9F1"/>
        </w:tcPr>
        <w:p w14:paraId="60AA01B8" w14:textId="77777777" w:rsidR="00936DF9" w:rsidRPr="00CB4139" w:rsidRDefault="00936DF9" w:rsidP="00936DF9">
          <w:pPr>
            <w:pStyle w:val="ZMHeaderTab02fett"/>
          </w:pPr>
        </w:p>
      </w:tc>
      <w:tc>
        <w:tcPr>
          <w:tcW w:w="1363" w:type="pct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shd w:val="clear" w:color="auto" w:fill="C6D9F1"/>
        </w:tcPr>
        <w:p w14:paraId="7510E973" w14:textId="77777777" w:rsidR="00936DF9" w:rsidRPr="00CB4139" w:rsidRDefault="00936DF9" w:rsidP="00936DF9">
          <w:pPr>
            <w:pStyle w:val="ZMHeaderTab01normal"/>
          </w:pPr>
          <w:r>
            <w:t xml:space="preserve">Revision / Version: 0 </w:t>
          </w:r>
        </w:p>
      </w:tc>
    </w:tr>
    <w:tr w:rsidR="00936DF9" w:rsidRPr="00CB4139" w14:paraId="205CFFE2" w14:textId="77777777" w:rsidTr="00462598">
      <w:tc>
        <w:tcPr>
          <w:tcW w:w="1120" w:type="pct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shd w:val="clear" w:color="auto" w:fill="C6D9F1"/>
        </w:tcPr>
        <w:p w14:paraId="2FD14835" w14:textId="73F137A4" w:rsidR="00936DF9" w:rsidRPr="00CB4139" w:rsidRDefault="00936DF9" w:rsidP="00936DF9">
          <w:pPr>
            <w:pStyle w:val="ZMHeaderTab01normal"/>
          </w:pPr>
          <w:r w:rsidRPr="006739B5">
            <w:t>SOP-</w:t>
          </w:r>
          <w:r>
            <w:t>6</w:t>
          </w:r>
          <w:r>
            <w:t>05_A4</w:t>
          </w:r>
          <w:r w:rsidRPr="006739B5">
            <w:t>-0</w:t>
          </w:r>
          <w:r>
            <w:t>1</w:t>
          </w:r>
        </w:p>
      </w:tc>
      <w:tc>
        <w:tcPr>
          <w:tcW w:w="2517" w:type="pct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shd w:val="clear" w:color="auto" w:fill="C6D9F1"/>
        </w:tcPr>
        <w:p w14:paraId="0ACBE323" w14:textId="0CEA1E10" w:rsidR="00936DF9" w:rsidRPr="00CB4139" w:rsidRDefault="00936DF9" w:rsidP="00936DF9">
          <w:pPr>
            <w:pStyle w:val="ZMHeaderTab02fett"/>
          </w:pPr>
          <w:proofErr w:type="gramStart"/>
          <w:r>
            <w:t>Formular :</w:t>
          </w:r>
          <w:proofErr w:type="gramEnd"/>
          <w:r>
            <w:t xml:space="preserve"> Vernichtungsauftrag / Protokoll</w:t>
          </w:r>
        </w:p>
      </w:tc>
      <w:tc>
        <w:tcPr>
          <w:tcW w:w="1363" w:type="pct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shd w:val="clear" w:color="auto" w:fill="C6D9F1"/>
        </w:tcPr>
        <w:p w14:paraId="4AD56CF0" w14:textId="77777777" w:rsidR="00936DF9" w:rsidRDefault="00936DF9" w:rsidP="00936DF9">
          <w:pPr>
            <w:pStyle w:val="ZMHeaderTab01normal"/>
          </w:pPr>
          <w:r>
            <w:t>Gültig ab:</w:t>
          </w:r>
        </w:p>
        <w:p w14:paraId="78C10801" w14:textId="77777777" w:rsidR="00936DF9" w:rsidRPr="00CB4139" w:rsidRDefault="00936DF9" w:rsidP="00936DF9">
          <w:pPr>
            <w:pStyle w:val="ZMHeaderTab01normal"/>
          </w:pPr>
          <w:r>
            <w:t>01.10.2020</w:t>
          </w:r>
        </w:p>
      </w:tc>
    </w:tr>
    <w:bookmarkEnd w:id="0"/>
  </w:tbl>
  <w:p w14:paraId="3C3A2DBE" w14:textId="77777777" w:rsidR="00765282" w:rsidRDefault="0076528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07259A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968444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CD4094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341EBF8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5E6E159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D694A14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1A80FE4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E2EE616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69484A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125249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7EEA7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B"/>
    <w:multiLevelType w:val="multilevel"/>
    <w:tmpl w:val="793EC142"/>
    <w:lvl w:ilvl="0">
      <w:start w:val="1"/>
      <w:numFmt w:val="decimal"/>
      <w:pStyle w:val="berschrift1"/>
      <w:lvlText w:val="%1"/>
      <w:lvlJc w:val="left"/>
      <w:pPr>
        <w:tabs>
          <w:tab w:val="num" w:pos="851"/>
        </w:tabs>
        <w:ind w:left="851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8"/>
        <w:szCs w:val="24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4679"/>
        </w:tabs>
        <w:ind w:left="4679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2"/>
        <w:szCs w:val="20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851"/>
        </w:tabs>
        <w:ind w:left="851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2"/>
        <w:szCs w:val="20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419"/>
        </w:tabs>
        <w:ind w:left="1419" w:hanging="851"/>
      </w:pPr>
      <w:rPr>
        <w:rFonts w:ascii="Verdana" w:hAnsi="Verdana" w:cs="Arial" w:hint="default"/>
        <w:b/>
        <w:bCs w:val="0"/>
        <w:i w:val="0"/>
        <w:iCs w:val="0"/>
        <w:sz w:val="20"/>
        <w:szCs w:val="20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708" w:hanging="708"/>
      </w:pPr>
      <w:rPr>
        <w:rFonts w:hint="default"/>
      </w:rPr>
    </w:lvl>
    <w:lvl w:ilvl="5">
      <w:start w:val="1"/>
      <w:numFmt w:val="lowerLetter"/>
      <w:pStyle w:val="berschrift6"/>
      <w:lvlText w:val="(%6)"/>
      <w:lvlJc w:val="left"/>
      <w:pPr>
        <w:tabs>
          <w:tab w:val="num" w:pos="0"/>
        </w:tabs>
        <w:ind w:left="1416" w:hanging="708"/>
      </w:pPr>
      <w:rPr>
        <w:rFonts w:hint="default"/>
      </w:rPr>
    </w:lvl>
    <w:lvl w:ilvl="6">
      <w:start w:val="1"/>
      <w:numFmt w:val="lowerRoman"/>
      <w:pStyle w:val="berschrift7"/>
      <w:lvlText w:val="(%7)"/>
      <w:lvlJc w:val="left"/>
      <w:pPr>
        <w:tabs>
          <w:tab w:val="num" w:pos="0"/>
        </w:tabs>
        <w:ind w:left="2124" w:hanging="708"/>
      </w:pPr>
      <w:rPr>
        <w:rFonts w:hint="default"/>
      </w:rPr>
    </w:lvl>
    <w:lvl w:ilvl="7">
      <w:start w:val="1"/>
      <w:numFmt w:val="lowerLetter"/>
      <w:pStyle w:val="berschrift8"/>
      <w:lvlText w:val="(%8)"/>
      <w:lvlJc w:val="left"/>
      <w:pPr>
        <w:tabs>
          <w:tab w:val="num" w:pos="0"/>
        </w:tabs>
        <w:ind w:left="2832" w:hanging="708"/>
      </w:pPr>
      <w:rPr>
        <w:rFonts w:hint="default"/>
      </w:rPr>
    </w:lvl>
    <w:lvl w:ilvl="8">
      <w:start w:val="1"/>
      <w:numFmt w:val="lowerRoman"/>
      <w:pStyle w:val="berschrift9"/>
      <w:lvlText w:val="(%9)"/>
      <w:lvlJc w:val="left"/>
      <w:pPr>
        <w:tabs>
          <w:tab w:val="num" w:pos="0"/>
        </w:tabs>
        <w:ind w:left="3540" w:hanging="708"/>
      </w:pPr>
      <w:rPr>
        <w:rFonts w:hint="default"/>
      </w:rPr>
    </w:lvl>
  </w:abstractNum>
  <w:abstractNum w:abstractNumId="12" w15:restartNumberingAfterBreak="0">
    <w:nsid w:val="FFFFFFFE"/>
    <w:multiLevelType w:val="singleLevel"/>
    <w:tmpl w:val="C3448640"/>
    <w:lvl w:ilvl="0">
      <w:numFmt w:val="bullet"/>
      <w:lvlText w:val="*"/>
      <w:lvlJc w:val="left"/>
    </w:lvl>
  </w:abstractNum>
  <w:abstractNum w:abstractNumId="13" w15:restartNumberingAfterBreak="0">
    <w:nsid w:val="040A287E"/>
    <w:multiLevelType w:val="hybridMultilevel"/>
    <w:tmpl w:val="2E4C809A"/>
    <w:lvl w:ilvl="0" w:tplc="88C2F314">
      <w:start w:val="1"/>
      <w:numFmt w:val="decimal"/>
      <w:pStyle w:val="tabelle-liste-num"/>
      <w:lvlText w:val="%1."/>
      <w:lvlJc w:val="left"/>
      <w:pPr>
        <w:tabs>
          <w:tab w:val="num" w:pos="0"/>
        </w:tabs>
        <w:ind w:left="0" w:firstLine="0"/>
      </w:pPr>
      <w:rPr>
        <w:rFonts w:ascii="Verdana" w:hAnsi="Verdana" w:hint="default"/>
        <w:sz w:val="20"/>
        <w:szCs w:val="20"/>
        <w:u w:color="0000FF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0B660AC9"/>
    <w:multiLevelType w:val="hybridMultilevel"/>
    <w:tmpl w:val="602C05B2"/>
    <w:lvl w:ilvl="0" w:tplc="B4C69780">
      <w:start w:val="1"/>
      <w:numFmt w:val="bullet"/>
      <w:pStyle w:val="liste-liste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113087"/>
    <w:multiLevelType w:val="hybridMultilevel"/>
    <w:tmpl w:val="30885876"/>
    <w:lvl w:ilvl="0" w:tplc="3D6A6C2A">
      <w:start w:val="1"/>
      <w:numFmt w:val="bullet"/>
      <w:pStyle w:val="tabelle-liste-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728DD"/>
    <w:multiLevelType w:val="hybridMultilevel"/>
    <w:tmpl w:val="E1681218"/>
    <w:lvl w:ilvl="0" w:tplc="5528635A">
      <w:start w:val="1"/>
      <w:numFmt w:val="decimal"/>
      <w:pStyle w:val="liste-num"/>
      <w:lvlText w:val="%1."/>
      <w:lvlJc w:val="left"/>
      <w:pPr>
        <w:tabs>
          <w:tab w:val="num" w:pos="851"/>
        </w:tabs>
        <w:ind w:left="851" w:hanging="494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FC0767B"/>
    <w:multiLevelType w:val="hybridMultilevel"/>
    <w:tmpl w:val="6E7CE3F8"/>
    <w:lvl w:ilvl="0" w:tplc="B400E298">
      <w:start w:val="1"/>
      <w:numFmt w:val="bullet"/>
      <w:pStyle w:val="MuPBulletEbene1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plc="04070003">
      <w:start w:val="1"/>
      <w:numFmt w:val="bullet"/>
      <w:pStyle w:val="MuPBulletEbene2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hint="default"/>
      </w:rPr>
    </w:lvl>
  </w:abstractNum>
  <w:abstractNum w:abstractNumId="18" w15:restartNumberingAfterBreak="0">
    <w:nsid w:val="60BB34B3"/>
    <w:multiLevelType w:val="hybridMultilevel"/>
    <w:tmpl w:val="DBCEEE76"/>
    <w:lvl w:ilvl="0" w:tplc="E23CA77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C51881"/>
    <w:multiLevelType w:val="hybridMultilevel"/>
    <w:tmpl w:val="95C4E4CC"/>
    <w:lvl w:ilvl="0" w:tplc="EA905CE6">
      <w:start w:val="1"/>
      <w:numFmt w:val="decimal"/>
      <w:pStyle w:val="abbildung-titel"/>
      <w:lvlText w:val="Abbildung %1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  <w:b w:val="0"/>
        <w:bCs w:val="0"/>
        <w:i/>
        <w:iCs w:val="0"/>
        <w:caps w:val="0"/>
        <w:smallCaps/>
        <w:strike w:val="0"/>
        <w:dstrike w:val="0"/>
        <w:color w:val="000000" w:themeColor="text1"/>
        <w:spacing w:val="0"/>
        <w:w w:val="100"/>
        <w:kern w:val="0"/>
        <w:position w:val="0"/>
        <w:sz w:val="20"/>
        <w:szCs w:val="20"/>
        <w:u w:val="none"/>
        <w:effect w:val="none"/>
        <w:bdr w:val="none" w:sz="0" w:space="0" w:color="auto"/>
        <w:shd w:val="clear" w:color="auto" w:fill="auto"/>
        <w:vertAlign w:val="baseline"/>
        <w:em w:val="none"/>
        <w:lang w:val="de-DE" w:eastAsia="de-DE" w:bidi="ar-SA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7020910"/>
    <w:multiLevelType w:val="hybridMultilevel"/>
    <w:tmpl w:val="9F7282A6"/>
    <w:lvl w:ilvl="0" w:tplc="AA608E42">
      <w:start w:val="1"/>
      <w:numFmt w:val="decimal"/>
      <w:pStyle w:val="1MuPZahlEbene"/>
      <w:lvlText w:val="%1."/>
      <w:lvlJc w:val="left"/>
      <w:pPr>
        <w:ind w:left="36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abstractNum w:abstractNumId="21" w15:restartNumberingAfterBreak="0">
    <w:nsid w:val="79B610BB"/>
    <w:multiLevelType w:val="hybridMultilevel"/>
    <w:tmpl w:val="336C1548"/>
    <w:lvl w:ilvl="0" w:tplc="C5A610C0">
      <w:start w:val="1"/>
      <w:numFmt w:val="bullet"/>
      <w:pStyle w:val="tabelle-liste-liste"/>
      <w:lvlText w:val="o"/>
      <w:lvlJc w:val="left"/>
      <w:pPr>
        <w:ind w:left="1252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97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9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1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3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5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7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9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12" w:hanging="360"/>
      </w:pPr>
      <w:rPr>
        <w:rFonts w:ascii="Wingdings" w:hAnsi="Wingdings" w:hint="default"/>
      </w:rPr>
    </w:lvl>
  </w:abstractNum>
  <w:num w:numId="1" w16cid:durableId="1178809484">
    <w:abstractNumId w:val="11"/>
  </w:num>
  <w:num w:numId="2" w16cid:durableId="1724673203">
    <w:abstractNumId w:val="14"/>
  </w:num>
  <w:num w:numId="3" w16cid:durableId="1246840950">
    <w:abstractNumId w:val="17"/>
  </w:num>
  <w:num w:numId="4" w16cid:durableId="1944722847">
    <w:abstractNumId w:val="19"/>
  </w:num>
  <w:num w:numId="5" w16cid:durableId="356928193">
    <w:abstractNumId w:val="16"/>
  </w:num>
  <w:num w:numId="6" w16cid:durableId="1631587823">
    <w:abstractNumId w:val="15"/>
  </w:num>
  <w:num w:numId="7" w16cid:durableId="2113813970">
    <w:abstractNumId w:val="13"/>
  </w:num>
  <w:num w:numId="8" w16cid:durableId="1042170297">
    <w:abstractNumId w:val="21"/>
  </w:num>
  <w:num w:numId="9" w16cid:durableId="1634168045">
    <w:abstractNumId w:val="12"/>
    <w:lvlOverride w:ilvl="0">
      <w:lvl w:ilvl="0">
        <w:start w:val="1"/>
        <w:numFmt w:val="bullet"/>
        <w:lvlText w:val="Anlage 1"/>
        <w:legacy w:legacy="1" w:legacySpace="0" w:legacyIndent="0"/>
        <w:lvlJc w:val="left"/>
        <w:pPr>
          <w:ind w:left="0" w:firstLine="0"/>
        </w:pPr>
        <w:rPr>
          <w:rFonts w:ascii="Myriad Pro Light" w:hAnsi="Myriad Pro Light" w:hint="default"/>
          <w:b/>
          <w:i w:val="0"/>
          <w:strike w:val="0"/>
          <w:color w:val="004DFF"/>
          <w:sz w:val="18"/>
          <w:u w:val="none"/>
        </w:rPr>
      </w:lvl>
    </w:lvlOverride>
  </w:num>
  <w:num w:numId="10" w16cid:durableId="1574393629">
    <w:abstractNumId w:val="0"/>
  </w:num>
  <w:num w:numId="11" w16cid:durableId="30234063">
    <w:abstractNumId w:val="1"/>
  </w:num>
  <w:num w:numId="12" w16cid:durableId="1684742527">
    <w:abstractNumId w:val="2"/>
  </w:num>
  <w:num w:numId="13" w16cid:durableId="204953519">
    <w:abstractNumId w:val="3"/>
  </w:num>
  <w:num w:numId="14" w16cid:durableId="1568027113">
    <w:abstractNumId w:val="4"/>
  </w:num>
  <w:num w:numId="15" w16cid:durableId="647973570">
    <w:abstractNumId w:val="9"/>
  </w:num>
  <w:num w:numId="16" w16cid:durableId="563638134">
    <w:abstractNumId w:val="5"/>
  </w:num>
  <w:num w:numId="17" w16cid:durableId="1466897032">
    <w:abstractNumId w:val="6"/>
  </w:num>
  <w:num w:numId="18" w16cid:durableId="728303588">
    <w:abstractNumId w:val="7"/>
  </w:num>
  <w:num w:numId="19" w16cid:durableId="622688932">
    <w:abstractNumId w:val="8"/>
  </w:num>
  <w:num w:numId="20" w16cid:durableId="406801714">
    <w:abstractNumId w:val="10"/>
  </w:num>
  <w:num w:numId="21" w16cid:durableId="1111433633">
    <w:abstractNumId w:val="17"/>
  </w:num>
  <w:num w:numId="22" w16cid:durableId="1707440497">
    <w:abstractNumId w:val="20"/>
  </w:num>
  <w:num w:numId="23" w16cid:durableId="1269435543">
    <w:abstractNumId w:val="19"/>
  </w:num>
  <w:num w:numId="24" w16cid:durableId="1768849075">
    <w:abstractNumId w:val="14"/>
  </w:num>
  <w:num w:numId="25" w16cid:durableId="1068916120">
    <w:abstractNumId w:val="16"/>
  </w:num>
  <w:num w:numId="26" w16cid:durableId="1587616382">
    <w:abstractNumId w:val="17"/>
  </w:num>
  <w:num w:numId="27" w16cid:durableId="1473407128">
    <w:abstractNumId w:val="15"/>
  </w:num>
  <w:num w:numId="28" w16cid:durableId="892733784">
    <w:abstractNumId w:val="21"/>
  </w:num>
  <w:num w:numId="29" w16cid:durableId="1338583441">
    <w:abstractNumId w:val="13"/>
  </w:num>
  <w:num w:numId="30" w16cid:durableId="1344091748">
    <w:abstractNumId w:val="11"/>
  </w:num>
  <w:num w:numId="31" w16cid:durableId="1682777704">
    <w:abstractNumId w:val="11"/>
  </w:num>
  <w:num w:numId="32" w16cid:durableId="813375993">
    <w:abstractNumId w:val="11"/>
  </w:num>
  <w:num w:numId="33" w16cid:durableId="534461969">
    <w:abstractNumId w:val="11"/>
  </w:num>
  <w:num w:numId="34" w16cid:durableId="663431115">
    <w:abstractNumId w:val="11"/>
  </w:num>
  <w:num w:numId="35" w16cid:durableId="1637370667">
    <w:abstractNumId w:val="11"/>
  </w:num>
  <w:num w:numId="36" w16cid:durableId="1223710017">
    <w:abstractNumId w:val="11"/>
  </w:num>
  <w:num w:numId="37" w16cid:durableId="582759522">
    <w:abstractNumId w:val="11"/>
  </w:num>
  <w:num w:numId="38" w16cid:durableId="1771046686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0" w:nlCheck="1" w:checkStyle="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425"/>
  <w:doNotHyphenateCaps/>
  <w:clickAndTypeStyle w:val="standard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0E"/>
    <w:rsid w:val="00000AD5"/>
    <w:rsid w:val="00001867"/>
    <w:rsid w:val="000046B5"/>
    <w:rsid w:val="0000476A"/>
    <w:rsid w:val="000122CA"/>
    <w:rsid w:val="0001377D"/>
    <w:rsid w:val="00015EBA"/>
    <w:rsid w:val="00016184"/>
    <w:rsid w:val="00016449"/>
    <w:rsid w:val="00016CC6"/>
    <w:rsid w:val="00020C77"/>
    <w:rsid w:val="000236E8"/>
    <w:rsid w:val="00024118"/>
    <w:rsid w:val="0002750A"/>
    <w:rsid w:val="00031296"/>
    <w:rsid w:val="00032425"/>
    <w:rsid w:val="00036F82"/>
    <w:rsid w:val="000431FE"/>
    <w:rsid w:val="00055685"/>
    <w:rsid w:val="00057991"/>
    <w:rsid w:val="00061DC4"/>
    <w:rsid w:val="0006230E"/>
    <w:rsid w:val="0006369D"/>
    <w:rsid w:val="00065A52"/>
    <w:rsid w:val="00065AF3"/>
    <w:rsid w:val="000672B3"/>
    <w:rsid w:val="000673F6"/>
    <w:rsid w:val="00071F37"/>
    <w:rsid w:val="000741F9"/>
    <w:rsid w:val="0007654F"/>
    <w:rsid w:val="0008269F"/>
    <w:rsid w:val="000832A2"/>
    <w:rsid w:val="000907F8"/>
    <w:rsid w:val="00090F63"/>
    <w:rsid w:val="00092125"/>
    <w:rsid w:val="00092287"/>
    <w:rsid w:val="000A131D"/>
    <w:rsid w:val="000A2F71"/>
    <w:rsid w:val="000A3306"/>
    <w:rsid w:val="000A6115"/>
    <w:rsid w:val="000A6E13"/>
    <w:rsid w:val="000A74B2"/>
    <w:rsid w:val="000A7AF3"/>
    <w:rsid w:val="000B0EDD"/>
    <w:rsid w:val="000B30A7"/>
    <w:rsid w:val="000B46D4"/>
    <w:rsid w:val="000B4B88"/>
    <w:rsid w:val="000D7BC4"/>
    <w:rsid w:val="000E3955"/>
    <w:rsid w:val="000E5328"/>
    <w:rsid w:val="000F6F97"/>
    <w:rsid w:val="000F7D35"/>
    <w:rsid w:val="00104AF1"/>
    <w:rsid w:val="001068C8"/>
    <w:rsid w:val="001121E4"/>
    <w:rsid w:val="00115066"/>
    <w:rsid w:val="001236AF"/>
    <w:rsid w:val="00123DB0"/>
    <w:rsid w:val="00133F34"/>
    <w:rsid w:val="00136590"/>
    <w:rsid w:val="0014111B"/>
    <w:rsid w:val="001436AE"/>
    <w:rsid w:val="00146551"/>
    <w:rsid w:val="001469A9"/>
    <w:rsid w:val="00147395"/>
    <w:rsid w:val="00152306"/>
    <w:rsid w:val="001534D6"/>
    <w:rsid w:val="00153A20"/>
    <w:rsid w:val="00154E54"/>
    <w:rsid w:val="001643C8"/>
    <w:rsid w:val="0017051C"/>
    <w:rsid w:val="00174FDB"/>
    <w:rsid w:val="00176F91"/>
    <w:rsid w:val="00180AF3"/>
    <w:rsid w:val="001830C2"/>
    <w:rsid w:val="00186A85"/>
    <w:rsid w:val="00187421"/>
    <w:rsid w:val="001919DC"/>
    <w:rsid w:val="00193B3C"/>
    <w:rsid w:val="001A0EE2"/>
    <w:rsid w:val="001A34A8"/>
    <w:rsid w:val="001A61F8"/>
    <w:rsid w:val="001A6FD5"/>
    <w:rsid w:val="001B0E07"/>
    <w:rsid w:val="001B2BE6"/>
    <w:rsid w:val="001C0B87"/>
    <w:rsid w:val="001C1931"/>
    <w:rsid w:val="001C338B"/>
    <w:rsid w:val="001C5CF0"/>
    <w:rsid w:val="001C76EC"/>
    <w:rsid w:val="001D15EA"/>
    <w:rsid w:val="001D3587"/>
    <w:rsid w:val="001D408C"/>
    <w:rsid w:val="001D416C"/>
    <w:rsid w:val="001D6660"/>
    <w:rsid w:val="001D7E79"/>
    <w:rsid w:val="001E3DE2"/>
    <w:rsid w:val="001E626E"/>
    <w:rsid w:val="001E69F4"/>
    <w:rsid w:val="001F3F65"/>
    <w:rsid w:val="001F49F9"/>
    <w:rsid w:val="001F5A48"/>
    <w:rsid w:val="001F7CF6"/>
    <w:rsid w:val="00205099"/>
    <w:rsid w:val="00207C36"/>
    <w:rsid w:val="00211831"/>
    <w:rsid w:val="00212460"/>
    <w:rsid w:val="0022059D"/>
    <w:rsid w:val="0022212F"/>
    <w:rsid w:val="00224898"/>
    <w:rsid w:val="00225667"/>
    <w:rsid w:val="00225A22"/>
    <w:rsid w:val="00227F2B"/>
    <w:rsid w:val="00232943"/>
    <w:rsid w:val="00233B92"/>
    <w:rsid w:val="00241479"/>
    <w:rsid w:val="0024168C"/>
    <w:rsid w:val="00241AA1"/>
    <w:rsid w:val="00247FB0"/>
    <w:rsid w:val="00257AAD"/>
    <w:rsid w:val="0026310E"/>
    <w:rsid w:val="00263EC7"/>
    <w:rsid w:val="00266397"/>
    <w:rsid w:val="00266D2E"/>
    <w:rsid w:val="00271DDF"/>
    <w:rsid w:val="002736E9"/>
    <w:rsid w:val="00274BB2"/>
    <w:rsid w:val="002752FD"/>
    <w:rsid w:val="002924E9"/>
    <w:rsid w:val="002A16A8"/>
    <w:rsid w:val="002A4D74"/>
    <w:rsid w:val="002B3504"/>
    <w:rsid w:val="002B63D9"/>
    <w:rsid w:val="002C4D84"/>
    <w:rsid w:val="002C7464"/>
    <w:rsid w:val="002D1E7A"/>
    <w:rsid w:val="002D5E44"/>
    <w:rsid w:val="002E7043"/>
    <w:rsid w:val="002E7F32"/>
    <w:rsid w:val="002F1C3E"/>
    <w:rsid w:val="002F312F"/>
    <w:rsid w:val="002F6B4A"/>
    <w:rsid w:val="002F6F04"/>
    <w:rsid w:val="002F76FE"/>
    <w:rsid w:val="00303B8B"/>
    <w:rsid w:val="00306B18"/>
    <w:rsid w:val="003103BA"/>
    <w:rsid w:val="003151E7"/>
    <w:rsid w:val="00320546"/>
    <w:rsid w:val="00324192"/>
    <w:rsid w:val="00326A4F"/>
    <w:rsid w:val="0034264C"/>
    <w:rsid w:val="00344C21"/>
    <w:rsid w:val="00344D84"/>
    <w:rsid w:val="00350346"/>
    <w:rsid w:val="00351180"/>
    <w:rsid w:val="003551E9"/>
    <w:rsid w:val="00355BDD"/>
    <w:rsid w:val="0035664D"/>
    <w:rsid w:val="00356D81"/>
    <w:rsid w:val="00361988"/>
    <w:rsid w:val="00363DDB"/>
    <w:rsid w:val="00366A70"/>
    <w:rsid w:val="00371630"/>
    <w:rsid w:val="003737C1"/>
    <w:rsid w:val="00384EDD"/>
    <w:rsid w:val="00390C78"/>
    <w:rsid w:val="00392806"/>
    <w:rsid w:val="003A503E"/>
    <w:rsid w:val="003A5964"/>
    <w:rsid w:val="003A596B"/>
    <w:rsid w:val="003A6EE6"/>
    <w:rsid w:val="003A773D"/>
    <w:rsid w:val="003B147E"/>
    <w:rsid w:val="003B5894"/>
    <w:rsid w:val="003C4A07"/>
    <w:rsid w:val="003D0E6E"/>
    <w:rsid w:val="003D72FC"/>
    <w:rsid w:val="003E36FF"/>
    <w:rsid w:val="003E371D"/>
    <w:rsid w:val="003E41D3"/>
    <w:rsid w:val="003E701D"/>
    <w:rsid w:val="003F2336"/>
    <w:rsid w:val="003F2BC2"/>
    <w:rsid w:val="00401D30"/>
    <w:rsid w:val="00407326"/>
    <w:rsid w:val="004124D7"/>
    <w:rsid w:val="00414D6E"/>
    <w:rsid w:val="004155AD"/>
    <w:rsid w:val="004205FB"/>
    <w:rsid w:val="004247C3"/>
    <w:rsid w:val="00427ACD"/>
    <w:rsid w:val="00427EA6"/>
    <w:rsid w:val="00433481"/>
    <w:rsid w:val="004374BD"/>
    <w:rsid w:val="00443594"/>
    <w:rsid w:val="00445745"/>
    <w:rsid w:val="00447CD9"/>
    <w:rsid w:val="004534F0"/>
    <w:rsid w:val="0045656B"/>
    <w:rsid w:val="00466BAB"/>
    <w:rsid w:val="004709C2"/>
    <w:rsid w:val="0047113D"/>
    <w:rsid w:val="004718E9"/>
    <w:rsid w:val="004747D5"/>
    <w:rsid w:val="00475D1C"/>
    <w:rsid w:val="00477D09"/>
    <w:rsid w:val="004849EC"/>
    <w:rsid w:val="004A2266"/>
    <w:rsid w:val="004A7AA7"/>
    <w:rsid w:val="004B0BB2"/>
    <w:rsid w:val="004B74FE"/>
    <w:rsid w:val="004C4899"/>
    <w:rsid w:val="004C7448"/>
    <w:rsid w:val="004C7FC7"/>
    <w:rsid w:val="004D16CE"/>
    <w:rsid w:val="004D250F"/>
    <w:rsid w:val="004D295A"/>
    <w:rsid w:val="004D33EC"/>
    <w:rsid w:val="004D3BB1"/>
    <w:rsid w:val="004D52DC"/>
    <w:rsid w:val="004E0AC7"/>
    <w:rsid w:val="004E11A7"/>
    <w:rsid w:val="004E21AA"/>
    <w:rsid w:val="004E37D2"/>
    <w:rsid w:val="004E46C9"/>
    <w:rsid w:val="004F4103"/>
    <w:rsid w:val="004F7668"/>
    <w:rsid w:val="00501A4B"/>
    <w:rsid w:val="00501C3E"/>
    <w:rsid w:val="00505FEA"/>
    <w:rsid w:val="005076C5"/>
    <w:rsid w:val="00511E30"/>
    <w:rsid w:val="005143F1"/>
    <w:rsid w:val="00517EB8"/>
    <w:rsid w:val="00522DC8"/>
    <w:rsid w:val="00524C30"/>
    <w:rsid w:val="0052749D"/>
    <w:rsid w:val="005312E1"/>
    <w:rsid w:val="00532902"/>
    <w:rsid w:val="00534906"/>
    <w:rsid w:val="005411F6"/>
    <w:rsid w:val="00544758"/>
    <w:rsid w:val="005511E6"/>
    <w:rsid w:val="00554DF5"/>
    <w:rsid w:val="00556328"/>
    <w:rsid w:val="00564204"/>
    <w:rsid w:val="005734EE"/>
    <w:rsid w:val="00575B02"/>
    <w:rsid w:val="00575E89"/>
    <w:rsid w:val="00577E0C"/>
    <w:rsid w:val="00580C54"/>
    <w:rsid w:val="00590C98"/>
    <w:rsid w:val="00592D3B"/>
    <w:rsid w:val="00595EBF"/>
    <w:rsid w:val="00596110"/>
    <w:rsid w:val="005A2EC3"/>
    <w:rsid w:val="005A44D7"/>
    <w:rsid w:val="005A6675"/>
    <w:rsid w:val="005B1C7C"/>
    <w:rsid w:val="005B7C21"/>
    <w:rsid w:val="005C3533"/>
    <w:rsid w:val="005C4A15"/>
    <w:rsid w:val="005D29B1"/>
    <w:rsid w:val="005D5705"/>
    <w:rsid w:val="005D6E9C"/>
    <w:rsid w:val="005F0824"/>
    <w:rsid w:val="005F1C8F"/>
    <w:rsid w:val="005F52C7"/>
    <w:rsid w:val="00601C0A"/>
    <w:rsid w:val="00604CAB"/>
    <w:rsid w:val="00606F85"/>
    <w:rsid w:val="0061348C"/>
    <w:rsid w:val="00616D69"/>
    <w:rsid w:val="00622E40"/>
    <w:rsid w:val="006262F7"/>
    <w:rsid w:val="00631C04"/>
    <w:rsid w:val="00640447"/>
    <w:rsid w:val="00641FD8"/>
    <w:rsid w:val="0064323D"/>
    <w:rsid w:val="00644BF3"/>
    <w:rsid w:val="006462C4"/>
    <w:rsid w:val="00646831"/>
    <w:rsid w:val="00651844"/>
    <w:rsid w:val="0065255C"/>
    <w:rsid w:val="006536D4"/>
    <w:rsid w:val="00654716"/>
    <w:rsid w:val="00662286"/>
    <w:rsid w:val="00663757"/>
    <w:rsid w:val="00670B3B"/>
    <w:rsid w:val="00677041"/>
    <w:rsid w:val="0067767D"/>
    <w:rsid w:val="00681A4F"/>
    <w:rsid w:val="00681DAC"/>
    <w:rsid w:val="00684664"/>
    <w:rsid w:val="00686B1E"/>
    <w:rsid w:val="006930C4"/>
    <w:rsid w:val="0069675E"/>
    <w:rsid w:val="00697684"/>
    <w:rsid w:val="006977DC"/>
    <w:rsid w:val="00697912"/>
    <w:rsid w:val="006A115F"/>
    <w:rsid w:val="006A1FCF"/>
    <w:rsid w:val="006A412D"/>
    <w:rsid w:val="006A783E"/>
    <w:rsid w:val="006B7C47"/>
    <w:rsid w:val="006C3717"/>
    <w:rsid w:val="006C6DE4"/>
    <w:rsid w:val="006D33BF"/>
    <w:rsid w:val="006D482D"/>
    <w:rsid w:val="006D66D4"/>
    <w:rsid w:val="006E1595"/>
    <w:rsid w:val="006E1742"/>
    <w:rsid w:val="006E1AF3"/>
    <w:rsid w:val="006E3533"/>
    <w:rsid w:val="006F0E50"/>
    <w:rsid w:val="006F600A"/>
    <w:rsid w:val="006F7FAC"/>
    <w:rsid w:val="007020B0"/>
    <w:rsid w:val="007131A8"/>
    <w:rsid w:val="0071687E"/>
    <w:rsid w:val="00722789"/>
    <w:rsid w:val="007417DB"/>
    <w:rsid w:val="00753D1D"/>
    <w:rsid w:val="00763953"/>
    <w:rsid w:val="007641B6"/>
    <w:rsid w:val="007644B5"/>
    <w:rsid w:val="00765282"/>
    <w:rsid w:val="00780145"/>
    <w:rsid w:val="00783E8C"/>
    <w:rsid w:val="0078513D"/>
    <w:rsid w:val="00790F02"/>
    <w:rsid w:val="00793718"/>
    <w:rsid w:val="00795703"/>
    <w:rsid w:val="007A2295"/>
    <w:rsid w:val="007B54E0"/>
    <w:rsid w:val="007B655A"/>
    <w:rsid w:val="007C1D5E"/>
    <w:rsid w:val="007C1F87"/>
    <w:rsid w:val="007C205B"/>
    <w:rsid w:val="007C3EB1"/>
    <w:rsid w:val="007D0DDB"/>
    <w:rsid w:val="007D19DC"/>
    <w:rsid w:val="007D2C1C"/>
    <w:rsid w:val="007D4DDB"/>
    <w:rsid w:val="007E0A96"/>
    <w:rsid w:val="007E2871"/>
    <w:rsid w:val="007E4AEA"/>
    <w:rsid w:val="007F1D11"/>
    <w:rsid w:val="007F3675"/>
    <w:rsid w:val="00800525"/>
    <w:rsid w:val="008010B2"/>
    <w:rsid w:val="00802FE5"/>
    <w:rsid w:val="00803225"/>
    <w:rsid w:val="00803EF4"/>
    <w:rsid w:val="00804936"/>
    <w:rsid w:val="00804B29"/>
    <w:rsid w:val="00805681"/>
    <w:rsid w:val="00805D77"/>
    <w:rsid w:val="00810493"/>
    <w:rsid w:val="00811E99"/>
    <w:rsid w:val="0081244B"/>
    <w:rsid w:val="00821113"/>
    <w:rsid w:val="00823230"/>
    <w:rsid w:val="0083039D"/>
    <w:rsid w:val="00831D91"/>
    <w:rsid w:val="00833BD5"/>
    <w:rsid w:val="00841E8B"/>
    <w:rsid w:val="00843AB5"/>
    <w:rsid w:val="00855A3B"/>
    <w:rsid w:val="00860CF6"/>
    <w:rsid w:val="0086205A"/>
    <w:rsid w:val="008711EA"/>
    <w:rsid w:val="00876203"/>
    <w:rsid w:val="00876B52"/>
    <w:rsid w:val="00885925"/>
    <w:rsid w:val="00891080"/>
    <w:rsid w:val="008916BA"/>
    <w:rsid w:val="008955AE"/>
    <w:rsid w:val="008973A4"/>
    <w:rsid w:val="008A37E0"/>
    <w:rsid w:val="008A4A5C"/>
    <w:rsid w:val="008A562F"/>
    <w:rsid w:val="008A6F05"/>
    <w:rsid w:val="008B1F12"/>
    <w:rsid w:val="008B3E2A"/>
    <w:rsid w:val="008B3E52"/>
    <w:rsid w:val="008B42C2"/>
    <w:rsid w:val="008B4B14"/>
    <w:rsid w:val="008C0055"/>
    <w:rsid w:val="008C1078"/>
    <w:rsid w:val="008C79E0"/>
    <w:rsid w:val="008C7BF5"/>
    <w:rsid w:val="008D669C"/>
    <w:rsid w:val="008E4834"/>
    <w:rsid w:val="008F19A0"/>
    <w:rsid w:val="008F1DF4"/>
    <w:rsid w:val="008F23E9"/>
    <w:rsid w:val="00901008"/>
    <w:rsid w:val="009011F3"/>
    <w:rsid w:val="0090398E"/>
    <w:rsid w:val="00913D67"/>
    <w:rsid w:val="00922E8B"/>
    <w:rsid w:val="00925D72"/>
    <w:rsid w:val="00927AA1"/>
    <w:rsid w:val="0093239C"/>
    <w:rsid w:val="00933C55"/>
    <w:rsid w:val="00936DF9"/>
    <w:rsid w:val="0093757A"/>
    <w:rsid w:val="00942F89"/>
    <w:rsid w:val="009436CD"/>
    <w:rsid w:val="009436DF"/>
    <w:rsid w:val="00947B80"/>
    <w:rsid w:val="00955FC5"/>
    <w:rsid w:val="0097146D"/>
    <w:rsid w:val="0097178A"/>
    <w:rsid w:val="00971B5A"/>
    <w:rsid w:val="00981C70"/>
    <w:rsid w:val="00984444"/>
    <w:rsid w:val="00987BD7"/>
    <w:rsid w:val="0099254C"/>
    <w:rsid w:val="00994901"/>
    <w:rsid w:val="00996067"/>
    <w:rsid w:val="009969B9"/>
    <w:rsid w:val="009A733D"/>
    <w:rsid w:val="009A73D7"/>
    <w:rsid w:val="009A7DAB"/>
    <w:rsid w:val="009B0B58"/>
    <w:rsid w:val="009B2ABA"/>
    <w:rsid w:val="009B5BCE"/>
    <w:rsid w:val="009C0A2D"/>
    <w:rsid w:val="009C2F04"/>
    <w:rsid w:val="009C42EB"/>
    <w:rsid w:val="009C6390"/>
    <w:rsid w:val="009D0A15"/>
    <w:rsid w:val="009D1803"/>
    <w:rsid w:val="009D714B"/>
    <w:rsid w:val="009F15F0"/>
    <w:rsid w:val="009F31F9"/>
    <w:rsid w:val="00A00CCA"/>
    <w:rsid w:val="00A02EA1"/>
    <w:rsid w:val="00A036F0"/>
    <w:rsid w:val="00A15909"/>
    <w:rsid w:val="00A1629F"/>
    <w:rsid w:val="00A17C36"/>
    <w:rsid w:val="00A21FA0"/>
    <w:rsid w:val="00A26AFB"/>
    <w:rsid w:val="00A311EE"/>
    <w:rsid w:val="00A31738"/>
    <w:rsid w:val="00A33186"/>
    <w:rsid w:val="00A33C5F"/>
    <w:rsid w:val="00A33D18"/>
    <w:rsid w:val="00A33F93"/>
    <w:rsid w:val="00A35EB9"/>
    <w:rsid w:val="00A5612E"/>
    <w:rsid w:val="00A57302"/>
    <w:rsid w:val="00A6056E"/>
    <w:rsid w:val="00A65131"/>
    <w:rsid w:val="00A672A5"/>
    <w:rsid w:val="00A709A7"/>
    <w:rsid w:val="00A71A94"/>
    <w:rsid w:val="00A722C5"/>
    <w:rsid w:val="00A74F48"/>
    <w:rsid w:val="00A837FA"/>
    <w:rsid w:val="00A84946"/>
    <w:rsid w:val="00A85181"/>
    <w:rsid w:val="00A90F05"/>
    <w:rsid w:val="00A927E3"/>
    <w:rsid w:val="00A92CAA"/>
    <w:rsid w:val="00A93A2D"/>
    <w:rsid w:val="00A9452B"/>
    <w:rsid w:val="00A958A4"/>
    <w:rsid w:val="00A96932"/>
    <w:rsid w:val="00AB3386"/>
    <w:rsid w:val="00AB3481"/>
    <w:rsid w:val="00AB3CBC"/>
    <w:rsid w:val="00AB7D18"/>
    <w:rsid w:val="00AC32C0"/>
    <w:rsid w:val="00AC45DC"/>
    <w:rsid w:val="00AC70B1"/>
    <w:rsid w:val="00AD6679"/>
    <w:rsid w:val="00AD6FB3"/>
    <w:rsid w:val="00AE0A11"/>
    <w:rsid w:val="00AE5F30"/>
    <w:rsid w:val="00AF39CF"/>
    <w:rsid w:val="00AF69FB"/>
    <w:rsid w:val="00AF6E80"/>
    <w:rsid w:val="00AF74D7"/>
    <w:rsid w:val="00B02069"/>
    <w:rsid w:val="00B04EC6"/>
    <w:rsid w:val="00B054F3"/>
    <w:rsid w:val="00B065D9"/>
    <w:rsid w:val="00B07282"/>
    <w:rsid w:val="00B1529B"/>
    <w:rsid w:val="00B20EEE"/>
    <w:rsid w:val="00B27825"/>
    <w:rsid w:val="00B301C2"/>
    <w:rsid w:val="00B31280"/>
    <w:rsid w:val="00B336E7"/>
    <w:rsid w:val="00B35D06"/>
    <w:rsid w:val="00B36FC0"/>
    <w:rsid w:val="00B3706B"/>
    <w:rsid w:val="00B40232"/>
    <w:rsid w:val="00B42430"/>
    <w:rsid w:val="00B44077"/>
    <w:rsid w:val="00B44F99"/>
    <w:rsid w:val="00B45813"/>
    <w:rsid w:val="00B45FB4"/>
    <w:rsid w:val="00B46D3A"/>
    <w:rsid w:val="00B562E4"/>
    <w:rsid w:val="00B6077E"/>
    <w:rsid w:val="00B61A84"/>
    <w:rsid w:val="00B62E46"/>
    <w:rsid w:val="00B64D16"/>
    <w:rsid w:val="00B65104"/>
    <w:rsid w:val="00B67FD4"/>
    <w:rsid w:val="00B70CF3"/>
    <w:rsid w:val="00B71787"/>
    <w:rsid w:val="00B72B75"/>
    <w:rsid w:val="00B72FF5"/>
    <w:rsid w:val="00B73FC0"/>
    <w:rsid w:val="00B74C09"/>
    <w:rsid w:val="00B74D83"/>
    <w:rsid w:val="00B83112"/>
    <w:rsid w:val="00B832FB"/>
    <w:rsid w:val="00B8456A"/>
    <w:rsid w:val="00B85942"/>
    <w:rsid w:val="00BA1960"/>
    <w:rsid w:val="00BA1A64"/>
    <w:rsid w:val="00BA68C5"/>
    <w:rsid w:val="00BB7FAD"/>
    <w:rsid w:val="00BD0E6C"/>
    <w:rsid w:val="00BD1A48"/>
    <w:rsid w:val="00BD4D44"/>
    <w:rsid w:val="00BD64E6"/>
    <w:rsid w:val="00BD6D12"/>
    <w:rsid w:val="00BE0D7A"/>
    <w:rsid w:val="00BE2EE9"/>
    <w:rsid w:val="00BE310F"/>
    <w:rsid w:val="00BE33A3"/>
    <w:rsid w:val="00BE4226"/>
    <w:rsid w:val="00BF182C"/>
    <w:rsid w:val="00BF23A3"/>
    <w:rsid w:val="00BF37D0"/>
    <w:rsid w:val="00C00125"/>
    <w:rsid w:val="00C00904"/>
    <w:rsid w:val="00C05F3C"/>
    <w:rsid w:val="00C05F6C"/>
    <w:rsid w:val="00C0723A"/>
    <w:rsid w:val="00C07C91"/>
    <w:rsid w:val="00C12FD5"/>
    <w:rsid w:val="00C1605F"/>
    <w:rsid w:val="00C254CA"/>
    <w:rsid w:val="00C25ED3"/>
    <w:rsid w:val="00C334E9"/>
    <w:rsid w:val="00C37040"/>
    <w:rsid w:val="00C41BFD"/>
    <w:rsid w:val="00C558BC"/>
    <w:rsid w:val="00C56B6E"/>
    <w:rsid w:val="00C62D91"/>
    <w:rsid w:val="00C63086"/>
    <w:rsid w:val="00C75A17"/>
    <w:rsid w:val="00C77D41"/>
    <w:rsid w:val="00C8483E"/>
    <w:rsid w:val="00C969A5"/>
    <w:rsid w:val="00C97E63"/>
    <w:rsid w:val="00CA33B5"/>
    <w:rsid w:val="00CA5AC7"/>
    <w:rsid w:val="00CB0327"/>
    <w:rsid w:val="00CB33A9"/>
    <w:rsid w:val="00CB4B23"/>
    <w:rsid w:val="00CC0CDA"/>
    <w:rsid w:val="00CC2352"/>
    <w:rsid w:val="00CC3ED0"/>
    <w:rsid w:val="00CD069D"/>
    <w:rsid w:val="00CD4E9A"/>
    <w:rsid w:val="00CE01EE"/>
    <w:rsid w:val="00CE03CC"/>
    <w:rsid w:val="00CE7DEB"/>
    <w:rsid w:val="00CF098F"/>
    <w:rsid w:val="00CF3AD5"/>
    <w:rsid w:val="00CF7A39"/>
    <w:rsid w:val="00D0428E"/>
    <w:rsid w:val="00D0724F"/>
    <w:rsid w:val="00D11605"/>
    <w:rsid w:val="00D1758E"/>
    <w:rsid w:val="00D20566"/>
    <w:rsid w:val="00D21854"/>
    <w:rsid w:val="00D21949"/>
    <w:rsid w:val="00D2235A"/>
    <w:rsid w:val="00D26228"/>
    <w:rsid w:val="00D275A2"/>
    <w:rsid w:val="00D34108"/>
    <w:rsid w:val="00D34F92"/>
    <w:rsid w:val="00D41B3C"/>
    <w:rsid w:val="00D42AB6"/>
    <w:rsid w:val="00D45179"/>
    <w:rsid w:val="00D453FA"/>
    <w:rsid w:val="00D5038A"/>
    <w:rsid w:val="00D532AB"/>
    <w:rsid w:val="00D535AA"/>
    <w:rsid w:val="00D572E2"/>
    <w:rsid w:val="00D57F5A"/>
    <w:rsid w:val="00D732BB"/>
    <w:rsid w:val="00D74E0C"/>
    <w:rsid w:val="00D827AA"/>
    <w:rsid w:val="00D84743"/>
    <w:rsid w:val="00D84F81"/>
    <w:rsid w:val="00D85954"/>
    <w:rsid w:val="00D873B9"/>
    <w:rsid w:val="00DA1F8C"/>
    <w:rsid w:val="00DA51C1"/>
    <w:rsid w:val="00DB0B43"/>
    <w:rsid w:val="00DC1F5E"/>
    <w:rsid w:val="00DC3944"/>
    <w:rsid w:val="00DD08D5"/>
    <w:rsid w:val="00DD6CE7"/>
    <w:rsid w:val="00DD77E3"/>
    <w:rsid w:val="00DE413F"/>
    <w:rsid w:val="00DE6137"/>
    <w:rsid w:val="00DF0B04"/>
    <w:rsid w:val="00DF211C"/>
    <w:rsid w:val="00DF6E63"/>
    <w:rsid w:val="00E0395B"/>
    <w:rsid w:val="00E0433B"/>
    <w:rsid w:val="00E05534"/>
    <w:rsid w:val="00E06D6E"/>
    <w:rsid w:val="00E13871"/>
    <w:rsid w:val="00E147BE"/>
    <w:rsid w:val="00E1668C"/>
    <w:rsid w:val="00E239F7"/>
    <w:rsid w:val="00E23E48"/>
    <w:rsid w:val="00E3636C"/>
    <w:rsid w:val="00E4188D"/>
    <w:rsid w:val="00E5126E"/>
    <w:rsid w:val="00E512AC"/>
    <w:rsid w:val="00E53A5E"/>
    <w:rsid w:val="00E55E59"/>
    <w:rsid w:val="00E57D06"/>
    <w:rsid w:val="00E6149C"/>
    <w:rsid w:val="00E66E3E"/>
    <w:rsid w:val="00E77144"/>
    <w:rsid w:val="00E829F2"/>
    <w:rsid w:val="00E858B5"/>
    <w:rsid w:val="00E87344"/>
    <w:rsid w:val="00E90B76"/>
    <w:rsid w:val="00E91C85"/>
    <w:rsid w:val="00E928C5"/>
    <w:rsid w:val="00E93938"/>
    <w:rsid w:val="00EA44F3"/>
    <w:rsid w:val="00EA4AB0"/>
    <w:rsid w:val="00EA4AE4"/>
    <w:rsid w:val="00EA69E8"/>
    <w:rsid w:val="00EB00EC"/>
    <w:rsid w:val="00EB0A4F"/>
    <w:rsid w:val="00EB1431"/>
    <w:rsid w:val="00EC751D"/>
    <w:rsid w:val="00ED3939"/>
    <w:rsid w:val="00ED6276"/>
    <w:rsid w:val="00EE04DD"/>
    <w:rsid w:val="00EE29AF"/>
    <w:rsid w:val="00EE39FF"/>
    <w:rsid w:val="00EF001F"/>
    <w:rsid w:val="00EF1EAE"/>
    <w:rsid w:val="00EF3562"/>
    <w:rsid w:val="00EF74C5"/>
    <w:rsid w:val="00F015A6"/>
    <w:rsid w:val="00F01998"/>
    <w:rsid w:val="00F058F1"/>
    <w:rsid w:val="00F07A39"/>
    <w:rsid w:val="00F07E62"/>
    <w:rsid w:val="00F1181D"/>
    <w:rsid w:val="00F17620"/>
    <w:rsid w:val="00F30DBB"/>
    <w:rsid w:val="00F32389"/>
    <w:rsid w:val="00F331AF"/>
    <w:rsid w:val="00F34FD8"/>
    <w:rsid w:val="00F35838"/>
    <w:rsid w:val="00F37DC7"/>
    <w:rsid w:val="00F426EB"/>
    <w:rsid w:val="00F44606"/>
    <w:rsid w:val="00F478DC"/>
    <w:rsid w:val="00F565BC"/>
    <w:rsid w:val="00F65767"/>
    <w:rsid w:val="00F6670E"/>
    <w:rsid w:val="00F6758B"/>
    <w:rsid w:val="00F70126"/>
    <w:rsid w:val="00F735C8"/>
    <w:rsid w:val="00F80F5D"/>
    <w:rsid w:val="00F82428"/>
    <w:rsid w:val="00F833DB"/>
    <w:rsid w:val="00F91DF7"/>
    <w:rsid w:val="00F95249"/>
    <w:rsid w:val="00FA7113"/>
    <w:rsid w:val="00FB2296"/>
    <w:rsid w:val="00FB6BD1"/>
    <w:rsid w:val="00FC0D8E"/>
    <w:rsid w:val="00FC3502"/>
    <w:rsid w:val="00FC3B77"/>
    <w:rsid w:val="00FC55E0"/>
    <w:rsid w:val="00FC6E82"/>
    <w:rsid w:val="00FD02E9"/>
    <w:rsid w:val="00FD2E0D"/>
    <w:rsid w:val="00FD77E3"/>
    <w:rsid w:val="00FE38AB"/>
    <w:rsid w:val="00FF2BAF"/>
    <w:rsid w:val="00FF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4CE246E"/>
  <w15:docId w15:val="{4D1391EC-8743-2D46-9A62-A229C5D91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qFormat="1"/>
    <w:lsdException w:name="heading 2" w:qFormat="1"/>
    <w:lsdException w:name="heading 3" w:qFormat="1"/>
    <w:lsdException w:name="heading 4" w:qFormat="1"/>
    <w:lsdException w:name="heading 5" w:uiPriority="0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lösche1"/>
    <w:semiHidden/>
    <w:rsid w:val="00361988"/>
    <w:rPr>
      <w:rFonts w:ascii="MyriaMM_400 RG 600 NO" w:hAnsi="MyriaMM_400 RG 600 NO"/>
      <w:sz w:val="24"/>
      <w:szCs w:val="24"/>
    </w:rPr>
  </w:style>
  <w:style w:type="paragraph" w:styleId="berschrift1">
    <w:name w:val="heading 1"/>
    <w:basedOn w:val="Standard"/>
    <w:next w:val="standard0"/>
    <w:link w:val="berschrift1Zchn"/>
    <w:uiPriority w:val="99"/>
    <w:qFormat/>
    <w:rsid w:val="00361988"/>
    <w:pPr>
      <w:keepNext/>
      <w:keepLines/>
      <w:numPr>
        <w:numId w:val="37"/>
      </w:numPr>
      <w:suppressAutoHyphens/>
      <w:spacing w:before="360" w:line="288" w:lineRule="auto"/>
      <w:outlineLvl w:val="0"/>
    </w:pPr>
    <w:rPr>
      <w:rFonts w:ascii="Arial" w:hAnsi="Arial"/>
      <w:b/>
      <w:bCs/>
      <w:color w:val="002060"/>
      <w:sz w:val="28"/>
      <w:szCs w:val="28"/>
    </w:rPr>
  </w:style>
  <w:style w:type="paragraph" w:styleId="berschrift2">
    <w:name w:val="heading 2"/>
    <w:basedOn w:val="Standard"/>
    <w:next w:val="standard0"/>
    <w:autoRedefine/>
    <w:uiPriority w:val="99"/>
    <w:qFormat/>
    <w:rsid w:val="00361988"/>
    <w:pPr>
      <w:keepNext/>
      <w:keepLines/>
      <w:numPr>
        <w:ilvl w:val="1"/>
        <w:numId w:val="37"/>
      </w:numPr>
      <w:tabs>
        <w:tab w:val="left" w:pos="1843"/>
      </w:tabs>
      <w:suppressAutoHyphens/>
      <w:spacing w:before="360" w:line="260" w:lineRule="exact"/>
      <w:outlineLvl w:val="1"/>
    </w:pPr>
    <w:rPr>
      <w:rFonts w:ascii="Arial Fett" w:hAnsi="Arial Fett"/>
      <w:b/>
      <w:bCs/>
      <w:color w:val="002060"/>
      <w:sz w:val="22"/>
    </w:rPr>
  </w:style>
  <w:style w:type="paragraph" w:styleId="berschrift3">
    <w:name w:val="heading 3"/>
    <w:basedOn w:val="Standard"/>
    <w:next w:val="Standard"/>
    <w:uiPriority w:val="99"/>
    <w:qFormat/>
    <w:rsid w:val="00361988"/>
    <w:pPr>
      <w:keepNext/>
      <w:keepLines/>
      <w:numPr>
        <w:ilvl w:val="2"/>
        <w:numId w:val="37"/>
      </w:numPr>
      <w:spacing w:before="240" w:line="260" w:lineRule="exact"/>
      <w:outlineLvl w:val="2"/>
    </w:pPr>
    <w:rPr>
      <w:rFonts w:ascii="Arial Fett" w:hAnsi="Arial Fett"/>
      <w:b/>
      <w:bCs/>
      <w:color w:val="002060"/>
      <w:sz w:val="22"/>
    </w:rPr>
  </w:style>
  <w:style w:type="paragraph" w:styleId="berschrift4">
    <w:name w:val="heading 4"/>
    <w:basedOn w:val="standard0"/>
    <w:next w:val="standard0"/>
    <w:uiPriority w:val="99"/>
    <w:qFormat/>
    <w:rsid w:val="00361988"/>
    <w:pPr>
      <w:keepNext/>
      <w:numPr>
        <w:ilvl w:val="3"/>
        <w:numId w:val="37"/>
      </w:numPr>
      <w:outlineLvl w:val="3"/>
    </w:pPr>
    <w:rPr>
      <w:b/>
      <w:color w:val="002060"/>
    </w:rPr>
  </w:style>
  <w:style w:type="paragraph" w:styleId="berschrift5">
    <w:name w:val="heading 5"/>
    <w:basedOn w:val="Standard"/>
    <w:next w:val="Standard"/>
    <w:qFormat/>
    <w:rsid w:val="00361988"/>
    <w:pPr>
      <w:spacing w:before="240" w:line="260" w:lineRule="exact"/>
      <w:outlineLvl w:val="4"/>
    </w:pPr>
    <w:rPr>
      <w:rFonts w:ascii="Arial Fett" w:hAnsi="Arial Fett"/>
      <w:b/>
      <w:color w:val="002060"/>
      <w:sz w:val="22"/>
      <w:szCs w:val="22"/>
    </w:rPr>
  </w:style>
  <w:style w:type="paragraph" w:styleId="berschrift6">
    <w:name w:val="heading 6"/>
    <w:aliases w:val="lösche3"/>
    <w:basedOn w:val="Standard"/>
    <w:next w:val="Standard"/>
    <w:uiPriority w:val="99"/>
    <w:semiHidden/>
    <w:qFormat/>
    <w:rsid w:val="00361988"/>
    <w:pPr>
      <w:numPr>
        <w:ilvl w:val="5"/>
        <w:numId w:val="37"/>
      </w:numPr>
      <w:spacing w:before="240" w:after="60" w:line="260" w:lineRule="exact"/>
      <w:outlineLvl w:val="5"/>
    </w:pPr>
    <w:rPr>
      <w:i/>
      <w:iCs/>
      <w:sz w:val="22"/>
      <w:szCs w:val="22"/>
    </w:rPr>
  </w:style>
  <w:style w:type="paragraph" w:styleId="berschrift7">
    <w:name w:val="heading 7"/>
    <w:aliases w:val="lösche4"/>
    <w:basedOn w:val="Standard"/>
    <w:next w:val="Standard"/>
    <w:uiPriority w:val="99"/>
    <w:semiHidden/>
    <w:qFormat/>
    <w:rsid w:val="00361988"/>
    <w:pPr>
      <w:numPr>
        <w:ilvl w:val="6"/>
        <w:numId w:val="37"/>
      </w:numPr>
      <w:spacing w:before="240" w:after="60" w:line="260" w:lineRule="exact"/>
      <w:outlineLvl w:val="6"/>
    </w:pPr>
  </w:style>
  <w:style w:type="paragraph" w:styleId="berschrift8">
    <w:name w:val="heading 8"/>
    <w:aliases w:val="lösche 5"/>
    <w:basedOn w:val="Standard"/>
    <w:next w:val="Standard"/>
    <w:uiPriority w:val="99"/>
    <w:semiHidden/>
    <w:qFormat/>
    <w:rsid w:val="00361988"/>
    <w:pPr>
      <w:numPr>
        <w:ilvl w:val="7"/>
        <w:numId w:val="37"/>
      </w:numPr>
      <w:spacing w:before="240" w:after="60" w:line="260" w:lineRule="exact"/>
      <w:outlineLvl w:val="7"/>
    </w:pPr>
    <w:rPr>
      <w:i/>
      <w:iCs/>
    </w:rPr>
  </w:style>
  <w:style w:type="paragraph" w:styleId="berschrift9">
    <w:name w:val="heading 9"/>
    <w:aliases w:val="lösche6"/>
    <w:basedOn w:val="Standard"/>
    <w:next w:val="Standard"/>
    <w:uiPriority w:val="99"/>
    <w:semiHidden/>
    <w:qFormat/>
    <w:rsid w:val="00361988"/>
    <w:pPr>
      <w:numPr>
        <w:ilvl w:val="8"/>
        <w:numId w:val="37"/>
      </w:numPr>
      <w:spacing w:before="240" w:after="60" w:line="260" w:lineRule="exact"/>
      <w:outlineLvl w:val="8"/>
    </w:pPr>
    <w:rPr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andard0">
    <w:name w:val="standard"/>
    <w:link w:val="standardChar"/>
    <w:uiPriority w:val="99"/>
    <w:rsid w:val="00361988"/>
    <w:pPr>
      <w:spacing w:before="240"/>
    </w:pPr>
    <w:rPr>
      <w:rFonts w:cs="Arial"/>
    </w:rPr>
  </w:style>
  <w:style w:type="character" w:customStyle="1" w:styleId="standardChar">
    <w:name w:val="standard Char"/>
    <w:basedOn w:val="Absatz-Standardschriftart"/>
    <w:link w:val="standard0"/>
    <w:uiPriority w:val="99"/>
    <w:rsid w:val="00361988"/>
    <w:rPr>
      <w:rFonts w:cs="Arial"/>
    </w:rPr>
  </w:style>
  <w:style w:type="character" w:customStyle="1" w:styleId="berschrift1Zchn">
    <w:name w:val="Überschrift 1 Zchn"/>
    <w:basedOn w:val="Absatz-Standardschriftart"/>
    <w:link w:val="berschrift1"/>
    <w:uiPriority w:val="99"/>
    <w:locked/>
    <w:rsid w:val="00361988"/>
    <w:rPr>
      <w:rFonts w:ascii="Arial" w:hAnsi="Arial"/>
      <w:b/>
      <w:bCs/>
      <w:color w:val="002060"/>
      <w:sz w:val="28"/>
      <w:szCs w:val="28"/>
    </w:rPr>
  </w:style>
  <w:style w:type="paragraph" w:customStyle="1" w:styleId="tabelle-ueberschrift">
    <w:name w:val="tabelle-ueberschrift"/>
    <w:qFormat/>
    <w:rsid w:val="00361988"/>
    <w:pPr>
      <w:spacing w:before="120"/>
    </w:pPr>
    <w:rPr>
      <w:rFonts w:cs="Arial"/>
      <w:b/>
      <w:color w:val="0070C0"/>
      <w:sz w:val="16"/>
    </w:rPr>
  </w:style>
  <w:style w:type="paragraph" w:customStyle="1" w:styleId="liste-bullet">
    <w:name w:val="liste-bullet"/>
    <w:basedOn w:val="standard0"/>
    <w:qFormat/>
    <w:rsid w:val="00361988"/>
    <w:pPr>
      <w:spacing w:before="0"/>
    </w:pPr>
    <w:rPr>
      <w:color w:val="000000"/>
    </w:rPr>
  </w:style>
  <w:style w:type="paragraph" w:customStyle="1" w:styleId="liste-num">
    <w:name w:val="liste-num"/>
    <w:basedOn w:val="standard0"/>
    <w:link w:val="liste-numChar"/>
    <w:uiPriority w:val="99"/>
    <w:qFormat/>
    <w:rsid w:val="00361988"/>
    <w:pPr>
      <w:numPr>
        <w:numId w:val="25"/>
      </w:numPr>
      <w:spacing w:before="120"/>
    </w:pPr>
  </w:style>
  <w:style w:type="character" w:customStyle="1" w:styleId="liste-numChar">
    <w:name w:val="liste-num Char"/>
    <w:basedOn w:val="standardChar"/>
    <w:link w:val="liste-num"/>
    <w:uiPriority w:val="99"/>
    <w:rsid w:val="00361988"/>
    <w:rPr>
      <w:rFonts w:cs="Arial"/>
    </w:rPr>
  </w:style>
  <w:style w:type="paragraph" w:customStyle="1" w:styleId="liste-liste">
    <w:name w:val="liste-liste"/>
    <w:basedOn w:val="MuPBulletEbene1"/>
    <w:qFormat/>
    <w:rsid w:val="00361988"/>
    <w:pPr>
      <w:numPr>
        <w:numId w:val="24"/>
      </w:numPr>
    </w:pPr>
  </w:style>
  <w:style w:type="paragraph" w:customStyle="1" w:styleId="tabelle-text">
    <w:name w:val="tabelle-text"/>
    <w:qFormat/>
    <w:rsid w:val="00361988"/>
    <w:pPr>
      <w:spacing w:before="120"/>
    </w:pPr>
    <w:rPr>
      <w:rFonts w:cs="Arial"/>
      <w:color w:val="0070C0"/>
      <w:sz w:val="16"/>
    </w:rPr>
  </w:style>
  <w:style w:type="paragraph" w:customStyle="1" w:styleId="abbildung-titel">
    <w:name w:val="abbildung-titel"/>
    <w:basedOn w:val="standard0"/>
    <w:next w:val="standard0"/>
    <w:qFormat/>
    <w:rsid w:val="00361988"/>
    <w:pPr>
      <w:numPr>
        <w:numId w:val="23"/>
      </w:numPr>
      <w:spacing w:before="120"/>
    </w:pPr>
    <w:rPr>
      <w:rFonts w:ascii="Arial" w:hAnsi="Arial"/>
      <w:i/>
      <w:color w:val="000000" w:themeColor="text1"/>
    </w:rPr>
  </w:style>
  <w:style w:type="paragraph" w:customStyle="1" w:styleId="tabelle-liste-bullet">
    <w:name w:val="tabelle-liste-bullet"/>
    <w:qFormat/>
    <w:rsid w:val="00361988"/>
    <w:pPr>
      <w:numPr>
        <w:numId w:val="27"/>
      </w:numPr>
    </w:pPr>
    <w:rPr>
      <w:rFonts w:cs="Arial"/>
      <w:color w:val="0070C0"/>
      <w:sz w:val="16"/>
    </w:rPr>
  </w:style>
  <w:style w:type="paragraph" w:customStyle="1" w:styleId="tabelle-liste-num">
    <w:name w:val="tabelle-liste-num"/>
    <w:qFormat/>
    <w:rsid w:val="00361988"/>
    <w:pPr>
      <w:numPr>
        <w:numId w:val="29"/>
      </w:numPr>
    </w:pPr>
    <w:rPr>
      <w:rFonts w:cs="Arial"/>
      <w:color w:val="0070C0"/>
      <w:sz w:val="16"/>
    </w:rPr>
  </w:style>
  <w:style w:type="paragraph" w:styleId="Kopfzeile">
    <w:name w:val="header"/>
    <w:basedOn w:val="Standard"/>
    <w:link w:val="KopfzeileZchn"/>
    <w:uiPriority w:val="99"/>
    <w:unhideWhenUsed/>
    <w:rsid w:val="0036198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61988"/>
    <w:rPr>
      <w:rFonts w:ascii="MyriaMM_400 RG 600 NO" w:hAnsi="MyriaMM_400 RG 600 NO"/>
      <w:sz w:val="24"/>
      <w:szCs w:val="24"/>
    </w:rPr>
  </w:style>
  <w:style w:type="paragraph" w:customStyle="1" w:styleId="Default">
    <w:name w:val="Default"/>
    <w:semiHidden/>
    <w:rsid w:val="00361988"/>
    <w:pPr>
      <w:autoSpaceDE w:val="0"/>
      <w:autoSpaceDN w:val="0"/>
      <w:adjustRightInd w:val="0"/>
    </w:pPr>
    <w:rPr>
      <w:color w:val="000000"/>
      <w:sz w:val="24"/>
      <w:szCs w:val="24"/>
      <w:lang w:val="en-GB" w:eastAsia="en-GB"/>
    </w:rPr>
  </w:style>
  <w:style w:type="paragraph" w:styleId="Funotentext">
    <w:name w:val="footnote text"/>
    <w:basedOn w:val="Standard"/>
    <w:link w:val="FunotentextZchn"/>
    <w:semiHidden/>
    <w:rsid w:val="00361988"/>
    <w:rPr>
      <w:rFonts w:ascii="Arial" w:hAnsi="Arial" w:cs="Arial"/>
      <w:sz w:val="20"/>
      <w:szCs w:val="21"/>
      <w:lang w:val="en-GB" w:eastAsia="en-GB"/>
    </w:rPr>
  </w:style>
  <w:style w:type="character" w:customStyle="1" w:styleId="FunotentextZchn">
    <w:name w:val="Fußnotentext Zchn"/>
    <w:basedOn w:val="Absatz-Standardschriftart"/>
    <w:link w:val="Funotentext"/>
    <w:semiHidden/>
    <w:rsid w:val="00361988"/>
    <w:rPr>
      <w:rFonts w:ascii="Arial" w:hAnsi="Arial" w:cs="Arial"/>
      <w:szCs w:val="21"/>
      <w:lang w:val="en-GB" w:eastAsia="en-GB"/>
    </w:rPr>
  </w:style>
  <w:style w:type="character" w:styleId="Funotenzeichen">
    <w:name w:val="footnote reference"/>
    <w:basedOn w:val="Absatz-Standardschriftart"/>
    <w:semiHidden/>
    <w:rsid w:val="00361988"/>
    <w:rPr>
      <w:vertAlign w:val="superscript"/>
    </w:rPr>
  </w:style>
  <w:style w:type="paragraph" w:styleId="Textkrper">
    <w:name w:val="Body Text"/>
    <w:basedOn w:val="Standard"/>
    <w:link w:val="TextkrperZchn"/>
    <w:semiHidden/>
    <w:rsid w:val="00361988"/>
    <w:pPr>
      <w:overflowPunct w:val="0"/>
      <w:spacing w:after="120"/>
      <w:textAlignment w:val="baseline"/>
    </w:pPr>
    <w:rPr>
      <w:rFonts w:ascii="Times New Roman" w:hAnsi="Times New Roman" w:cs="Arial"/>
      <w:szCs w:val="21"/>
      <w:lang w:eastAsia="en-US"/>
    </w:rPr>
  </w:style>
  <w:style w:type="character" w:customStyle="1" w:styleId="TextkrperZchn">
    <w:name w:val="Textkörper Zchn"/>
    <w:basedOn w:val="Absatz-Standardschriftart"/>
    <w:link w:val="Textkrper"/>
    <w:semiHidden/>
    <w:rsid w:val="00361988"/>
    <w:rPr>
      <w:rFonts w:ascii="Times New Roman" w:hAnsi="Times New Roman" w:cs="Arial"/>
      <w:sz w:val="24"/>
      <w:szCs w:val="21"/>
      <w:lang w:eastAsia="en-US"/>
    </w:rPr>
  </w:style>
  <w:style w:type="paragraph" w:customStyle="1" w:styleId="CM43">
    <w:name w:val="CM43"/>
    <w:basedOn w:val="Default"/>
    <w:next w:val="Default"/>
    <w:semiHidden/>
    <w:rsid w:val="00361988"/>
    <w:pPr>
      <w:widowControl w:val="0"/>
    </w:pPr>
    <w:rPr>
      <w:rFonts w:ascii="Imago" w:hAnsi="Imago"/>
      <w:color w:val="auto"/>
      <w:lang w:val="en-US" w:eastAsia="en-US"/>
    </w:rPr>
  </w:style>
  <w:style w:type="paragraph" w:customStyle="1" w:styleId="Autor">
    <w:name w:val="Autor"/>
    <w:basedOn w:val="Standard"/>
    <w:uiPriority w:val="99"/>
    <w:semiHidden/>
    <w:locked/>
    <w:rsid w:val="00361988"/>
    <w:pPr>
      <w:jc w:val="right"/>
    </w:pPr>
    <w:rPr>
      <w:rFonts w:cs="MyriaMM_400 RG 600 NO"/>
      <w:color w:val="000000"/>
      <w:sz w:val="16"/>
      <w:szCs w:val="16"/>
    </w:rPr>
  </w:style>
  <w:style w:type="paragraph" w:customStyle="1" w:styleId="tabelle-fuzeile">
    <w:name w:val="tabelle-fußzeile"/>
    <w:basedOn w:val="Standard"/>
    <w:uiPriority w:val="99"/>
    <w:semiHidden/>
    <w:locked/>
    <w:rsid w:val="00361988"/>
    <w:pPr>
      <w:tabs>
        <w:tab w:val="left" w:pos="874"/>
        <w:tab w:val="left" w:pos="1045"/>
      </w:tabs>
    </w:pPr>
    <w:rPr>
      <w:rFonts w:ascii="MyriaMM_301 wt 600 wd" w:hAnsi="MyriaMM_301 wt 600 wd" w:cs="MyriaMM_301 wt 600 wd"/>
      <w:color w:val="000000"/>
      <w:sz w:val="16"/>
      <w:szCs w:val="16"/>
    </w:rPr>
  </w:style>
  <w:style w:type="paragraph" w:customStyle="1" w:styleId="tabelle-liste-liste">
    <w:name w:val="tabelle-liste-liste"/>
    <w:basedOn w:val="Standard"/>
    <w:rsid w:val="00361988"/>
    <w:pPr>
      <w:numPr>
        <w:numId w:val="28"/>
      </w:numPr>
      <w:tabs>
        <w:tab w:val="left" w:pos="703"/>
      </w:tabs>
    </w:pPr>
    <w:rPr>
      <w:rFonts w:ascii="Verdana" w:hAnsi="Verdana" w:cs="MyriaMM_400 RG 600 NO"/>
      <w:color w:val="0070C0"/>
      <w:sz w:val="16"/>
      <w:szCs w:val="16"/>
    </w:rPr>
  </w:style>
  <w:style w:type="paragraph" w:customStyle="1" w:styleId="SOP-Heading1">
    <w:name w:val="SOP- Heading1"/>
    <w:basedOn w:val="berschrift1"/>
    <w:semiHidden/>
    <w:rsid w:val="00361988"/>
    <w:pPr>
      <w:numPr>
        <w:numId w:val="0"/>
      </w:numPr>
      <w:tabs>
        <w:tab w:val="num" w:pos="851"/>
      </w:tabs>
      <w:spacing w:before="0" w:after="120" w:line="260" w:lineRule="exact"/>
      <w:ind w:left="851" w:hanging="851"/>
    </w:pPr>
    <w:rPr>
      <w:bCs w:val="0"/>
      <w:caps/>
      <w:color w:val="auto"/>
      <w:sz w:val="22"/>
      <w:szCs w:val="20"/>
    </w:rPr>
  </w:style>
  <w:style w:type="paragraph" w:customStyle="1" w:styleId="berschrift">
    <w:name w:val="Überschrift"/>
    <w:basedOn w:val="standard0"/>
    <w:next w:val="standard0"/>
    <w:qFormat/>
    <w:rsid w:val="00361988"/>
    <w:rPr>
      <w:b/>
      <w:color w:val="002060"/>
    </w:rPr>
  </w:style>
  <w:style w:type="paragraph" w:styleId="Fuzeile">
    <w:name w:val="footer"/>
    <w:basedOn w:val="Standard"/>
    <w:link w:val="FuzeileZchn"/>
    <w:uiPriority w:val="99"/>
    <w:unhideWhenUsed/>
    <w:rsid w:val="0036198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61988"/>
    <w:rPr>
      <w:rFonts w:ascii="MyriaMM_400 RG 600 NO" w:hAnsi="MyriaMM_400 RG 600 NO"/>
      <w:sz w:val="24"/>
      <w:szCs w:val="24"/>
    </w:rPr>
  </w:style>
  <w:style w:type="table" w:styleId="Tabellenraster">
    <w:name w:val="Table Grid"/>
    <w:basedOn w:val="NormaleTabelle"/>
    <w:uiPriority w:val="39"/>
    <w:rsid w:val="0036198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361988"/>
    <w:pPr>
      <w:numPr>
        <w:numId w:val="0"/>
      </w:numPr>
      <w:suppressAutoHyphens w:val="0"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6198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61988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0A2F71"/>
    <w:rPr>
      <w:color w:val="808080"/>
    </w:rPr>
  </w:style>
  <w:style w:type="paragraph" w:customStyle="1" w:styleId="Kommentar">
    <w:name w:val="Kommentar"/>
    <w:basedOn w:val="standard0"/>
    <w:qFormat/>
    <w:rsid w:val="00361988"/>
    <w:pPr>
      <w:spacing w:after="240"/>
    </w:pPr>
    <w:rPr>
      <w:b/>
      <w:color w:val="7030A0"/>
    </w:rPr>
  </w:style>
  <w:style w:type="character" w:styleId="Seitenzahl">
    <w:name w:val="page number"/>
    <w:basedOn w:val="Absatz-Standardschriftart"/>
    <w:uiPriority w:val="99"/>
    <w:unhideWhenUsed/>
    <w:rsid w:val="00D827AA"/>
    <w:rPr>
      <w:rFonts w:ascii="Arial" w:hAnsi="Arial"/>
      <w:sz w:val="16"/>
    </w:rPr>
  </w:style>
  <w:style w:type="paragraph" w:customStyle="1" w:styleId="MuPHeaderTab01normal">
    <w:name w:val="MuP_Header_Tab_01_normal"/>
    <w:autoRedefine/>
    <w:qFormat/>
    <w:rsid w:val="0014111B"/>
    <w:pPr>
      <w:spacing w:before="60" w:after="60"/>
      <w:ind w:left="60" w:right="60"/>
      <w:jc w:val="center"/>
    </w:pPr>
    <w:rPr>
      <w:rFonts w:ascii="Arial" w:hAnsi="Arial" w:cs="Arial"/>
      <w:szCs w:val="22"/>
    </w:rPr>
  </w:style>
  <w:style w:type="paragraph" w:customStyle="1" w:styleId="MuPHeaderTab02fett">
    <w:name w:val="MuP_Header_Tab_02_fett"/>
    <w:basedOn w:val="MuPHeaderTab01normal"/>
    <w:qFormat/>
    <w:rsid w:val="00361988"/>
    <w:rPr>
      <w:rFonts w:ascii="Arial Fett" w:hAnsi="Arial Fett"/>
      <w:b/>
      <w:color w:val="17365D" w:themeColor="text2" w:themeShade="BF"/>
    </w:rPr>
  </w:style>
  <w:style w:type="paragraph" w:customStyle="1" w:styleId="MuPBulletEbene1">
    <w:name w:val="MuP_Bullet_Ebene 1"/>
    <w:basedOn w:val="Standard"/>
    <w:qFormat/>
    <w:rsid w:val="00361988"/>
    <w:pPr>
      <w:numPr>
        <w:numId w:val="26"/>
      </w:numPr>
      <w:tabs>
        <w:tab w:val="left" w:pos="284"/>
      </w:tabs>
      <w:spacing w:before="40" w:after="160"/>
      <w:contextualSpacing/>
    </w:pPr>
    <w:rPr>
      <w:rFonts w:ascii="Arial" w:hAnsi="Arial" w:cs="Arial"/>
      <w:color w:val="000000"/>
      <w:sz w:val="20"/>
      <w:szCs w:val="20"/>
    </w:rPr>
  </w:style>
  <w:style w:type="paragraph" w:customStyle="1" w:styleId="1MuPZahlEbene">
    <w:name w:val="1 MuP_Zahl_Ebene"/>
    <w:basedOn w:val="MuPBulletEbene1"/>
    <w:rsid w:val="00361988"/>
    <w:pPr>
      <w:numPr>
        <w:numId w:val="22"/>
      </w:numPr>
      <w:ind w:right="1134"/>
    </w:pPr>
  </w:style>
  <w:style w:type="character" w:customStyle="1" w:styleId="apple-converted-space">
    <w:name w:val="apple-converted-space"/>
    <w:basedOn w:val="Absatz-Standardschriftart"/>
    <w:rsid w:val="00361988"/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361988"/>
    <w:rPr>
      <w:rFonts w:ascii="Times New Roman" w:hAnsi="Times New Roman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361988"/>
    <w:rPr>
      <w:rFonts w:ascii="Times New Roman" w:hAnsi="Times New Roman"/>
      <w:sz w:val="24"/>
      <w:szCs w:val="24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61988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61988"/>
    <w:rPr>
      <w:rFonts w:ascii="MyriaMM_400 RG 600 NO" w:hAnsi="MyriaMM_400 RG 600 NO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6198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61988"/>
    <w:rPr>
      <w:rFonts w:ascii="MyriaMM_400 RG 600 NO" w:hAnsi="MyriaMM_400 RG 600 NO"/>
      <w:b/>
      <w:b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361988"/>
    <w:rPr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361988"/>
    <w:rPr>
      <w:color w:val="0000FF" w:themeColor="hyperlink"/>
      <w:u w:val="single"/>
    </w:rPr>
  </w:style>
  <w:style w:type="paragraph" w:customStyle="1" w:styleId="MuPAusfllTab">
    <w:name w:val="MuP_Ausfüll_Tab"/>
    <w:basedOn w:val="Standard"/>
    <w:qFormat/>
    <w:rsid w:val="00361988"/>
    <w:pPr>
      <w:spacing w:before="60" w:after="60"/>
      <w:ind w:left="60" w:right="60"/>
    </w:pPr>
    <w:rPr>
      <w:rFonts w:ascii="Arial" w:hAnsi="Arial" w:cs="Arial"/>
      <w:sz w:val="16"/>
      <w:szCs w:val="22"/>
    </w:rPr>
  </w:style>
  <w:style w:type="paragraph" w:customStyle="1" w:styleId="MuPBulletEbene2">
    <w:name w:val="MuP_Bullet_Ebene_2"/>
    <w:basedOn w:val="MuPBulletEbene1"/>
    <w:qFormat/>
    <w:rsid w:val="00361988"/>
    <w:pPr>
      <w:numPr>
        <w:ilvl w:val="1"/>
      </w:numPr>
    </w:pPr>
  </w:style>
  <w:style w:type="paragraph" w:customStyle="1" w:styleId="MuPFooter">
    <w:name w:val="MuP_Footer"/>
    <w:basedOn w:val="standard0"/>
    <w:rsid w:val="00361988"/>
    <w:pPr>
      <w:tabs>
        <w:tab w:val="right" w:pos="8505"/>
      </w:tabs>
    </w:pPr>
    <w:rPr>
      <w:rFonts w:ascii="Arial" w:hAnsi="Arial"/>
      <w:sz w:val="18"/>
      <w:szCs w:val="18"/>
    </w:rPr>
  </w:style>
  <w:style w:type="paragraph" w:customStyle="1" w:styleId="MuPKommentar">
    <w:name w:val="MuP_Kommentar"/>
    <w:basedOn w:val="Standard"/>
    <w:next w:val="Standard"/>
    <w:link w:val="MuPKommentarZchn"/>
    <w:qFormat/>
    <w:rsid w:val="00361988"/>
    <w:pPr>
      <w:pBdr>
        <w:top w:val="single" w:sz="4" w:space="4" w:color="FFC000"/>
        <w:left w:val="single" w:sz="4" w:space="4" w:color="FFC000"/>
        <w:bottom w:val="single" w:sz="4" w:space="4" w:color="FFC000"/>
        <w:right w:val="single" w:sz="4" w:space="4" w:color="FFC000"/>
      </w:pBdr>
      <w:shd w:val="clear" w:color="auto" w:fill="FFD85C"/>
      <w:spacing w:before="240" w:after="240"/>
    </w:pPr>
    <w:rPr>
      <w:rFonts w:ascii="Arial" w:hAnsi="Arial"/>
      <w:color w:val="000000" w:themeColor="text1"/>
      <w:sz w:val="20"/>
      <w:szCs w:val="22"/>
    </w:rPr>
  </w:style>
  <w:style w:type="character" w:customStyle="1" w:styleId="MuPKommentarZchn">
    <w:name w:val="MuP_Kommentar Zchn"/>
    <w:link w:val="MuPKommentar"/>
    <w:rsid w:val="00361988"/>
    <w:rPr>
      <w:rFonts w:ascii="Arial" w:hAnsi="Arial"/>
      <w:color w:val="000000" w:themeColor="text1"/>
      <w:szCs w:val="22"/>
      <w:shd w:val="clear" w:color="auto" w:fill="FFD85C"/>
    </w:rPr>
  </w:style>
  <w:style w:type="paragraph" w:customStyle="1" w:styleId="MuPSOPName">
    <w:name w:val="MuP_SOP_Name"/>
    <w:basedOn w:val="Standard"/>
    <w:qFormat/>
    <w:rsid w:val="00361988"/>
    <w:rPr>
      <w:rFonts w:ascii="Arial" w:hAnsi="Arial" w:cs="Arial"/>
      <w:b/>
      <w:sz w:val="28"/>
      <w:szCs w:val="22"/>
    </w:rPr>
  </w:style>
  <w:style w:type="paragraph" w:customStyle="1" w:styleId="MuPTabelleHead1">
    <w:name w:val="MuP_Tabelle_Head_1"/>
    <w:link w:val="MuPTabelleHead1Zchn"/>
    <w:qFormat/>
    <w:rsid w:val="00361988"/>
    <w:rPr>
      <w:rFonts w:ascii="Arial" w:hAnsi="Arial" w:cs="Arial"/>
      <w:b/>
      <w:color w:val="000000"/>
      <w:sz w:val="22"/>
    </w:rPr>
  </w:style>
  <w:style w:type="character" w:customStyle="1" w:styleId="MuPTabelleHead1Zchn">
    <w:name w:val="MuP_Tabelle_Head_1 Zchn"/>
    <w:link w:val="MuPTabelleHead1"/>
    <w:rsid w:val="00361988"/>
    <w:rPr>
      <w:rFonts w:ascii="Arial" w:hAnsi="Arial" w:cs="Arial"/>
      <w:b/>
      <w:color w:val="000000"/>
      <w:sz w:val="22"/>
    </w:rPr>
  </w:style>
  <w:style w:type="paragraph" w:customStyle="1" w:styleId="MuPTabelleHead1Anhang">
    <w:name w:val="MuP_Tabelle_Head_1_Anhang"/>
    <w:basedOn w:val="MuPTabelleHead1"/>
    <w:qFormat/>
    <w:rsid w:val="00361988"/>
    <w:rPr>
      <w:sz w:val="20"/>
    </w:rPr>
  </w:style>
  <w:style w:type="paragraph" w:customStyle="1" w:styleId="MuPTabelleHead2">
    <w:name w:val="MuP_Tabelle_Head_2"/>
    <w:basedOn w:val="MuPTabelleHead1"/>
    <w:qFormat/>
    <w:rsid w:val="00361988"/>
    <w:rPr>
      <w:sz w:val="20"/>
    </w:rPr>
  </w:style>
  <w:style w:type="paragraph" w:customStyle="1" w:styleId="MuPTabelleHead2Anhang">
    <w:name w:val="MuP_Tabelle_Head_2_Anhang"/>
    <w:basedOn w:val="MuPTabelleHead1Anhang"/>
    <w:qFormat/>
    <w:rsid w:val="00361988"/>
    <w:rPr>
      <w:sz w:val="18"/>
    </w:rPr>
  </w:style>
  <w:style w:type="paragraph" w:customStyle="1" w:styleId="MuPTabelleText">
    <w:name w:val="MuP_Tabelle_Text"/>
    <w:qFormat/>
    <w:rsid w:val="00361988"/>
    <w:pPr>
      <w:spacing w:before="40" w:after="40"/>
      <w:contextualSpacing/>
    </w:pPr>
    <w:rPr>
      <w:rFonts w:ascii="Arial" w:hAnsi="Arial" w:cs="Arial"/>
      <w:color w:val="000000"/>
    </w:rPr>
  </w:style>
  <w:style w:type="paragraph" w:customStyle="1" w:styleId="MuPText">
    <w:name w:val="MuP_Text"/>
    <w:basedOn w:val="Standard"/>
    <w:qFormat/>
    <w:rsid w:val="00361988"/>
    <w:pPr>
      <w:spacing w:before="40" w:after="160"/>
      <w:jc w:val="both"/>
    </w:pPr>
    <w:rPr>
      <w:rFonts w:ascii="Arial" w:hAnsi="Arial" w:cs="Arial"/>
      <w:sz w:val="20"/>
      <w:szCs w:val="20"/>
    </w:rPr>
  </w:style>
  <w:style w:type="paragraph" w:customStyle="1" w:styleId="FHervorhebung">
    <w:name w:val="F_Hervorhebung"/>
    <w:basedOn w:val="MuPText"/>
    <w:qFormat/>
    <w:rsid w:val="00361988"/>
    <w:rPr>
      <w:b/>
    </w:rPr>
  </w:style>
  <w:style w:type="paragraph" w:customStyle="1" w:styleId="MuPTextingelb">
    <w:name w:val="MuP_Text_in gelb"/>
    <w:basedOn w:val="MuPText"/>
    <w:qFormat/>
    <w:rsid w:val="00361988"/>
    <w:pPr>
      <w:spacing w:before="80" w:after="80"/>
    </w:pPr>
  </w:style>
  <w:style w:type="paragraph" w:customStyle="1" w:styleId="MuPTextTabelleAnhang">
    <w:name w:val="MuP_Text_Tabelle_Anhang"/>
    <w:basedOn w:val="tabelle-text"/>
    <w:qFormat/>
    <w:rsid w:val="00D45179"/>
    <w:pPr>
      <w:spacing w:before="20" w:after="20"/>
    </w:pPr>
    <w:rPr>
      <w:rFonts w:ascii="Arial" w:hAnsi="Arial"/>
      <w:color w:val="000000"/>
    </w:rPr>
  </w:style>
  <w:style w:type="paragraph" w:customStyle="1" w:styleId="MuPZwischenheadline">
    <w:name w:val="MuP_Zwischenheadline"/>
    <w:basedOn w:val="Standard"/>
    <w:qFormat/>
    <w:rsid w:val="00361988"/>
    <w:pPr>
      <w:spacing w:before="240"/>
    </w:pPr>
    <w:rPr>
      <w:rFonts w:ascii="Arial" w:hAnsi="Arial" w:cs="Arial"/>
      <w:b/>
      <w:color w:val="002060"/>
      <w:sz w:val="22"/>
      <w:szCs w:val="20"/>
    </w:rPr>
  </w:style>
  <w:style w:type="paragraph" w:styleId="StandardWeb">
    <w:name w:val="Normal (Web)"/>
    <w:basedOn w:val="Standard"/>
    <w:uiPriority w:val="99"/>
    <w:unhideWhenUsed/>
    <w:rsid w:val="00361988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symbol">
    <w:name w:val="symbol"/>
    <w:rsid w:val="00361988"/>
    <w:rPr>
      <w:rFonts w:ascii="Symbol" w:hAnsi="Symbol" w:cs="Symbol"/>
      <w:color w:val="000000"/>
      <w:spacing w:val="0"/>
      <w:w w:val="100"/>
      <w:sz w:val="18"/>
      <w:szCs w:val="18"/>
      <w:u w:val="none"/>
      <w:vertAlign w:val="baseline"/>
    </w:rPr>
  </w:style>
  <w:style w:type="paragraph" w:styleId="Verzeichnis1">
    <w:name w:val="toc 1"/>
    <w:basedOn w:val="Standard"/>
    <w:next w:val="Standard"/>
    <w:autoRedefine/>
    <w:uiPriority w:val="39"/>
    <w:unhideWhenUsed/>
    <w:rsid w:val="00361988"/>
    <w:pPr>
      <w:tabs>
        <w:tab w:val="left" w:pos="480"/>
        <w:tab w:val="right" w:leader="dot" w:pos="8494"/>
      </w:tabs>
      <w:spacing w:before="100" w:line="300" w:lineRule="exact"/>
      <w:contextualSpacing/>
    </w:pPr>
    <w:rPr>
      <w:rFonts w:ascii="Arial Fett" w:hAnsi="Arial Fett" w:cs="Arial"/>
      <w:b/>
      <w:noProof/>
      <w:color w:val="002060"/>
      <w:sz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361988"/>
    <w:pPr>
      <w:tabs>
        <w:tab w:val="left" w:pos="960"/>
        <w:tab w:val="right" w:leader="dot" w:pos="8494"/>
      </w:tabs>
      <w:spacing w:before="100"/>
      <w:ind w:left="1134" w:hanging="709"/>
      <w:contextualSpacing/>
    </w:pPr>
    <w:rPr>
      <w:rFonts w:ascii="Arial" w:hAnsi="Arial"/>
      <w:sz w:val="20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361988"/>
    <w:pPr>
      <w:tabs>
        <w:tab w:val="left" w:pos="1321"/>
        <w:tab w:val="right" w:leader="dot" w:pos="8494"/>
      </w:tabs>
      <w:ind w:left="1673" w:hanging="709"/>
      <w:contextualSpacing/>
    </w:pPr>
    <w:rPr>
      <w:rFonts w:ascii="Arial" w:hAnsi="Arial"/>
      <w:sz w:val="20"/>
    </w:rPr>
  </w:style>
  <w:style w:type="paragraph" w:styleId="Verzeichnis4">
    <w:name w:val="toc 4"/>
    <w:basedOn w:val="Standard"/>
    <w:next w:val="Standard"/>
    <w:autoRedefine/>
    <w:uiPriority w:val="39"/>
    <w:unhideWhenUsed/>
    <w:rsid w:val="00361988"/>
    <w:pPr>
      <w:ind w:left="720"/>
    </w:pPr>
  </w:style>
  <w:style w:type="paragraph" w:styleId="Verzeichnis5">
    <w:name w:val="toc 5"/>
    <w:basedOn w:val="Standard"/>
    <w:next w:val="Standard"/>
    <w:autoRedefine/>
    <w:uiPriority w:val="39"/>
    <w:unhideWhenUsed/>
    <w:rsid w:val="00361988"/>
    <w:pPr>
      <w:ind w:left="960"/>
    </w:pPr>
  </w:style>
  <w:style w:type="paragraph" w:styleId="Verzeichnis6">
    <w:name w:val="toc 6"/>
    <w:basedOn w:val="Standard"/>
    <w:next w:val="Standard"/>
    <w:autoRedefine/>
    <w:uiPriority w:val="39"/>
    <w:unhideWhenUsed/>
    <w:rsid w:val="00361988"/>
    <w:pPr>
      <w:ind w:left="1200"/>
    </w:pPr>
  </w:style>
  <w:style w:type="paragraph" w:styleId="Verzeichnis7">
    <w:name w:val="toc 7"/>
    <w:basedOn w:val="Standard"/>
    <w:next w:val="Standard"/>
    <w:autoRedefine/>
    <w:uiPriority w:val="39"/>
    <w:unhideWhenUsed/>
    <w:rsid w:val="00361988"/>
    <w:pPr>
      <w:ind w:left="1440"/>
    </w:pPr>
  </w:style>
  <w:style w:type="paragraph" w:styleId="Verzeichnis8">
    <w:name w:val="toc 8"/>
    <w:basedOn w:val="Standard"/>
    <w:next w:val="Standard"/>
    <w:autoRedefine/>
    <w:uiPriority w:val="39"/>
    <w:unhideWhenUsed/>
    <w:rsid w:val="00361988"/>
    <w:pPr>
      <w:ind w:left="1680"/>
    </w:pPr>
  </w:style>
  <w:style w:type="paragraph" w:styleId="Verzeichnis9">
    <w:name w:val="toc 9"/>
    <w:basedOn w:val="Standard"/>
    <w:next w:val="Standard"/>
    <w:autoRedefine/>
    <w:uiPriority w:val="39"/>
    <w:unhideWhenUsed/>
    <w:rsid w:val="00361988"/>
    <w:pPr>
      <w:ind w:left="1920"/>
    </w:pPr>
  </w:style>
  <w:style w:type="character" w:styleId="Hervorhebung">
    <w:name w:val="Emphasis"/>
    <w:aliases w:val="K_Hervorhebung"/>
    <w:basedOn w:val="Absatz-Standardschriftart"/>
    <w:uiPriority w:val="20"/>
    <w:qFormat/>
    <w:rsid w:val="0014111B"/>
    <w:rPr>
      <w:rFonts w:ascii="Arial" w:hAnsi="Arial"/>
      <w:i/>
      <w:iCs/>
      <w:sz w:val="20"/>
    </w:rPr>
  </w:style>
  <w:style w:type="paragraph" w:styleId="Listenabsatz">
    <w:name w:val="List Paragraph"/>
    <w:basedOn w:val="Standard"/>
    <w:uiPriority w:val="34"/>
    <w:qFormat/>
    <w:rsid w:val="00994901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B301C2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ZMHeaderTab01normal">
    <w:name w:val="ZM_Header_Tab_01_normal"/>
    <w:autoRedefine/>
    <w:qFormat/>
    <w:rsid w:val="00936DF9"/>
    <w:pPr>
      <w:spacing w:before="60" w:after="60"/>
      <w:ind w:left="60" w:right="60"/>
    </w:pPr>
    <w:rPr>
      <w:rFonts w:ascii="Arial" w:hAnsi="Arial" w:cs="Arial"/>
      <w:szCs w:val="22"/>
    </w:rPr>
  </w:style>
  <w:style w:type="paragraph" w:customStyle="1" w:styleId="ZMHeaderTab02fett">
    <w:name w:val="ZM_Header_Tab_02_fett"/>
    <w:basedOn w:val="ZMHeaderTab01normal"/>
    <w:qFormat/>
    <w:rsid w:val="00936DF9"/>
    <w:rPr>
      <w:rFonts w:ascii="Arial Fett" w:hAnsi="Arial Fett"/>
      <w:b/>
      <w:color w:val="17365D" w:themeColor="tex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17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gelika\_GMP-Verlag\Layout\GMP-Layout-fuer%20Autoren\GMP-Formatvorlage-November-2009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77162E-8A6F-4F5A-9DCB-40931090F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C:\Users\Angelika\_GMP-Verlag\Layout\GMP-Layout-fuer Autoren\GMP-Formatvorlage-November-2009.dot</Template>
  <TotalTime>0</TotalTime>
  <Pages>3</Pages>
  <Words>289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Maas &amp; Peither AG - GMP-Verlag</dc:creator>
  <cp:lastModifiedBy>Torsten Cuny</cp:lastModifiedBy>
  <cp:revision>2</cp:revision>
  <cp:lastPrinted>2018-08-05T10:43:00Z</cp:lastPrinted>
  <dcterms:created xsi:type="dcterms:W3CDTF">2025-05-05T16:17:00Z</dcterms:created>
  <dcterms:modified xsi:type="dcterms:W3CDTF">2025-05-05T16:17:00Z</dcterms:modified>
</cp:coreProperties>
</file>